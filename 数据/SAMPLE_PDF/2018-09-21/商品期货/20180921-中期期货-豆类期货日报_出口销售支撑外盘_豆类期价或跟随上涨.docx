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theme/themeOverride1.xml" ContentType="application/vnd.openxmlformats-officedocument.themeOverride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AF637E" w:rsidRDefault="00260D53">
      <w:pPr>
        <w:rPr>
          <w:rFonts w:ascii="宋体" w:hAnsi="宋体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-929005</wp:posOffset>
                </wp:positionH>
                <wp:positionV relativeFrom="paragraph">
                  <wp:posOffset>270510</wp:posOffset>
                </wp:positionV>
                <wp:extent cx="8001000" cy="99060"/>
                <wp:effectExtent l="0" t="0" r="0" b="0"/>
                <wp:wrapNone/>
                <wp:docPr id="27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001000" cy="99060"/>
                        </a:xfrm>
                        <a:prstGeom prst="rect">
                          <a:avLst/>
                        </a:prstGeom>
                        <a:solidFill>
                          <a:srgbClr val="7C060C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psCustomData="http://www.wps.cn/officeDocument/2013/wpsCustomData">
            <w:pict>
              <v:rect id="Rectangle 5" o:spid="_x0000_s1026" o:spt="1" style="position:absolute;left:0pt;margin-left:-73.15pt;margin-top:21.3pt;height:7.8pt;width:630pt;z-index:251657216;mso-width-relative:page;mso-height-relative:page;" fillcolor="#7C060C" filled="t" stroked="f" coordsize="21600,21600" o:gfxdata="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Cytrv/XAAAACwEAAA8AAAAAAAAAAQAgAAAAIgAAAGRycy9kb3ducmV2LnhtbFBL&#10;AQIUABQAAAAIAIdO4kALIenG9wEAANsDAAAOAAAAAAAAAAEAIAAAACYBAABkcnMvZTJvRG9jLnht&#10;bFBLBQYAAAAABgAGAFkBAACPBQAAAAA=&#10;">
                <v:fill on="t" focussize="0,0"/>
                <v:stroke on="f"/>
                <v:imagedata o:title=""/>
                <o:lock v:ext="edit" aspectratio="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page">
                  <wp:posOffset>285750</wp:posOffset>
                </wp:positionH>
                <wp:positionV relativeFrom="paragraph">
                  <wp:posOffset>-1029970</wp:posOffset>
                </wp:positionV>
                <wp:extent cx="3571875" cy="1242060"/>
                <wp:effectExtent l="0" t="0" r="0" b="0"/>
                <wp:wrapNone/>
                <wp:docPr id="29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71875" cy="1242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F637E" w:rsidRDefault="00260D53">
                            <w:pPr>
                              <w:spacing w:after="0" w:line="240" w:lineRule="auto"/>
                              <w:rPr>
                                <w:rFonts w:ascii="新宋体" w:eastAsia="新宋体" w:hAnsi="新宋体"/>
                                <w:b/>
                                <w:color w:val="FFFFFF"/>
                                <w:sz w:val="28"/>
                                <w:szCs w:val="24"/>
                              </w:rPr>
                            </w:pPr>
                            <w:r>
                              <w:rPr>
                                <w:rFonts w:ascii="新宋体" w:eastAsia="新宋体" w:hAnsi="新宋体" w:hint="eastAsia"/>
                                <w:b/>
                                <w:color w:val="FFFFFF"/>
                                <w:sz w:val="32"/>
                                <w:szCs w:val="24"/>
                              </w:rPr>
                              <w:t>豆类期货日报</w:t>
                            </w:r>
                          </w:p>
                          <w:p w:rsidR="00AF637E" w:rsidRDefault="00260D5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新宋体" w:eastAsia="新宋体" w:hAnsi="新宋体"/>
                                <w:b/>
                                <w:bCs/>
                                <w:color w:val="FFFFFF"/>
                                <w:kern w:val="36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rFonts w:ascii="新宋体" w:eastAsia="新宋体" w:hAnsi="新宋体" w:hint="eastAsia"/>
                                <w:b/>
                                <w:bCs/>
                                <w:color w:val="FFFFFF"/>
                                <w:kern w:val="36"/>
                                <w:sz w:val="18"/>
                                <w:szCs w:val="21"/>
                              </w:rPr>
                              <w:t>作</w:t>
                            </w:r>
                            <w:r>
                              <w:rPr>
                                <w:rFonts w:ascii="新宋体" w:eastAsia="新宋体" w:hAnsi="新宋体"/>
                                <w:b/>
                                <w:bCs/>
                                <w:color w:val="FFFFFF"/>
                                <w:kern w:val="36"/>
                                <w:sz w:val="18"/>
                                <w:szCs w:val="21"/>
                              </w:rPr>
                              <w:t>者：</w:t>
                            </w:r>
                            <w:r>
                              <w:rPr>
                                <w:rFonts w:ascii="新宋体" w:eastAsia="新宋体" w:hAnsi="新宋体" w:hint="eastAsia"/>
                                <w:b/>
                                <w:bCs/>
                                <w:color w:val="FFFFFF"/>
                                <w:kern w:val="36"/>
                                <w:sz w:val="18"/>
                                <w:szCs w:val="21"/>
                              </w:rPr>
                              <w:t xml:space="preserve">   农畜产品组   </w:t>
                            </w:r>
                            <w:proofErr w:type="gramStart"/>
                            <w:r>
                              <w:rPr>
                                <w:rFonts w:ascii="新宋体" w:eastAsia="新宋体" w:hAnsi="新宋体" w:hint="eastAsia"/>
                                <w:b/>
                                <w:bCs/>
                                <w:color w:val="FFFFFF"/>
                                <w:kern w:val="36"/>
                                <w:sz w:val="18"/>
                                <w:szCs w:val="21"/>
                              </w:rPr>
                              <w:t>侯芝芳</w:t>
                            </w:r>
                            <w:proofErr w:type="gramEnd"/>
                          </w:p>
                          <w:p w:rsidR="00AF637E" w:rsidRDefault="00260D5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新宋体" w:eastAsia="新宋体" w:hAnsi="新宋体"/>
                                <w:b/>
                                <w:bCs/>
                                <w:color w:val="FFFFFF"/>
                                <w:kern w:val="36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rFonts w:ascii="新宋体" w:eastAsia="新宋体" w:hAnsi="新宋体" w:hint="eastAsia"/>
                                <w:b/>
                                <w:bCs/>
                                <w:color w:val="FFFFFF"/>
                                <w:kern w:val="36"/>
                                <w:sz w:val="18"/>
                                <w:szCs w:val="21"/>
                              </w:rPr>
                              <w:t>执</w:t>
                            </w:r>
                            <w:r>
                              <w:rPr>
                                <w:rFonts w:ascii="新宋体" w:eastAsia="新宋体" w:hAnsi="新宋体"/>
                                <w:b/>
                                <w:bCs/>
                                <w:color w:val="FFFFFF"/>
                                <w:kern w:val="36"/>
                                <w:sz w:val="18"/>
                                <w:szCs w:val="21"/>
                              </w:rPr>
                              <w:t>业编号：</w:t>
                            </w:r>
                            <w:r>
                              <w:rPr>
                                <w:rFonts w:ascii="新宋体" w:eastAsia="新宋体" w:hAnsi="新宋体" w:hint="eastAsia"/>
                                <w:b/>
                                <w:bCs/>
                                <w:color w:val="FFFFFF"/>
                                <w:kern w:val="36"/>
                                <w:sz w:val="18"/>
                                <w:szCs w:val="21"/>
                              </w:rPr>
                              <w:t>F3042058（从业）</w:t>
                            </w:r>
                          </w:p>
                          <w:p w:rsidR="00AF637E" w:rsidRDefault="00260D5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新宋体" w:eastAsia="新宋体" w:hAnsi="新宋体"/>
                                <w:b/>
                                <w:bCs/>
                                <w:color w:val="FFFFFF"/>
                                <w:kern w:val="36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rFonts w:ascii="新宋体" w:eastAsia="新宋体" w:hAnsi="新宋体" w:hint="eastAsia"/>
                                <w:b/>
                                <w:bCs/>
                                <w:color w:val="FFFFFF"/>
                                <w:kern w:val="36"/>
                                <w:sz w:val="18"/>
                                <w:szCs w:val="21"/>
                              </w:rPr>
                              <w:t>联</w:t>
                            </w:r>
                            <w:r>
                              <w:rPr>
                                <w:rFonts w:ascii="新宋体" w:eastAsia="新宋体" w:hAnsi="新宋体"/>
                                <w:b/>
                                <w:bCs/>
                                <w:color w:val="FFFFFF"/>
                                <w:kern w:val="36"/>
                                <w:sz w:val="18"/>
                                <w:szCs w:val="21"/>
                              </w:rPr>
                              <w:t>系方式：</w:t>
                            </w:r>
                            <w:r>
                              <w:rPr>
                                <w:rFonts w:ascii="新宋体" w:eastAsia="新宋体" w:hAnsi="新宋体" w:hint="eastAsia"/>
                                <w:b/>
                                <w:bCs/>
                                <w:color w:val="FFFFFF"/>
                                <w:kern w:val="36"/>
                                <w:sz w:val="18"/>
                                <w:szCs w:val="21"/>
                              </w:rPr>
                              <w:t>houzhifang@foundersc.com</w:t>
                            </w:r>
                          </w:p>
                          <w:p w:rsidR="00AF637E" w:rsidRDefault="00260D5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新宋体" w:eastAsia="新宋体" w:hAnsi="新宋体"/>
                                <w:b/>
                                <w:bCs/>
                                <w:color w:val="FFFFFF"/>
                                <w:kern w:val="36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rFonts w:ascii="新宋体" w:eastAsia="新宋体" w:hAnsi="新宋体" w:hint="eastAsia"/>
                                <w:b/>
                                <w:bCs/>
                                <w:color w:val="FFFFFF"/>
                                <w:kern w:val="36"/>
                                <w:sz w:val="18"/>
                                <w:szCs w:val="21"/>
                              </w:rPr>
                              <w:t>成文时间 ：2018年9月</w:t>
                            </w:r>
                            <w:r w:rsidR="00943861">
                              <w:rPr>
                                <w:rFonts w:ascii="新宋体" w:eastAsia="新宋体" w:hAnsi="新宋体" w:hint="eastAsia"/>
                                <w:b/>
                                <w:bCs/>
                                <w:color w:val="FFFFFF"/>
                                <w:kern w:val="36"/>
                                <w:sz w:val="18"/>
                                <w:szCs w:val="21"/>
                              </w:rPr>
                              <w:t>2</w:t>
                            </w:r>
                            <w:r w:rsidR="00255B19">
                              <w:rPr>
                                <w:rFonts w:ascii="新宋体" w:eastAsia="新宋体" w:hAnsi="新宋体" w:hint="eastAsia"/>
                                <w:b/>
                                <w:bCs/>
                                <w:color w:val="FFFFFF"/>
                                <w:kern w:val="36"/>
                                <w:sz w:val="18"/>
                                <w:szCs w:val="21"/>
                              </w:rPr>
                              <w:t>1</w:t>
                            </w:r>
                            <w:r>
                              <w:rPr>
                                <w:rFonts w:ascii="新宋体" w:eastAsia="新宋体" w:hAnsi="新宋体" w:hint="eastAsia"/>
                                <w:b/>
                                <w:bCs/>
                                <w:color w:val="FFFFFF"/>
                                <w:kern w:val="36"/>
                                <w:sz w:val="18"/>
                                <w:szCs w:val="21"/>
                              </w:rPr>
                              <w:t>日  星期</w:t>
                            </w:r>
                            <w:r w:rsidR="00255B19">
                              <w:rPr>
                                <w:rFonts w:ascii="新宋体" w:eastAsia="新宋体" w:hAnsi="新宋体" w:hint="eastAsia"/>
                                <w:b/>
                                <w:bCs/>
                                <w:color w:val="FFFFFF"/>
                                <w:kern w:val="36"/>
                                <w:sz w:val="18"/>
                                <w:szCs w:val="21"/>
                              </w:rPr>
                              <w:t>五</w:t>
                            </w:r>
                          </w:p>
                          <w:p w:rsidR="00AF637E" w:rsidRDefault="00AF637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 Narrow" w:hAnsi="Arial Narrow" w:cs="Arial"/>
                                <w:b/>
                                <w:i/>
                                <w:color w:val="FFFFFF"/>
                                <w:szCs w:val="24"/>
                              </w:rPr>
                            </w:pPr>
                          </w:p>
                          <w:p w:rsidR="00AF637E" w:rsidRDefault="00AF637E">
                            <w:pPr>
                              <w:spacing w:after="0" w:line="240" w:lineRule="auto"/>
                              <w:jc w:val="center"/>
                              <w:rPr>
                                <w:rFonts w:ascii="Arial Narrow" w:eastAsia="黑体" w:hAnsi="Arial Narrow" w:cs="Arial"/>
                                <w:b/>
                                <w:color w:val="FFFFFF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22.5pt;margin-top:-81.1pt;width:281.25pt;height:97.8pt;z-index:2516520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" filled="f" stroked="f">
                <v:textbox>
                  <w:txbxContent>
                    <w:p w:rsidR="00AF637E" w:rsidRDefault="00260D53">
                      <w:pPr>
                        <w:spacing w:after="0" w:line="240" w:lineRule="auto"/>
                        <w:rPr>
                          <w:rFonts w:ascii="新宋体" w:eastAsia="新宋体" w:hAnsi="新宋体"/>
                          <w:b/>
                          <w:color w:val="FFFFFF"/>
                          <w:sz w:val="28"/>
                          <w:szCs w:val="24"/>
                        </w:rPr>
                      </w:pPr>
                      <w:r>
                        <w:rPr>
                          <w:rFonts w:ascii="新宋体" w:eastAsia="新宋体" w:hAnsi="新宋体" w:hint="eastAsia"/>
                          <w:b/>
                          <w:color w:val="FFFFFF"/>
                          <w:sz w:val="32"/>
                          <w:szCs w:val="24"/>
                        </w:rPr>
                        <w:t>豆类期货日报</w:t>
                      </w:r>
                    </w:p>
                    <w:p w:rsidR="00AF637E" w:rsidRDefault="00260D5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新宋体" w:eastAsia="新宋体" w:hAnsi="新宋体"/>
                          <w:b/>
                          <w:bCs/>
                          <w:color w:val="FFFFFF"/>
                          <w:kern w:val="36"/>
                          <w:sz w:val="18"/>
                          <w:szCs w:val="21"/>
                        </w:rPr>
                      </w:pPr>
                      <w:r>
                        <w:rPr>
                          <w:rFonts w:ascii="新宋体" w:eastAsia="新宋体" w:hAnsi="新宋体" w:hint="eastAsia"/>
                          <w:b/>
                          <w:bCs/>
                          <w:color w:val="FFFFFF"/>
                          <w:kern w:val="36"/>
                          <w:sz w:val="18"/>
                          <w:szCs w:val="21"/>
                        </w:rPr>
                        <w:t>作</w:t>
                      </w:r>
                      <w:r>
                        <w:rPr>
                          <w:rFonts w:ascii="新宋体" w:eastAsia="新宋体" w:hAnsi="新宋体"/>
                          <w:b/>
                          <w:bCs/>
                          <w:color w:val="FFFFFF"/>
                          <w:kern w:val="36"/>
                          <w:sz w:val="18"/>
                          <w:szCs w:val="21"/>
                        </w:rPr>
                        <w:t>者：</w:t>
                      </w:r>
                      <w:r>
                        <w:rPr>
                          <w:rFonts w:ascii="新宋体" w:eastAsia="新宋体" w:hAnsi="新宋体" w:hint="eastAsia"/>
                          <w:b/>
                          <w:bCs/>
                          <w:color w:val="FFFFFF"/>
                          <w:kern w:val="36"/>
                          <w:sz w:val="18"/>
                          <w:szCs w:val="21"/>
                        </w:rPr>
                        <w:t xml:space="preserve">   农畜产品组   </w:t>
                      </w:r>
                      <w:proofErr w:type="gramStart"/>
                      <w:r>
                        <w:rPr>
                          <w:rFonts w:ascii="新宋体" w:eastAsia="新宋体" w:hAnsi="新宋体" w:hint="eastAsia"/>
                          <w:b/>
                          <w:bCs/>
                          <w:color w:val="FFFFFF"/>
                          <w:kern w:val="36"/>
                          <w:sz w:val="18"/>
                          <w:szCs w:val="21"/>
                        </w:rPr>
                        <w:t>侯芝芳</w:t>
                      </w:r>
                      <w:proofErr w:type="gramEnd"/>
                    </w:p>
                    <w:p w:rsidR="00AF637E" w:rsidRDefault="00260D5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新宋体" w:eastAsia="新宋体" w:hAnsi="新宋体"/>
                          <w:b/>
                          <w:bCs/>
                          <w:color w:val="FFFFFF"/>
                          <w:kern w:val="36"/>
                          <w:sz w:val="18"/>
                          <w:szCs w:val="21"/>
                        </w:rPr>
                      </w:pPr>
                      <w:r>
                        <w:rPr>
                          <w:rFonts w:ascii="新宋体" w:eastAsia="新宋体" w:hAnsi="新宋体" w:hint="eastAsia"/>
                          <w:b/>
                          <w:bCs/>
                          <w:color w:val="FFFFFF"/>
                          <w:kern w:val="36"/>
                          <w:sz w:val="18"/>
                          <w:szCs w:val="21"/>
                        </w:rPr>
                        <w:t>执</w:t>
                      </w:r>
                      <w:r>
                        <w:rPr>
                          <w:rFonts w:ascii="新宋体" w:eastAsia="新宋体" w:hAnsi="新宋体"/>
                          <w:b/>
                          <w:bCs/>
                          <w:color w:val="FFFFFF"/>
                          <w:kern w:val="36"/>
                          <w:sz w:val="18"/>
                          <w:szCs w:val="21"/>
                        </w:rPr>
                        <w:t>业编号：</w:t>
                      </w:r>
                      <w:r>
                        <w:rPr>
                          <w:rFonts w:ascii="新宋体" w:eastAsia="新宋体" w:hAnsi="新宋体" w:hint="eastAsia"/>
                          <w:b/>
                          <w:bCs/>
                          <w:color w:val="FFFFFF"/>
                          <w:kern w:val="36"/>
                          <w:sz w:val="18"/>
                          <w:szCs w:val="21"/>
                        </w:rPr>
                        <w:t>F3042058（从业）</w:t>
                      </w:r>
                    </w:p>
                    <w:p w:rsidR="00AF637E" w:rsidRDefault="00260D5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新宋体" w:eastAsia="新宋体" w:hAnsi="新宋体"/>
                          <w:b/>
                          <w:bCs/>
                          <w:color w:val="FFFFFF"/>
                          <w:kern w:val="36"/>
                          <w:sz w:val="18"/>
                          <w:szCs w:val="21"/>
                        </w:rPr>
                      </w:pPr>
                      <w:r>
                        <w:rPr>
                          <w:rFonts w:ascii="新宋体" w:eastAsia="新宋体" w:hAnsi="新宋体" w:hint="eastAsia"/>
                          <w:b/>
                          <w:bCs/>
                          <w:color w:val="FFFFFF"/>
                          <w:kern w:val="36"/>
                          <w:sz w:val="18"/>
                          <w:szCs w:val="21"/>
                        </w:rPr>
                        <w:t>联</w:t>
                      </w:r>
                      <w:r>
                        <w:rPr>
                          <w:rFonts w:ascii="新宋体" w:eastAsia="新宋体" w:hAnsi="新宋体"/>
                          <w:b/>
                          <w:bCs/>
                          <w:color w:val="FFFFFF"/>
                          <w:kern w:val="36"/>
                          <w:sz w:val="18"/>
                          <w:szCs w:val="21"/>
                        </w:rPr>
                        <w:t>系方式：</w:t>
                      </w:r>
                      <w:r>
                        <w:rPr>
                          <w:rFonts w:ascii="新宋体" w:eastAsia="新宋体" w:hAnsi="新宋体" w:hint="eastAsia"/>
                          <w:b/>
                          <w:bCs/>
                          <w:color w:val="FFFFFF"/>
                          <w:kern w:val="36"/>
                          <w:sz w:val="18"/>
                          <w:szCs w:val="21"/>
                        </w:rPr>
                        <w:t>houzhifang@foundersc.com</w:t>
                      </w:r>
                    </w:p>
                    <w:p w:rsidR="00AF637E" w:rsidRDefault="00260D5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新宋体" w:eastAsia="新宋体" w:hAnsi="新宋体"/>
                          <w:b/>
                          <w:bCs/>
                          <w:color w:val="FFFFFF"/>
                          <w:kern w:val="36"/>
                          <w:sz w:val="18"/>
                          <w:szCs w:val="21"/>
                        </w:rPr>
                      </w:pPr>
                      <w:r>
                        <w:rPr>
                          <w:rFonts w:ascii="新宋体" w:eastAsia="新宋体" w:hAnsi="新宋体" w:hint="eastAsia"/>
                          <w:b/>
                          <w:bCs/>
                          <w:color w:val="FFFFFF"/>
                          <w:kern w:val="36"/>
                          <w:sz w:val="18"/>
                          <w:szCs w:val="21"/>
                        </w:rPr>
                        <w:t>成文时间 ：2018年9月</w:t>
                      </w:r>
                      <w:r w:rsidR="00943861">
                        <w:rPr>
                          <w:rFonts w:ascii="新宋体" w:eastAsia="新宋体" w:hAnsi="新宋体" w:hint="eastAsia"/>
                          <w:b/>
                          <w:bCs/>
                          <w:color w:val="FFFFFF"/>
                          <w:kern w:val="36"/>
                          <w:sz w:val="18"/>
                          <w:szCs w:val="21"/>
                        </w:rPr>
                        <w:t>2</w:t>
                      </w:r>
                      <w:r w:rsidR="00255B19">
                        <w:rPr>
                          <w:rFonts w:ascii="新宋体" w:eastAsia="新宋体" w:hAnsi="新宋体" w:hint="eastAsia"/>
                          <w:b/>
                          <w:bCs/>
                          <w:color w:val="FFFFFF"/>
                          <w:kern w:val="36"/>
                          <w:sz w:val="18"/>
                          <w:szCs w:val="21"/>
                        </w:rPr>
                        <w:t>1</w:t>
                      </w:r>
                      <w:r>
                        <w:rPr>
                          <w:rFonts w:ascii="新宋体" w:eastAsia="新宋体" w:hAnsi="新宋体" w:hint="eastAsia"/>
                          <w:b/>
                          <w:bCs/>
                          <w:color w:val="FFFFFF"/>
                          <w:kern w:val="36"/>
                          <w:sz w:val="18"/>
                          <w:szCs w:val="21"/>
                        </w:rPr>
                        <w:t>日  星期</w:t>
                      </w:r>
                      <w:r w:rsidR="00255B19">
                        <w:rPr>
                          <w:rFonts w:ascii="新宋体" w:eastAsia="新宋体" w:hAnsi="新宋体" w:hint="eastAsia"/>
                          <w:b/>
                          <w:bCs/>
                          <w:color w:val="FFFFFF"/>
                          <w:kern w:val="36"/>
                          <w:sz w:val="18"/>
                          <w:szCs w:val="21"/>
                        </w:rPr>
                        <w:t>五</w:t>
                      </w:r>
                    </w:p>
                    <w:p w:rsidR="00AF637E" w:rsidRDefault="00AF637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 Narrow" w:hAnsi="Arial Narrow" w:cs="Arial"/>
                          <w:b/>
                          <w:i/>
                          <w:color w:val="FFFFFF"/>
                          <w:szCs w:val="24"/>
                        </w:rPr>
                      </w:pPr>
                    </w:p>
                    <w:p w:rsidR="00AF637E" w:rsidRDefault="00AF637E">
                      <w:pPr>
                        <w:spacing w:after="0" w:line="240" w:lineRule="auto"/>
                        <w:jc w:val="center"/>
                        <w:rPr>
                          <w:rFonts w:ascii="Arial Narrow" w:eastAsia="黑体" w:hAnsi="Arial Narrow" w:cs="Arial"/>
                          <w:b/>
                          <w:color w:val="FFFFFF"/>
                          <w:szCs w:val="28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楷体_GB2312" w:eastAsia="楷体_GB2312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6766560</wp:posOffset>
                </wp:positionH>
                <wp:positionV relativeFrom="paragraph">
                  <wp:posOffset>50800</wp:posOffset>
                </wp:positionV>
                <wp:extent cx="76200" cy="160020"/>
                <wp:effectExtent l="19050" t="19050" r="38100" b="11430"/>
                <wp:wrapNone/>
                <wp:docPr id="28" name="上箭头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160020"/>
                        </a:xfrm>
                        <a:prstGeom prst="up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psCustomData="http://www.wps.cn/officeDocument/2013/wpsCustomData">
            <w:pict>
              <v:shape id="上箭头 21" o:spid="_x0000_s1026" o:spt="68" type="#_x0000_t68" style="position:absolute;left:0pt;margin-left:532.8pt;margin-top:4pt;height:12.6pt;width:6pt;z-index:251671552;v-text-anchor:middle;mso-width-relative:page;mso-height-relative:page;" fillcolor="#FFFFFF [3212]" filled="t" stroked="t" coordsize="21600,21600" o:gfxdata="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CLwpZy2AAAAAoBAAAPAAAAAAAA&#10;AAEAIAAAACIAAABkcnMvZG93bnJldi54bWxQSwECFAAUAAAACACHTuJAsE3QyksCAACVBAAADgAA&#10;AAAAAAABACAAAAAnAQAAZHJzL2Uyb0RvYy54bWxQSwUGAAAAAAYABgBZAQAA5AUAAAAA&#10;" adj="5142,5400">
                <v:fill on="t" focussize="0,0"/>
                <v:stroke weight="2pt" color="#FFFFFF [3212]" joinstyle="round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3870960</wp:posOffset>
            </wp:positionH>
            <wp:positionV relativeFrom="paragraph">
              <wp:posOffset>-995045</wp:posOffset>
            </wp:positionV>
            <wp:extent cx="1993265" cy="463550"/>
            <wp:effectExtent l="0" t="0" r="0" b="0"/>
            <wp:wrapNone/>
            <wp:docPr id="3" name="图片 3" descr="简称横式组合-反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简称横式组合-反白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3265" cy="46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楷体_GB2312" w:eastAsia="楷体_GB2312" w:hAnsi="宋体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>
                <wp:simplePos x="0" y="0"/>
                <wp:positionH relativeFrom="page">
                  <wp:posOffset>5143500</wp:posOffset>
                </wp:positionH>
                <wp:positionV relativeFrom="paragraph">
                  <wp:posOffset>3175</wp:posOffset>
                </wp:positionV>
                <wp:extent cx="2409190" cy="350520"/>
                <wp:effectExtent l="0" t="0" r="0" b="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190" cy="3505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:rsidR="00AF637E" w:rsidRDefault="00260D53">
                            <w:pPr>
                              <w:wordWrap w:val="0"/>
                              <w:jc w:val="right"/>
                              <w:rPr>
                                <w:color w:val="FFFFFF" w:themeColor="background1"/>
                                <w:sz w:val="18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8"/>
                                <w:szCs w:val="15"/>
                              </w:rPr>
                              <w:t>更</w:t>
                            </w:r>
                            <w:r>
                              <w:rPr>
                                <w:color w:val="FFFFFF" w:themeColor="background1"/>
                                <w:sz w:val="18"/>
                                <w:szCs w:val="15"/>
                              </w:rPr>
                              <w:t>多精</w:t>
                            </w:r>
                            <w:r>
                              <w:rPr>
                                <w:rFonts w:hint="eastAsia"/>
                                <w:color w:val="FFFFFF" w:themeColor="background1"/>
                                <w:sz w:val="18"/>
                                <w:szCs w:val="15"/>
                              </w:rPr>
                              <w:t>彩</w:t>
                            </w:r>
                            <w:r>
                              <w:rPr>
                                <w:color w:val="FFFFFF" w:themeColor="background1"/>
                                <w:sz w:val="18"/>
                                <w:szCs w:val="15"/>
                              </w:rPr>
                              <w:t>内容请关注方</w:t>
                            </w:r>
                            <w:proofErr w:type="gramStart"/>
                            <w:r>
                              <w:rPr>
                                <w:color w:val="FFFFFF" w:themeColor="background1"/>
                                <w:sz w:val="18"/>
                                <w:szCs w:val="15"/>
                              </w:rPr>
                              <w:t>正中期</w:t>
                            </w:r>
                            <w:proofErr w:type="gramEnd"/>
                            <w:r>
                              <w:rPr>
                                <w:color w:val="FFFFFF" w:themeColor="background1"/>
                                <w:sz w:val="18"/>
                                <w:szCs w:val="15"/>
                              </w:rPr>
                              <w:t>官</w:t>
                            </w:r>
                            <w:r>
                              <w:rPr>
                                <w:rFonts w:hint="eastAsia"/>
                                <w:color w:val="FFFFFF" w:themeColor="background1"/>
                                <w:sz w:val="18"/>
                                <w:szCs w:val="15"/>
                              </w:rPr>
                              <w:t>方</w:t>
                            </w:r>
                            <w:r>
                              <w:rPr>
                                <w:color w:val="FFFFFF" w:themeColor="background1"/>
                                <w:sz w:val="18"/>
                                <w:szCs w:val="15"/>
                              </w:rPr>
                              <w:t>微</w:t>
                            </w:r>
                            <w:r>
                              <w:rPr>
                                <w:rFonts w:hint="eastAsia"/>
                                <w:color w:val="FFFFFF" w:themeColor="background1"/>
                                <w:sz w:val="18"/>
                                <w:szCs w:val="15"/>
                              </w:rPr>
                              <w:t>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7" type="#_x0000_t202" style="position:absolute;margin-left:405pt;margin-top:.25pt;width:189.7pt;height:27.6pt;z-index:251670528;visibility:visible;mso-wrap-style:square;mso-wrap-distance-left:9pt;mso-wrap-distance-top:3.6pt;mso-wrap-distance-right:9pt;mso-wrap-distance-bottom:3.6pt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" filled="f" stroked="f">
                <v:textbox>
                  <w:txbxContent>
                    <w:p w:rsidR="00AF637E" w:rsidRDefault="00260D53">
                      <w:pPr>
                        <w:wordWrap w:val="0"/>
                        <w:jc w:val="right"/>
                        <w:rPr>
                          <w:color w:val="FFFFFF" w:themeColor="background1"/>
                          <w:sz w:val="18"/>
                          <w:szCs w:val="15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8"/>
                          <w:szCs w:val="15"/>
                        </w:rPr>
                        <w:t>更</w:t>
                      </w:r>
                      <w:r>
                        <w:rPr>
                          <w:color w:val="FFFFFF" w:themeColor="background1"/>
                          <w:sz w:val="18"/>
                          <w:szCs w:val="15"/>
                        </w:rPr>
                        <w:t>多精</w:t>
                      </w:r>
                      <w:r>
                        <w:rPr>
                          <w:rFonts w:hint="eastAsia"/>
                          <w:color w:val="FFFFFF" w:themeColor="background1"/>
                          <w:sz w:val="18"/>
                          <w:szCs w:val="15"/>
                        </w:rPr>
                        <w:t>彩</w:t>
                      </w:r>
                      <w:r>
                        <w:rPr>
                          <w:color w:val="FFFFFF" w:themeColor="background1"/>
                          <w:sz w:val="18"/>
                          <w:szCs w:val="15"/>
                        </w:rPr>
                        <w:t>内容请关注方</w:t>
                      </w:r>
                      <w:proofErr w:type="gramStart"/>
                      <w:r>
                        <w:rPr>
                          <w:color w:val="FFFFFF" w:themeColor="background1"/>
                          <w:sz w:val="18"/>
                          <w:szCs w:val="15"/>
                        </w:rPr>
                        <w:t>正中期</w:t>
                      </w:r>
                      <w:proofErr w:type="gramEnd"/>
                      <w:r>
                        <w:rPr>
                          <w:color w:val="FFFFFF" w:themeColor="background1"/>
                          <w:sz w:val="18"/>
                          <w:szCs w:val="15"/>
                        </w:rPr>
                        <w:t>官</w:t>
                      </w:r>
                      <w:r>
                        <w:rPr>
                          <w:rFonts w:hint="eastAsia"/>
                          <w:color w:val="FFFFFF" w:themeColor="background1"/>
                          <w:sz w:val="18"/>
                          <w:szCs w:val="15"/>
                        </w:rPr>
                        <w:t>方</w:t>
                      </w:r>
                      <w:r>
                        <w:rPr>
                          <w:color w:val="FFFFFF" w:themeColor="background1"/>
                          <w:sz w:val="18"/>
                          <w:szCs w:val="15"/>
                        </w:rPr>
                        <w:t>微</w:t>
                      </w:r>
                      <w:r>
                        <w:rPr>
                          <w:rFonts w:hint="eastAsia"/>
                          <w:color w:val="FFFFFF" w:themeColor="background1"/>
                          <w:sz w:val="18"/>
                          <w:szCs w:val="15"/>
                        </w:rPr>
                        <w:t>信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>
                <wp:simplePos x="0" y="0"/>
                <wp:positionH relativeFrom="column">
                  <wp:posOffset>-1030605</wp:posOffset>
                </wp:positionH>
                <wp:positionV relativeFrom="paragraph">
                  <wp:posOffset>-1057275</wp:posOffset>
                </wp:positionV>
                <wp:extent cx="8001000" cy="1287780"/>
                <wp:effectExtent l="0" t="0" r="19050" b="26670"/>
                <wp:wrapNone/>
                <wp:docPr id="23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001000" cy="1287780"/>
                        </a:xfrm>
                        <a:prstGeom prst="rect">
                          <a:avLst/>
                        </a:prstGeom>
                        <a:solidFill>
                          <a:srgbClr val="990000"/>
                        </a:solidFill>
                        <a:ln w="9525">
                          <a:solidFill>
                            <a:srgbClr val="990000"/>
                          </a:solidFill>
                          <a:miter lim="800000"/>
                        </a:ln>
                      </wps:spPr>
                      <wps:txbx>
                        <w:txbxContent>
                          <w:p w:rsidR="00AF637E" w:rsidRDefault="00260D53">
                            <w:pPr>
                              <w:jc w:val="right"/>
                            </w:pPr>
                            <w:r>
                              <w:rPr>
                                <w:rFonts w:asciiTheme="minorEastAsia" w:eastAsiaTheme="minorEastAsia" w:hAnsiTheme="minorEastAsia"/>
                                <w:b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971550" cy="971550"/>
                                  <wp:effectExtent l="0" t="0" r="0" b="0"/>
                                  <wp:docPr id="20" name="图片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图片 20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flipH="1">
                                            <a:off x="0" y="0"/>
                                            <a:ext cx="972000" cy="972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" o:spid="_x0000_s1028" style="position:absolute;margin-left:-81.15pt;margin-top:-83.25pt;width:630pt;height:101.4pt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" fillcolor="#900" strokecolor="#900">
                <v:textbox>
                  <w:txbxContent>
                    <w:p w:rsidR="00AF637E" w:rsidRDefault="00260D53">
                      <w:pPr>
                        <w:jc w:val="right"/>
                      </w:pPr>
                      <w:r>
                        <w:rPr>
                          <w:rFonts w:asciiTheme="minorEastAsia" w:eastAsiaTheme="minorEastAsia" w:hAnsiTheme="minorEastAsia"/>
                          <w:b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971550" cy="971550"/>
                            <wp:effectExtent l="0" t="0" r="0" b="0"/>
                            <wp:docPr id="20" name="图片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" name="图片 20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flipH="1">
                                      <a:off x="0" y="0"/>
                                      <a:ext cx="972000" cy="972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宋体" w:hAnsi="宋体" w:hint="eastAsia"/>
          <w:sz w:val="24"/>
          <w:szCs w:val="24"/>
        </w:rPr>
        <w:t xml:space="preserve"> </w:t>
      </w:r>
    </w:p>
    <w:p w:rsidR="00AF637E" w:rsidRDefault="00AF637E">
      <w:pPr>
        <w:rPr>
          <w:rFonts w:asciiTheme="minorEastAsia" w:eastAsiaTheme="minorEastAsia" w:hAnsiTheme="minorEastAsia"/>
          <w:b/>
          <w:sz w:val="44"/>
          <w:szCs w:val="44"/>
        </w:rPr>
      </w:pPr>
    </w:p>
    <w:p w:rsidR="00AF637E" w:rsidRPr="00EC7C00" w:rsidRDefault="0001087B" w:rsidP="00EE67ED">
      <w:pPr>
        <w:jc w:val="center"/>
        <w:rPr>
          <w:rFonts w:asciiTheme="majorEastAsia" w:eastAsiaTheme="majorEastAsia" w:hAnsiTheme="majorEastAsia"/>
          <w:b/>
          <w:color w:val="595959" w:themeColor="text1" w:themeTint="A6"/>
          <w:sz w:val="36"/>
          <w:szCs w:val="36"/>
        </w:rPr>
      </w:pPr>
      <w:r>
        <w:rPr>
          <w:rFonts w:asciiTheme="majorEastAsia" w:eastAsiaTheme="majorEastAsia" w:hAnsiTheme="majorEastAsia" w:hint="eastAsia"/>
          <w:b/>
          <w:color w:val="595959" w:themeColor="text1" w:themeTint="A6"/>
          <w:sz w:val="36"/>
          <w:szCs w:val="36"/>
        </w:rPr>
        <w:t>出口销售支撑外盘</w:t>
      </w:r>
      <w:r w:rsidR="00EE67ED">
        <w:rPr>
          <w:rFonts w:asciiTheme="majorEastAsia" w:eastAsiaTheme="majorEastAsia" w:hAnsiTheme="majorEastAsia" w:hint="eastAsia"/>
          <w:b/>
          <w:color w:val="595959" w:themeColor="text1" w:themeTint="A6"/>
          <w:sz w:val="36"/>
          <w:szCs w:val="36"/>
        </w:rPr>
        <w:t xml:space="preserve">     </w:t>
      </w:r>
      <w:r>
        <w:rPr>
          <w:rFonts w:asciiTheme="majorEastAsia" w:eastAsiaTheme="majorEastAsia" w:hAnsiTheme="majorEastAsia" w:hint="eastAsia"/>
          <w:b/>
          <w:color w:val="595959" w:themeColor="text1" w:themeTint="A6"/>
          <w:sz w:val="36"/>
          <w:szCs w:val="36"/>
        </w:rPr>
        <w:t>豆类期价或跟随上涨</w:t>
      </w:r>
    </w:p>
    <w:p w:rsidR="00AF637E" w:rsidRDefault="00260D53">
      <w:pPr>
        <w:pStyle w:val="af7"/>
        <w:numPr>
          <w:ilvl w:val="0"/>
          <w:numId w:val="1"/>
        </w:numPr>
        <w:spacing w:before="240"/>
        <w:rPr>
          <w:rFonts w:ascii="宋体" w:cs="宋体"/>
          <w:b/>
          <w:color w:val="000000"/>
          <w:sz w:val="32"/>
          <w:szCs w:val="32"/>
          <w:lang w:val="zh-CN"/>
        </w:rPr>
      </w:pPr>
      <w:r>
        <w:rPr>
          <w:rFonts w:ascii="宋体" w:cs="宋体" w:hint="eastAsia"/>
          <w:b/>
          <w:color w:val="000000"/>
          <w:sz w:val="32"/>
          <w:szCs w:val="32"/>
          <w:lang w:val="zh-CN"/>
        </w:rPr>
        <w:t>主要观点及操作建议</w:t>
      </w:r>
    </w:p>
    <w:p w:rsidR="00AF637E" w:rsidRDefault="0097423E" w:rsidP="0097423E">
      <w:pPr>
        <w:spacing w:before="100" w:beforeAutospacing="1" w:after="100" w:afterAutospacing="1" w:line="360" w:lineRule="auto"/>
        <w:ind w:right="221" w:firstLineChars="200" w:firstLine="420"/>
        <w:rPr>
          <w:rFonts w:asciiTheme="minorEastAsia" w:eastAsiaTheme="minorEastAsia" w:hAnsiTheme="minorEastAsia"/>
          <w:bCs/>
          <w:kern w:val="44"/>
          <w:sz w:val="21"/>
          <w:szCs w:val="21"/>
        </w:rPr>
      </w:pPr>
      <w:bookmarkStart w:id="0" w:name="OLE_LINK2"/>
      <w:bookmarkStart w:id="1" w:name="OLE_LINK3"/>
      <w:bookmarkStart w:id="2" w:name="OLE_LINK1"/>
      <w:bookmarkStart w:id="3" w:name="_GoBack"/>
      <w:bookmarkEnd w:id="3"/>
      <w:r>
        <w:rPr>
          <w:rFonts w:asciiTheme="minorEastAsia" w:eastAsiaTheme="minorEastAsia" w:hAnsiTheme="minorEastAsia" w:hint="eastAsia"/>
          <w:bCs/>
          <w:kern w:val="44"/>
          <w:sz w:val="21"/>
          <w:szCs w:val="21"/>
        </w:rPr>
        <w:t>C</w:t>
      </w:r>
      <w:r w:rsidRPr="0097423E">
        <w:rPr>
          <w:rFonts w:asciiTheme="minorEastAsia" w:eastAsiaTheme="minorEastAsia" w:hAnsiTheme="minorEastAsia" w:hint="eastAsia"/>
          <w:bCs/>
          <w:kern w:val="44"/>
          <w:sz w:val="21"/>
          <w:szCs w:val="21"/>
        </w:rPr>
        <w:t>BOT大豆周四收盘上涨。交易商称，因美国</w:t>
      </w:r>
      <w:proofErr w:type="gramStart"/>
      <w:r w:rsidRPr="0097423E">
        <w:rPr>
          <w:rFonts w:asciiTheme="minorEastAsia" w:eastAsiaTheme="minorEastAsia" w:hAnsiTheme="minorEastAsia" w:hint="eastAsia"/>
          <w:bCs/>
          <w:kern w:val="44"/>
          <w:sz w:val="21"/>
          <w:szCs w:val="21"/>
        </w:rPr>
        <w:t>周度出口</w:t>
      </w:r>
      <w:proofErr w:type="gramEnd"/>
      <w:r w:rsidRPr="0097423E">
        <w:rPr>
          <w:rFonts w:asciiTheme="minorEastAsia" w:eastAsiaTheme="minorEastAsia" w:hAnsiTheme="minorEastAsia" w:hint="eastAsia"/>
          <w:bCs/>
          <w:kern w:val="44"/>
          <w:sz w:val="21"/>
          <w:szCs w:val="21"/>
        </w:rPr>
        <w:t>销售数据高于预期，以及预报中西部地区更多降雨引发一轮空头回补。美国农业部报告，上周出口销售美国大豆99.75万吨，高于40-90万吨的预估区间。豆</w:t>
      </w:r>
      <w:proofErr w:type="gramStart"/>
      <w:r w:rsidRPr="0097423E">
        <w:rPr>
          <w:rFonts w:asciiTheme="minorEastAsia" w:eastAsiaTheme="minorEastAsia" w:hAnsiTheme="minorEastAsia" w:hint="eastAsia"/>
          <w:bCs/>
          <w:kern w:val="44"/>
          <w:sz w:val="21"/>
          <w:szCs w:val="21"/>
        </w:rPr>
        <w:t>粕</w:t>
      </w:r>
      <w:proofErr w:type="gramEnd"/>
      <w:r w:rsidRPr="0097423E">
        <w:rPr>
          <w:rFonts w:asciiTheme="minorEastAsia" w:eastAsiaTheme="minorEastAsia" w:hAnsiTheme="minorEastAsia" w:hint="eastAsia"/>
          <w:bCs/>
          <w:kern w:val="44"/>
          <w:sz w:val="21"/>
          <w:szCs w:val="21"/>
        </w:rPr>
        <w:t>方面，国内非洲猪瘟情况延续，下游担忧仍在，不过库存回落印证暂时需求影响不大，中美贸易摩擦升级支撑盘面，外盘收涨或带动</w:t>
      </w:r>
      <w:proofErr w:type="gramStart"/>
      <w:r w:rsidRPr="0097423E">
        <w:rPr>
          <w:rFonts w:asciiTheme="minorEastAsia" w:eastAsiaTheme="minorEastAsia" w:hAnsiTheme="minorEastAsia" w:hint="eastAsia"/>
          <w:bCs/>
          <w:kern w:val="44"/>
          <w:sz w:val="21"/>
          <w:szCs w:val="21"/>
        </w:rPr>
        <w:t>国内今天</w:t>
      </w:r>
      <w:proofErr w:type="gramEnd"/>
      <w:r w:rsidRPr="0097423E">
        <w:rPr>
          <w:rFonts w:asciiTheme="minorEastAsia" w:eastAsiaTheme="minorEastAsia" w:hAnsiTheme="minorEastAsia" w:hint="eastAsia"/>
          <w:bCs/>
          <w:kern w:val="44"/>
          <w:sz w:val="21"/>
          <w:szCs w:val="21"/>
        </w:rPr>
        <w:t>小幅上涨;豆油方面，棕榈油的弱势拖累豆油，豆油库存居高不下强化利空，短期</w:t>
      </w:r>
      <w:proofErr w:type="gramStart"/>
      <w:r w:rsidRPr="0097423E">
        <w:rPr>
          <w:rFonts w:asciiTheme="minorEastAsia" w:eastAsiaTheme="minorEastAsia" w:hAnsiTheme="minorEastAsia" w:hint="eastAsia"/>
          <w:bCs/>
          <w:kern w:val="44"/>
          <w:sz w:val="21"/>
          <w:szCs w:val="21"/>
        </w:rPr>
        <w:t>期</w:t>
      </w:r>
      <w:proofErr w:type="gramEnd"/>
      <w:r w:rsidRPr="0097423E">
        <w:rPr>
          <w:rFonts w:asciiTheme="minorEastAsia" w:eastAsiaTheme="minorEastAsia" w:hAnsiTheme="minorEastAsia" w:hint="eastAsia"/>
          <w:bCs/>
          <w:kern w:val="44"/>
          <w:sz w:val="21"/>
          <w:szCs w:val="21"/>
        </w:rPr>
        <w:t>价或窄幅整理。</w:t>
      </w:r>
    </w:p>
    <w:bookmarkEnd w:id="0"/>
    <w:bookmarkEnd w:id="1"/>
    <w:bookmarkEnd w:id="2"/>
    <w:p w:rsidR="00AF637E" w:rsidRDefault="00260D53">
      <w:pPr>
        <w:pStyle w:val="af7"/>
        <w:numPr>
          <w:ilvl w:val="0"/>
          <w:numId w:val="1"/>
        </w:numPr>
        <w:spacing w:before="240"/>
        <w:rPr>
          <w:rFonts w:ascii="宋体" w:cs="宋体"/>
          <w:b/>
          <w:color w:val="000000"/>
          <w:sz w:val="32"/>
          <w:szCs w:val="32"/>
          <w:lang w:val="zh-CN"/>
        </w:rPr>
      </w:pPr>
      <w:r>
        <w:rPr>
          <w:rFonts w:ascii="宋体" w:cs="宋体" w:hint="eastAsia"/>
          <w:b/>
          <w:color w:val="000000"/>
          <w:sz w:val="32"/>
          <w:szCs w:val="32"/>
          <w:lang w:val="zh-CN"/>
        </w:rPr>
        <w:t>期货价格</w:t>
      </w:r>
    </w:p>
    <w:p w:rsidR="00AF637E" w:rsidRPr="000B780F" w:rsidRDefault="00255B19" w:rsidP="000B780F">
      <w:pPr>
        <w:rPr>
          <w:rFonts w:ascii="宋体" w:hAnsi="宋体" w:cs="宋体"/>
          <w:sz w:val="24"/>
          <w:szCs w:val="24"/>
        </w:rPr>
      </w:pPr>
      <w:r w:rsidRPr="00255B19">
        <w:rPr>
          <w:noProof/>
        </w:rPr>
        <w:drawing>
          <wp:inline distT="0" distB="0" distL="0" distR="0">
            <wp:extent cx="6156960" cy="371094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37E" w:rsidRDefault="00260D53">
      <w:pPr>
        <w:spacing w:before="240"/>
        <w:jc w:val="right"/>
        <w:rPr>
          <w:sz w:val="16"/>
          <w:szCs w:val="16"/>
        </w:rPr>
      </w:pPr>
      <w:r>
        <w:rPr>
          <w:rFonts w:hint="eastAsia"/>
          <w:sz w:val="16"/>
          <w:szCs w:val="16"/>
        </w:rPr>
        <w:t>数据来源：</w:t>
      </w:r>
      <w:r>
        <w:rPr>
          <w:rFonts w:hint="eastAsia"/>
          <w:sz w:val="16"/>
          <w:szCs w:val="16"/>
        </w:rPr>
        <w:t xml:space="preserve">wind </w:t>
      </w:r>
      <w:r>
        <w:rPr>
          <w:rFonts w:hint="eastAsia"/>
          <w:sz w:val="16"/>
          <w:szCs w:val="16"/>
        </w:rPr>
        <w:t>方</w:t>
      </w:r>
      <w:proofErr w:type="gramStart"/>
      <w:r>
        <w:rPr>
          <w:rFonts w:hint="eastAsia"/>
          <w:sz w:val="16"/>
          <w:szCs w:val="16"/>
        </w:rPr>
        <w:t>正中期</w:t>
      </w:r>
      <w:proofErr w:type="gramEnd"/>
      <w:r>
        <w:rPr>
          <w:rFonts w:hint="eastAsia"/>
          <w:sz w:val="16"/>
          <w:szCs w:val="16"/>
        </w:rPr>
        <w:t>研究院</w:t>
      </w:r>
    </w:p>
    <w:p w:rsidR="00AF637E" w:rsidRDefault="00260D53">
      <w:pPr>
        <w:pStyle w:val="af7"/>
        <w:numPr>
          <w:ilvl w:val="0"/>
          <w:numId w:val="1"/>
        </w:numPr>
        <w:spacing w:before="240"/>
        <w:rPr>
          <w:rFonts w:ascii="宋体" w:cs="宋体"/>
          <w:b/>
          <w:color w:val="000000"/>
          <w:sz w:val="32"/>
          <w:szCs w:val="32"/>
          <w:lang w:val="zh-CN"/>
        </w:rPr>
      </w:pPr>
      <w:r>
        <w:rPr>
          <w:rFonts w:ascii="宋体" w:cs="宋体" w:hint="eastAsia"/>
          <w:b/>
          <w:color w:val="000000"/>
          <w:sz w:val="32"/>
          <w:szCs w:val="32"/>
          <w:lang w:val="zh-CN"/>
        </w:rPr>
        <w:lastRenderedPageBreak/>
        <w:t>现货价格</w:t>
      </w:r>
    </w:p>
    <w:p w:rsidR="00AF637E" w:rsidRPr="0051376A" w:rsidRDefault="00255B19" w:rsidP="0051376A">
      <w:pPr>
        <w:spacing w:after="0" w:line="240" w:lineRule="auto"/>
        <w:jc w:val="center"/>
        <w:rPr>
          <w:rFonts w:ascii="宋体" w:hAnsi="宋体" w:cs="宋体"/>
          <w:sz w:val="24"/>
          <w:szCs w:val="24"/>
        </w:rPr>
      </w:pPr>
      <w:r w:rsidRPr="00255B19">
        <w:rPr>
          <w:noProof/>
        </w:rPr>
        <w:drawing>
          <wp:inline distT="0" distB="0" distL="0" distR="0">
            <wp:extent cx="4907280" cy="5059680"/>
            <wp:effectExtent l="0" t="0" r="762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505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37E" w:rsidRDefault="00260D53">
      <w:pPr>
        <w:pStyle w:val="af7"/>
        <w:numPr>
          <w:ilvl w:val="0"/>
          <w:numId w:val="1"/>
        </w:numPr>
        <w:spacing w:before="240"/>
        <w:rPr>
          <w:rFonts w:ascii="宋体" w:cs="宋体"/>
          <w:b/>
          <w:color w:val="000000"/>
          <w:sz w:val="32"/>
          <w:szCs w:val="32"/>
          <w:lang w:val="zh-CN"/>
        </w:rPr>
      </w:pPr>
      <w:r>
        <w:rPr>
          <w:rFonts w:ascii="宋体" w:cs="宋体" w:hint="eastAsia"/>
          <w:b/>
          <w:color w:val="000000"/>
          <w:sz w:val="32"/>
          <w:szCs w:val="32"/>
          <w:lang w:val="zh-CN"/>
        </w:rPr>
        <w:t>市场信息</w:t>
      </w:r>
    </w:p>
    <w:p w:rsidR="00AF637E" w:rsidRDefault="00260D53">
      <w:pPr>
        <w:spacing w:after="0" w:line="240" w:lineRule="auto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255B19">
        <w:t>中国国家粮食交易中心（</w:t>
      </w:r>
      <w:r w:rsidR="00255B19">
        <w:t>NGTC</w:t>
      </w:r>
      <w:r w:rsidR="00255B19">
        <w:t>）周三在网站发布的消息显示，周三中国通过拍卖会售出</w:t>
      </w:r>
      <w:r w:rsidR="00255B19">
        <w:t>92,988</w:t>
      </w:r>
      <w:r w:rsidR="00255B19">
        <w:t>吨</w:t>
      </w:r>
      <w:r w:rsidR="00255B19">
        <w:t>2013</w:t>
      </w:r>
      <w:r w:rsidR="00255B19">
        <w:t>年国家临时存储大豆，相当于计划销售量</w:t>
      </w:r>
      <w:r w:rsidR="00255B19">
        <w:t>92,988</w:t>
      </w:r>
      <w:r w:rsidR="00255B19">
        <w:t>吨的</w:t>
      </w:r>
      <w:r w:rsidR="00255B19">
        <w:t>100%</w:t>
      </w:r>
      <w:r w:rsidR="00255B19">
        <w:t>。作为对比，一周前中国通过拍卖会售出</w:t>
      </w:r>
      <w:r w:rsidR="00255B19">
        <w:t>59,740</w:t>
      </w:r>
      <w:r w:rsidR="00255B19">
        <w:t>吨</w:t>
      </w:r>
      <w:r w:rsidR="00255B19">
        <w:t>2013</w:t>
      </w:r>
      <w:r w:rsidR="00255B19">
        <w:t>年国家临时存储大豆，相当于计划销售量</w:t>
      </w:r>
      <w:r w:rsidR="00255B19">
        <w:t>99,315</w:t>
      </w:r>
      <w:r w:rsidR="00255B19">
        <w:t>吨的</w:t>
      </w:r>
      <w:r w:rsidR="00255B19">
        <w:t>60.15%</w:t>
      </w:r>
      <w:r w:rsidR="00255B19">
        <w:t>。本周三拍卖会的大豆成交价格区间位于</w:t>
      </w:r>
      <w:r w:rsidR="00255B19">
        <w:t>2,960</w:t>
      </w:r>
      <w:r w:rsidR="00255B19">
        <w:t>到</w:t>
      </w:r>
      <w:r w:rsidR="00255B19">
        <w:t>3,210</w:t>
      </w:r>
      <w:r w:rsidR="00255B19">
        <w:t>元</w:t>
      </w:r>
      <w:r w:rsidR="00255B19">
        <w:t>/</w:t>
      </w:r>
      <w:r w:rsidR="00255B19">
        <w:t>吨之间，平均价格为每吨</w:t>
      </w:r>
      <w:r w:rsidR="00255B19">
        <w:t>3,060</w:t>
      </w:r>
      <w:r w:rsidR="00255B19">
        <w:t>元，上周的均价</w:t>
      </w:r>
      <w:r w:rsidR="00255B19">
        <w:t>3,080</w:t>
      </w:r>
      <w:r w:rsidR="00255B19">
        <w:t>元</w:t>
      </w:r>
      <w:r w:rsidR="00255B19">
        <w:t>/</w:t>
      </w:r>
      <w:r w:rsidR="00255B19">
        <w:t>吨。</w:t>
      </w:r>
    </w:p>
    <w:p w:rsidR="00AF637E" w:rsidRDefault="00260D53">
      <w:pPr>
        <w:spacing w:after="0" w:line="280" w:lineRule="exact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AA065B">
        <w:t>美国农业部发布的作物进展周报显示，过去一周，美国土壤表层墒情稳定。截至</w:t>
      </w:r>
      <w:r w:rsidR="00AA065B">
        <w:t>2018</w:t>
      </w:r>
      <w:r w:rsidR="00AA065B">
        <w:t>年</w:t>
      </w:r>
      <w:r w:rsidR="00AA065B">
        <w:t>9</w:t>
      </w:r>
      <w:r w:rsidR="00AA065B">
        <w:t>月</w:t>
      </w:r>
      <w:r w:rsidR="00AA065B">
        <w:t>16</w:t>
      </w:r>
      <w:r w:rsidR="00AA065B">
        <w:t>日的一周，美国全国土壤表层墒情短缺和非常短缺的比例为</w:t>
      </w:r>
      <w:r w:rsidR="00AA065B">
        <w:t>28%</w:t>
      </w:r>
      <w:r w:rsidR="00AA065B">
        <w:t>，一周前</w:t>
      </w:r>
      <w:r w:rsidR="00AA065B">
        <w:t>28%</w:t>
      </w:r>
      <w:r w:rsidR="00AA065B">
        <w:t>，去年同期</w:t>
      </w:r>
      <w:r w:rsidR="00AA065B">
        <w:t>45%</w:t>
      </w:r>
      <w:r w:rsidR="00AA065B">
        <w:t>。全国</w:t>
      </w:r>
      <w:r w:rsidR="00AA065B">
        <w:t>48</w:t>
      </w:r>
      <w:r w:rsidR="00AA065B">
        <w:t>个州土壤表层墒情过剩的比例为</w:t>
      </w:r>
      <w:r w:rsidR="00AA065B">
        <w:t>9%</w:t>
      </w:r>
      <w:r w:rsidR="00AA065B">
        <w:t>，充足</w:t>
      </w:r>
      <w:r w:rsidR="00AA065B">
        <w:t>63%</w:t>
      </w:r>
      <w:r w:rsidR="00AA065B">
        <w:t>，短缺</w:t>
      </w:r>
      <w:r w:rsidR="00AA065B">
        <w:t>19%</w:t>
      </w:r>
      <w:r w:rsidR="00AA065B">
        <w:t>，非常短缺</w:t>
      </w:r>
      <w:r w:rsidR="00AA065B">
        <w:t>9%</w:t>
      </w:r>
      <w:r w:rsidR="00AA065B">
        <w:t>。作为对比，上周土壤表层墒情过剩</w:t>
      </w:r>
      <w:r w:rsidR="00AA065B">
        <w:t>14%</w:t>
      </w:r>
      <w:r w:rsidR="00AA065B">
        <w:t>，充足</w:t>
      </w:r>
      <w:r w:rsidR="00AA065B">
        <w:t>58%</w:t>
      </w:r>
      <w:r w:rsidR="00AA065B">
        <w:t>，短缺</w:t>
      </w:r>
      <w:r w:rsidR="00AA065B">
        <w:t>19%</w:t>
      </w:r>
      <w:r w:rsidR="00AA065B">
        <w:t>，非常短缺</w:t>
      </w:r>
      <w:r w:rsidR="00AA065B">
        <w:t>9%</w:t>
      </w:r>
      <w:r w:rsidR="00AA065B">
        <w:t>。</w:t>
      </w:r>
    </w:p>
    <w:p w:rsidR="00AD352C" w:rsidRDefault="00766FC1">
      <w:pPr>
        <w:spacing w:after="0" w:line="280" w:lineRule="exact"/>
      </w:pPr>
      <w:r>
        <w:t>3</w:t>
      </w:r>
      <w:r>
        <w:t>、</w:t>
      </w:r>
      <w:r w:rsidR="00255B19" w:rsidRPr="00255B19">
        <w:rPr>
          <w:rFonts w:hint="eastAsia"/>
        </w:rPr>
        <w:t>南美农业专家迈克</w:t>
      </w:r>
      <w:r w:rsidR="00255B19" w:rsidRPr="00255B19">
        <w:rPr>
          <w:rFonts w:hint="eastAsia"/>
        </w:rPr>
        <w:t>?</w:t>
      </w:r>
      <w:r w:rsidR="00255B19" w:rsidRPr="00255B19">
        <w:rPr>
          <w:rFonts w:hint="eastAsia"/>
        </w:rPr>
        <w:t>科尔多涅博士（</w:t>
      </w:r>
      <w:r w:rsidR="00255B19" w:rsidRPr="00255B19">
        <w:rPr>
          <w:rFonts w:hint="eastAsia"/>
        </w:rPr>
        <w:t xml:space="preserve">Michael </w:t>
      </w:r>
      <w:proofErr w:type="spellStart"/>
      <w:r w:rsidR="00255B19" w:rsidRPr="00255B19">
        <w:rPr>
          <w:rFonts w:hint="eastAsia"/>
        </w:rPr>
        <w:t>Cordonnier</w:t>
      </w:r>
      <w:proofErr w:type="spellEnd"/>
      <w:r w:rsidR="00255B19" w:rsidRPr="00255B19">
        <w:rPr>
          <w:rFonts w:hint="eastAsia"/>
        </w:rPr>
        <w:t>）称，巴西谷物出口商协会</w:t>
      </w:r>
      <w:r w:rsidR="00255B19" w:rsidRPr="00255B19">
        <w:rPr>
          <w:rFonts w:hint="eastAsia"/>
        </w:rPr>
        <w:t>(</w:t>
      </w:r>
      <w:proofErr w:type="spellStart"/>
      <w:r w:rsidR="00255B19" w:rsidRPr="00255B19">
        <w:rPr>
          <w:rFonts w:hint="eastAsia"/>
        </w:rPr>
        <w:t>Anec</w:t>
      </w:r>
      <w:proofErr w:type="spellEnd"/>
      <w:r w:rsidR="00255B19" w:rsidRPr="00255B19">
        <w:rPr>
          <w:rFonts w:hint="eastAsia"/>
        </w:rPr>
        <w:t>)</w:t>
      </w:r>
      <w:r w:rsidR="00255B19" w:rsidRPr="00255B19">
        <w:rPr>
          <w:rFonts w:hint="eastAsia"/>
        </w:rPr>
        <w:t>预计运费上涨将会造成该行业每年运费开支增加</w:t>
      </w:r>
      <w:r w:rsidR="00255B19" w:rsidRPr="00255B19">
        <w:rPr>
          <w:rFonts w:hint="eastAsia"/>
        </w:rPr>
        <w:t>50</w:t>
      </w:r>
      <w:r w:rsidR="00255B19" w:rsidRPr="00255B19">
        <w:rPr>
          <w:rFonts w:hint="eastAsia"/>
        </w:rPr>
        <w:t>亿美元。目前巴西谷物出口行业的利润率只有区区</w:t>
      </w:r>
      <w:r w:rsidR="00255B19" w:rsidRPr="00255B19">
        <w:rPr>
          <w:rFonts w:hint="eastAsia"/>
        </w:rPr>
        <w:t>1%</w:t>
      </w:r>
      <w:r w:rsidR="00255B19" w:rsidRPr="00255B19">
        <w:rPr>
          <w:rFonts w:hint="eastAsia"/>
        </w:rPr>
        <w:t>，运费上涨将会造成许多公司破产。因此一些公司已经拒绝签订新单，而是等着巴西最高法院裁定新</w:t>
      </w:r>
      <w:proofErr w:type="gramStart"/>
      <w:r w:rsidR="00255B19" w:rsidRPr="00255B19">
        <w:rPr>
          <w:rFonts w:hint="eastAsia"/>
        </w:rPr>
        <w:t>规</w:t>
      </w:r>
      <w:proofErr w:type="gramEnd"/>
      <w:r w:rsidR="00255B19" w:rsidRPr="00255B19">
        <w:rPr>
          <w:rFonts w:hint="eastAsia"/>
        </w:rPr>
        <w:t>。最高法院已经就此事进行了三次听证会，但是还未透露何时做出决定。市场猜测这一决定要到巴西选出新总统后才会公布，可能在</w:t>
      </w:r>
      <w:r w:rsidR="00255B19" w:rsidRPr="00255B19">
        <w:rPr>
          <w:rFonts w:hint="eastAsia"/>
        </w:rPr>
        <w:t>11</w:t>
      </w:r>
      <w:r w:rsidR="00255B19" w:rsidRPr="00255B19">
        <w:rPr>
          <w:rFonts w:hint="eastAsia"/>
        </w:rPr>
        <w:t>月初。</w:t>
      </w:r>
    </w:p>
    <w:p w:rsidR="00AF637E" w:rsidRDefault="00260D53">
      <w:pPr>
        <w:rPr>
          <w:rFonts w:ascii="宋体" w:cs="宋体"/>
          <w:b/>
          <w:color w:val="000000"/>
          <w:sz w:val="32"/>
          <w:szCs w:val="32"/>
          <w:lang w:val="zh-CN"/>
        </w:rPr>
      </w:pPr>
      <w:r>
        <w:rPr>
          <w:rFonts w:ascii="宋体" w:hAnsi="宋体" w:cs="宋体" w:hint="eastAsia"/>
          <w:b/>
          <w:bCs/>
          <w:sz w:val="32"/>
          <w:szCs w:val="32"/>
        </w:rPr>
        <w:lastRenderedPageBreak/>
        <w:t>五、美国天气情况</w:t>
      </w:r>
    </w:p>
    <w:p w:rsidR="00AF637E" w:rsidRDefault="00255B19">
      <w:pPr>
        <w:spacing w:before="240"/>
      </w:pPr>
      <w:r>
        <w:rPr>
          <w:noProof/>
        </w:rPr>
        <w:drawing>
          <wp:inline distT="0" distB="0" distL="0" distR="0" wp14:anchorId="39C787CF" wp14:editId="5B5C6F98">
            <wp:extent cx="3025140" cy="3558540"/>
            <wp:effectExtent l="0" t="0" r="381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7686" cy="35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5B1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91CEAFA" wp14:editId="4C74FB8A">
            <wp:extent cx="2971800" cy="3557270"/>
            <wp:effectExtent l="0" t="0" r="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37E" w:rsidRDefault="003D259B">
      <w:pPr>
        <w:spacing w:before="240"/>
        <w:jc w:val="center"/>
        <w:rPr>
          <w:rFonts w:ascii="宋体" w:cs="宋体"/>
          <w:b/>
          <w:color w:val="000000"/>
          <w:sz w:val="28"/>
          <w:szCs w:val="28"/>
          <w:lang w:val="zh-CN"/>
        </w:rPr>
      </w:pPr>
      <w:r>
        <w:rPr>
          <w:noProof/>
        </w:rPr>
        <w:drawing>
          <wp:inline distT="0" distB="0" distL="0" distR="0" wp14:anchorId="6C7BAB3D" wp14:editId="48AB5CF5">
            <wp:extent cx="5486400" cy="390906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37E" w:rsidRDefault="00260D53">
      <w:pPr>
        <w:wordWrap w:val="0"/>
        <w:spacing w:after="0" w:line="240" w:lineRule="atLeast"/>
        <w:ind w:right="221"/>
        <w:jc w:val="right"/>
        <w:rPr>
          <w:rFonts w:ascii="新宋体" w:eastAsia="新宋体" w:hAnsi="新宋体"/>
          <w:sz w:val="18"/>
          <w:szCs w:val="18"/>
        </w:rPr>
      </w:pPr>
      <w:r>
        <w:rPr>
          <w:rFonts w:ascii="新宋体" w:eastAsia="新宋体" w:hAnsi="新宋体" w:hint="eastAsia"/>
          <w:sz w:val="18"/>
          <w:szCs w:val="18"/>
        </w:rPr>
        <w:t>数据来源：NOAA 、USDA、 方</w:t>
      </w:r>
      <w:proofErr w:type="gramStart"/>
      <w:r>
        <w:rPr>
          <w:rFonts w:ascii="新宋体" w:eastAsia="新宋体" w:hAnsi="新宋体" w:hint="eastAsia"/>
          <w:sz w:val="18"/>
          <w:szCs w:val="18"/>
        </w:rPr>
        <w:t>正中期</w:t>
      </w:r>
      <w:proofErr w:type="gramEnd"/>
      <w:r>
        <w:rPr>
          <w:rFonts w:ascii="新宋体" w:eastAsia="新宋体" w:hAnsi="新宋体" w:hint="eastAsia"/>
          <w:sz w:val="18"/>
          <w:szCs w:val="18"/>
        </w:rPr>
        <w:t>研究院整理</w:t>
      </w:r>
    </w:p>
    <w:p w:rsidR="00AF637E" w:rsidRDefault="00260D53">
      <w:pPr>
        <w:pStyle w:val="af7"/>
        <w:numPr>
          <w:ilvl w:val="0"/>
          <w:numId w:val="2"/>
        </w:numPr>
        <w:spacing w:before="240"/>
        <w:rPr>
          <w:rFonts w:ascii="宋体" w:cs="宋体"/>
          <w:b/>
          <w:color w:val="000000"/>
          <w:sz w:val="32"/>
          <w:szCs w:val="32"/>
          <w:lang w:val="zh-CN"/>
        </w:rPr>
      </w:pPr>
      <w:r>
        <w:rPr>
          <w:rFonts w:ascii="宋体" w:cs="宋体" w:hint="eastAsia"/>
          <w:b/>
          <w:color w:val="000000"/>
          <w:sz w:val="32"/>
          <w:szCs w:val="32"/>
          <w:lang w:val="zh-CN"/>
        </w:rPr>
        <w:lastRenderedPageBreak/>
        <w:t>市场监测数据</w:t>
      </w:r>
    </w:p>
    <w:p w:rsidR="00AF637E" w:rsidRDefault="00C2637D">
      <w:pPr>
        <w:spacing w:before="240"/>
        <w:rPr>
          <w:rFonts w:ascii="宋体" w:cs="宋体"/>
          <w:b/>
          <w:color w:val="000000"/>
          <w:sz w:val="32"/>
          <w:szCs w:val="32"/>
          <w:lang w:val="zh-CN"/>
        </w:rPr>
      </w:pPr>
      <w:r>
        <w:rPr>
          <w:noProof/>
        </w:rPr>
        <w:drawing>
          <wp:inline distT="0" distB="0" distL="0" distR="0" wp14:anchorId="2B261F12" wp14:editId="630A688D">
            <wp:extent cx="3048000" cy="2461260"/>
            <wp:effectExtent l="0" t="0" r="19050" b="15240"/>
            <wp:docPr id="1" name="图表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3D54AB" wp14:editId="35270E36">
            <wp:extent cx="2994660" cy="2453640"/>
            <wp:effectExtent l="0" t="0" r="15240" b="22860"/>
            <wp:docPr id="10" name="图表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:rsidR="00AF637E" w:rsidRDefault="00C2637D">
      <w:pPr>
        <w:spacing w:before="240"/>
        <w:rPr>
          <w:rFonts w:ascii="宋体" w:cs="宋体"/>
          <w:b/>
          <w:color w:val="000000"/>
          <w:sz w:val="32"/>
          <w:szCs w:val="32"/>
          <w:lang w:val="zh-CN"/>
        </w:rPr>
      </w:pPr>
      <w:r>
        <w:rPr>
          <w:noProof/>
        </w:rPr>
        <w:drawing>
          <wp:inline distT="0" distB="0" distL="0" distR="0" wp14:anchorId="76266562" wp14:editId="07FBCFCF">
            <wp:extent cx="3070860" cy="2453640"/>
            <wp:effectExtent l="0" t="0" r="15240" b="22860"/>
            <wp:docPr id="11" name="图表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9B4336" wp14:editId="08745279">
            <wp:extent cx="2994660" cy="2453640"/>
            <wp:effectExtent l="0" t="0" r="15240" b="22860"/>
            <wp:docPr id="12" name="图表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:rsidR="00AF637E" w:rsidRDefault="00C2637D">
      <w:pPr>
        <w:spacing w:before="240"/>
        <w:rPr>
          <w:rFonts w:ascii="宋体" w:cs="宋体"/>
          <w:b/>
          <w:color w:val="000000"/>
          <w:sz w:val="32"/>
          <w:szCs w:val="32"/>
          <w:lang w:val="zh-CN"/>
        </w:rPr>
      </w:pPr>
      <w:r>
        <w:rPr>
          <w:noProof/>
        </w:rPr>
        <w:drawing>
          <wp:inline distT="0" distB="0" distL="0" distR="0" wp14:anchorId="5331FCA7" wp14:editId="56E30C93">
            <wp:extent cx="3025140" cy="2735580"/>
            <wp:effectExtent l="0" t="0" r="22860" b="26670"/>
            <wp:docPr id="19" name="图表 1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0352EF" wp14:editId="75EFF000">
            <wp:extent cx="3025140" cy="2735580"/>
            <wp:effectExtent l="0" t="0" r="22860" b="26670"/>
            <wp:docPr id="21" name="图表 2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:rsidR="00AF637E" w:rsidRDefault="00260D53">
      <w:pPr>
        <w:spacing w:before="100" w:beforeAutospacing="1" w:after="100" w:afterAutospacing="1"/>
        <w:ind w:firstLineChars="200" w:firstLine="440"/>
        <w:jc w:val="righ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lastRenderedPageBreak/>
        <w:t>个人观点，仅供参考</w:t>
      </w:r>
    </w:p>
    <w:p w:rsidR="00AF637E" w:rsidRDefault="00AF637E">
      <w:pPr>
        <w:rPr>
          <w:rFonts w:ascii="楷体_GB2312" w:eastAsia="楷体_GB2312" w:hAnsi="宋体"/>
          <w:sz w:val="24"/>
          <w:szCs w:val="24"/>
        </w:rPr>
      </w:pPr>
    </w:p>
    <w:p w:rsidR="00AF637E" w:rsidRDefault="00AF637E">
      <w:pPr>
        <w:rPr>
          <w:rFonts w:ascii="楷体_GB2312" w:eastAsia="楷体_GB2312" w:hAnsi="宋体"/>
          <w:sz w:val="24"/>
          <w:szCs w:val="24"/>
        </w:rPr>
      </w:pPr>
    </w:p>
    <w:p w:rsidR="00AF637E" w:rsidRDefault="00AF637E">
      <w:pPr>
        <w:rPr>
          <w:rFonts w:ascii="楷体_GB2312" w:eastAsia="楷体_GB2312" w:hAnsi="宋体"/>
          <w:sz w:val="24"/>
          <w:szCs w:val="24"/>
        </w:rPr>
      </w:pPr>
    </w:p>
    <w:p w:rsidR="00AF637E" w:rsidRDefault="00260D53">
      <w:pPr>
        <w:rPr>
          <w:rFonts w:ascii="楷体_GB2312" w:eastAsia="楷体_GB2312" w:hAnsi="宋体"/>
          <w:sz w:val="24"/>
          <w:szCs w:val="24"/>
        </w:rPr>
      </w:pPr>
      <w:r>
        <w:rPr>
          <w:rFonts w:ascii="楷体_GB2312" w:eastAsia="楷体_GB2312" w:hAnsi="宋体" w:hint="eastAsia"/>
          <w:noProof/>
          <w:sz w:val="24"/>
          <w:szCs w:val="24"/>
        </w:rPr>
        <w:drawing>
          <wp:inline distT="0" distB="0" distL="114300" distR="114300">
            <wp:extent cx="6162675" cy="1256030"/>
            <wp:effectExtent l="0" t="0" r="0" b="0"/>
            <wp:docPr id="51" name="图片 51" descr="4R{9DLOF2C]684L{)X05E{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4R{9DLOF2C]684L{)X05E{U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37E" w:rsidRDefault="00AF637E">
      <w:pPr>
        <w:rPr>
          <w:rFonts w:ascii="楷体_GB2312" w:eastAsia="楷体_GB2312" w:hAnsi="宋体"/>
          <w:sz w:val="24"/>
          <w:szCs w:val="24"/>
        </w:rPr>
      </w:pPr>
    </w:p>
    <w:p w:rsidR="00AF637E" w:rsidRDefault="00AF637E">
      <w:pPr>
        <w:rPr>
          <w:rFonts w:ascii="楷体_GB2312" w:eastAsia="楷体_GB2312" w:hAnsi="宋体"/>
          <w:sz w:val="24"/>
          <w:szCs w:val="24"/>
        </w:rPr>
      </w:pPr>
    </w:p>
    <w:p w:rsidR="00AF637E" w:rsidRDefault="00AF637E">
      <w:pPr>
        <w:rPr>
          <w:rFonts w:ascii="楷体_GB2312" w:eastAsia="楷体_GB2312" w:hAnsi="宋体"/>
          <w:sz w:val="24"/>
          <w:szCs w:val="24"/>
        </w:rPr>
      </w:pPr>
    </w:p>
    <w:p w:rsidR="00AF637E" w:rsidRDefault="00AF637E">
      <w:pPr>
        <w:rPr>
          <w:rFonts w:ascii="楷体_GB2312" w:eastAsia="楷体_GB2312" w:hAnsi="宋体"/>
          <w:sz w:val="24"/>
          <w:szCs w:val="24"/>
        </w:rPr>
      </w:pPr>
    </w:p>
    <w:p w:rsidR="00AF637E" w:rsidRDefault="00AF637E">
      <w:pPr>
        <w:rPr>
          <w:rFonts w:ascii="楷体_GB2312" w:eastAsia="楷体_GB2312" w:hAnsi="宋体"/>
          <w:sz w:val="24"/>
          <w:szCs w:val="24"/>
        </w:rPr>
      </w:pPr>
    </w:p>
    <w:p w:rsidR="00AF637E" w:rsidRDefault="00AF637E">
      <w:pPr>
        <w:rPr>
          <w:rFonts w:ascii="楷体_GB2312" w:eastAsia="楷体_GB2312" w:hAnsi="宋体"/>
          <w:sz w:val="24"/>
          <w:szCs w:val="24"/>
        </w:rPr>
      </w:pPr>
    </w:p>
    <w:tbl>
      <w:tblPr>
        <w:tblW w:w="9962" w:type="dxa"/>
        <w:tblBorders>
          <w:top w:val="single" w:sz="18" w:space="0" w:color="800000"/>
          <w:bottom w:val="single" w:sz="18" w:space="0" w:color="800000"/>
          <w:insideH w:val="single" w:sz="2" w:space="0" w:color="943634"/>
          <w:insideV w:val="single" w:sz="2" w:space="0" w:color="595959"/>
        </w:tblBorders>
        <w:tblLayout w:type="fixed"/>
        <w:tblLook w:val="04A0" w:firstRow="1" w:lastRow="0" w:firstColumn="1" w:lastColumn="0" w:noHBand="0" w:noVBand="1"/>
      </w:tblPr>
      <w:tblGrid>
        <w:gridCol w:w="9962"/>
      </w:tblGrid>
      <w:tr w:rsidR="00AF637E">
        <w:trPr>
          <w:trHeight w:val="2447"/>
        </w:trPr>
        <w:tc>
          <w:tcPr>
            <w:tcW w:w="9962" w:type="dxa"/>
            <w:vAlign w:val="center"/>
          </w:tcPr>
          <w:p w:rsidR="00AF637E" w:rsidRDefault="00260D53">
            <w:pPr>
              <w:spacing w:after="0" w:line="240" w:lineRule="atLeast"/>
              <w:jc w:val="both"/>
              <w:rPr>
                <w:rFonts w:ascii="新宋体" w:eastAsia="新宋体" w:hAnsi="新宋体"/>
                <w:b/>
                <w:color w:val="796A4F"/>
                <w:sz w:val="21"/>
                <w:szCs w:val="21"/>
              </w:rPr>
            </w:pPr>
            <w:r>
              <w:rPr>
                <w:rFonts w:ascii="新宋体" w:eastAsia="新宋体" w:hAnsi="新宋体" w:hint="eastAsia"/>
                <w:b/>
                <w:color w:val="796A4F"/>
                <w:sz w:val="21"/>
                <w:szCs w:val="21"/>
              </w:rPr>
              <w:t>重要事项:</w:t>
            </w:r>
          </w:p>
          <w:p w:rsidR="00AF637E" w:rsidRDefault="00260D53">
            <w:pPr>
              <w:spacing w:after="0" w:line="240" w:lineRule="atLeast"/>
              <w:rPr>
                <w:rFonts w:ascii="新宋体" w:eastAsia="新宋体" w:hAnsi="新宋体"/>
                <w:b/>
                <w:color w:val="796A4F"/>
                <w:sz w:val="21"/>
                <w:szCs w:val="21"/>
              </w:rPr>
            </w:pPr>
            <w:r>
              <w:rPr>
                <w:rFonts w:ascii="新宋体" w:eastAsia="新宋体" w:hAnsi="新宋体" w:cs="Arial" w:hint="eastAsia"/>
                <w:iCs/>
                <w:color w:val="796A4F"/>
                <w:sz w:val="21"/>
                <w:szCs w:val="21"/>
              </w:rPr>
              <w:t>本报告中的信息均源于公开资料，仅作参考之用。方</w:t>
            </w:r>
            <w:proofErr w:type="gramStart"/>
            <w:r>
              <w:rPr>
                <w:rFonts w:ascii="新宋体" w:eastAsia="新宋体" w:hAnsi="新宋体" w:cs="Arial" w:hint="eastAsia"/>
                <w:iCs/>
                <w:color w:val="796A4F"/>
                <w:sz w:val="21"/>
                <w:szCs w:val="21"/>
              </w:rPr>
              <w:t>正中期</w:t>
            </w:r>
            <w:proofErr w:type="gramEnd"/>
            <w:r>
              <w:rPr>
                <w:rFonts w:ascii="新宋体" w:eastAsia="新宋体" w:hAnsi="新宋体" w:cs="Arial" w:hint="eastAsia"/>
                <w:iCs/>
                <w:color w:val="796A4F"/>
                <w:sz w:val="21"/>
                <w:szCs w:val="21"/>
              </w:rPr>
              <w:t>研究院力求准确可靠，但对于信息的准确性及完备性不作任何保证，不管在何种情况下，本报告不构成个人投资建议，也没有考虑到个别客户特殊的投资目的、财务状况或需要，不能当作购买或出售报告中所提及的商品的依据。本报告未经方</w:t>
            </w:r>
            <w:proofErr w:type="gramStart"/>
            <w:r>
              <w:rPr>
                <w:rFonts w:ascii="新宋体" w:eastAsia="新宋体" w:hAnsi="新宋体" w:cs="Arial" w:hint="eastAsia"/>
                <w:iCs/>
                <w:color w:val="796A4F"/>
                <w:sz w:val="21"/>
                <w:szCs w:val="21"/>
              </w:rPr>
              <w:t>正中期</w:t>
            </w:r>
            <w:proofErr w:type="gramEnd"/>
            <w:r>
              <w:rPr>
                <w:rFonts w:ascii="新宋体" w:eastAsia="新宋体" w:hAnsi="新宋体" w:cs="Arial" w:hint="eastAsia"/>
                <w:iCs/>
                <w:color w:val="796A4F"/>
                <w:sz w:val="21"/>
                <w:szCs w:val="21"/>
              </w:rPr>
              <w:t>研究院许可，不得转给其他人员，且任何引用、转载以及向第三方传播的行为均可能承担法律责任，方</w:t>
            </w:r>
            <w:proofErr w:type="gramStart"/>
            <w:r>
              <w:rPr>
                <w:rFonts w:ascii="新宋体" w:eastAsia="新宋体" w:hAnsi="新宋体" w:cs="Arial" w:hint="eastAsia"/>
                <w:iCs/>
                <w:color w:val="796A4F"/>
                <w:sz w:val="21"/>
                <w:szCs w:val="21"/>
              </w:rPr>
              <w:t>正中期</w:t>
            </w:r>
            <w:proofErr w:type="gramEnd"/>
            <w:r>
              <w:rPr>
                <w:rFonts w:ascii="新宋体" w:eastAsia="新宋体" w:hAnsi="新宋体" w:cs="Arial" w:hint="eastAsia"/>
                <w:iCs/>
                <w:color w:val="796A4F"/>
                <w:sz w:val="21"/>
                <w:szCs w:val="21"/>
              </w:rPr>
              <w:t>期货有限公司不承担因根据本报告操作而导致的损失，敬请投资者注意可能存在的交易风险。本报告版权</w:t>
            </w:r>
            <w:proofErr w:type="gramStart"/>
            <w:r>
              <w:rPr>
                <w:rFonts w:ascii="新宋体" w:eastAsia="新宋体" w:hAnsi="新宋体" w:cs="Arial" w:hint="eastAsia"/>
                <w:iCs/>
                <w:color w:val="796A4F"/>
                <w:sz w:val="21"/>
                <w:szCs w:val="21"/>
              </w:rPr>
              <w:t>归方正中期</w:t>
            </w:r>
            <w:proofErr w:type="gramEnd"/>
            <w:r>
              <w:rPr>
                <w:rFonts w:ascii="新宋体" w:eastAsia="新宋体" w:hAnsi="新宋体" w:cs="Arial" w:hint="eastAsia"/>
                <w:iCs/>
                <w:color w:val="796A4F"/>
                <w:sz w:val="21"/>
                <w:szCs w:val="21"/>
              </w:rPr>
              <w:t>所有。</w:t>
            </w:r>
          </w:p>
        </w:tc>
      </w:tr>
      <w:tr w:rsidR="00AF637E">
        <w:trPr>
          <w:trHeight w:val="2278"/>
        </w:trPr>
        <w:tc>
          <w:tcPr>
            <w:tcW w:w="9962" w:type="dxa"/>
          </w:tcPr>
          <w:p w:rsidR="00AF637E" w:rsidRDefault="00260D53">
            <w:pPr>
              <w:spacing w:after="0"/>
              <w:rPr>
                <w:rFonts w:ascii="新宋体" w:eastAsia="新宋体" w:hAnsi="新宋体" w:cs="Arial"/>
                <w:b/>
                <w:iCs/>
                <w:color w:val="796A4F"/>
                <w:sz w:val="21"/>
                <w:szCs w:val="21"/>
              </w:rPr>
            </w:pPr>
            <w:r>
              <w:rPr>
                <w:rFonts w:ascii="新宋体" w:eastAsia="新宋体" w:hAnsi="新宋体" w:cs="Arial" w:hint="eastAsia"/>
                <w:b/>
                <w:iCs/>
                <w:color w:val="796A4F"/>
                <w:sz w:val="21"/>
                <w:szCs w:val="21"/>
              </w:rPr>
              <w:t>联系方式：</w:t>
            </w:r>
          </w:p>
          <w:p w:rsidR="00AF637E" w:rsidRDefault="00260D53">
            <w:pPr>
              <w:spacing w:after="0"/>
              <w:rPr>
                <w:rFonts w:ascii="新宋体" w:eastAsia="新宋体" w:hAnsi="新宋体" w:cs="Arial"/>
                <w:iCs/>
                <w:color w:val="796A4F"/>
                <w:sz w:val="21"/>
                <w:szCs w:val="21"/>
              </w:rPr>
            </w:pPr>
            <w:r>
              <w:rPr>
                <w:rFonts w:ascii="新宋体" w:eastAsia="新宋体" w:hAnsi="新宋体" w:cs="Arial" w:hint="eastAsia"/>
                <w:iCs/>
                <w:color w:val="796A4F"/>
                <w:sz w:val="21"/>
                <w:szCs w:val="21"/>
              </w:rPr>
              <w:t>方</w:t>
            </w:r>
            <w:proofErr w:type="gramStart"/>
            <w:r>
              <w:rPr>
                <w:rFonts w:ascii="新宋体" w:eastAsia="新宋体" w:hAnsi="新宋体" w:cs="Arial" w:hint="eastAsia"/>
                <w:iCs/>
                <w:color w:val="796A4F"/>
                <w:sz w:val="21"/>
                <w:szCs w:val="21"/>
              </w:rPr>
              <w:t>正中期</w:t>
            </w:r>
            <w:proofErr w:type="gramEnd"/>
            <w:r>
              <w:rPr>
                <w:rFonts w:ascii="新宋体" w:eastAsia="新宋体" w:hAnsi="新宋体" w:cs="Arial" w:hint="eastAsia"/>
                <w:iCs/>
                <w:color w:val="796A4F"/>
                <w:sz w:val="21"/>
                <w:szCs w:val="21"/>
              </w:rPr>
              <w:t>期货研究院</w:t>
            </w:r>
          </w:p>
          <w:p w:rsidR="00AF637E" w:rsidRDefault="00260D53">
            <w:pPr>
              <w:spacing w:after="0"/>
              <w:rPr>
                <w:rFonts w:ascii="新宋体" w:eastAsia="新宋体" w:hAnsi="新宋体" w:cs="Arial"/>
                <w:iCs/>
                <w:color w:val="796A4F"/>
                <w:sz w:val="21"/>
                <w:szCs w:val="21"/>
              </w:rPr>
            </w:pPr>
            <w:r>
              <w:rPr>
                <w:rFonts w:ascii="新宋体" w:eastAsia="新宋体" w:hAnsi="新宋体" w:cs="Arial" w:hint="eastAsia"/>
                <w:iCs/>
                <w:color w:val="796A4F"/>
                <w:sz w:val="21"/>
                <w:szCs w:val="21"/>
              </w:rPr>
              <w:t>地址：北京市西城区</w:t>
            </w:r>
            <w:proofErr w:type="gramStart"/>
            <w:r>
              <w:rPr>
                <w:rFonts w:ascii="新宋体" w:eastAsia="新宋体" w:hAnsi="新宋体" w:cs="Arial" w:hint="eastAsia"/>
                <w:iCs/>
                <w:color w:val="796A4F"/>
                <w:sz w:val="21"/>
                <w:szCs w:val="21"/>
              </w:rPr>
              <w:t>阜</w:t>
            </w:r>
            <w:proofErr w:type="gramEnd"/>
            <w:r>
              <w:rPr>
                <w:rFonts w:ascii="新宋体" w:eastAsia="新宋体" w:hAnsi="新宋体" w:cs="Arial" w:hint="eastAsia"/>
                <w:iCs/>
                <w:color w:val="796A4F"/>
                <w:sz w:val="21"/>
                <w:szCs w:val="21"/>
              </w:rPr>
              <w:t>外大街甲34号方正证券大厦2楼东侧</w:t>
            </w:r>
          </w:p>
          <w:p w:rsidR="00AF637E" w:rsidRDefault="00260D53">
            <w:pPr>
              <w:spacing w:after="0"/>
              <w:ind w:firstLineChars="300" w:firstLine="630"/>
              <w:rPr>
                <w:rFonts w:ascii="新宋体" w:eastAsia="新宋体" w:hAnsi="新宋体" w:cs="Arial"/>
                <w:iCs/>
                <w:color w:val="796A4F"/>
                <w:sz w:val="21"/>
                <w:szCs w:val="21"/>
              </w:rPr>
            </w:pPr>
            <w:r>
              <w:rPr>
                <w:rFonts w:ascii="新宋体" w:eastAsia="新宋体" w:hAnsi="新宋体" w:cs="Arial" w:hint="eastAsia"/>
                <w:iCs/>
                <w:color w:val="796A4F"/>
                <w:sz w:val="21"/>
                <w:szCs w:val="21"/>
              </w:rPr>
              <w:t>北京市朝阳区东三环北路38号院1号楼泰康金融大厦22层</w:t>
            </w:r>
          </w:p>
          <w:p w:rsidR="00AF637E" w:rsidRDefault="00260D53">
            <w:pPr>
              <w:spacing w:after="0"/>
              <w:rPr>
                <w:rFonts w:ascii="新宋体" w:eastAsia="新宋体" w:hAnsi="新宋体" w:cs="Arial"/>
                <w:iCs/>
                <w:color w:val="796A4F"/>
                <w:sz w:val="21"/>
                <w:szCs w:val="21"/>
              </w:rPr>
            </w:pPr>
            <w:r>
              <w:rPr>
                <w:rFonts w:ascii="新宋体" w:eastAsia="新宋体" w:hAnsi="新宋体" w:cs="Arial" w:hint="eastAsia"/>
                <w:iCs/>
                <w:color w:val="796A4F"/>
                <w:sz w:val="21"/>
                <w:szCs w:val="21"/>
              </w:rPr>
              <w:t>电话：010-68578010、68578867、85881117</w:t>
            </w:r>
          </w:p>
          <w:p w:rsidR="00AF637E" w:rsidRDefault="00260D53">
            <w:pPr>
              <w:spacing w:after="0"/>
              <w:rPr>
                <w:rFonts w:ascii="新宋体" w:eastAsia="新宋体" w:hAnsi="新宋体" w:cs="Arial"/>
                <w:iCs/>
                <w:color w:val="796A4F"/>
                <w:sz w:val="21"/>
                <w:szCs w:val="21"/>
              </w:rPr>
            </w:pPr>
            <w:r>
              <w:rPr>
                <w:rFonts w:ascii="新宋体" w:eastAsia="新宋体" w:hAnsi="新宋体" w:cs="Arial" w:hint="eastAsia"/>
                <w:iCs/>
                <w:color w:val="796A4F"/>
                <w:sz w:val="21"/>
                <w:szCs w:val="21"/>
              </w:rPr>
              <w:t>传真：010-68578687</w:t>
            </w:r>
          </w:p>
          <w:p w:rsidR="00AF637E" w:rsidRDefault="00260D53">
            <w:pPr>
              <w:spacing w:after="0"/>
              <w:rPr>
                <w:rFonts w:ascii="新宋体" w:eastAsia="新宋体" w:hAnsi="新宋体" w:cs="Arial"/>
                <w:iCs/>
                <w:color w:val="796A4F"/>
                <w:sz w:val="21"/>
                <w:szCs w:val="21"/>
              </w:rPr>
            </w:pPr>
            <w:r>
              <w:rPr>
                <w:rFonts w:ascii="新宋体" w:eastAsia="新宋体" w:hAnsi="新宋体" w:cs="Arial" w:hint="eastAsia"/>
                <w:iCs/>
                <w:color w:val="796A4F"/>
                <w:sz w:val="21"/>
                <w:szCs w:val="21"/>
              </w:rPr>
              <w:t>邮编：100037</w:t>
            </w:r>
          </w:p>
        </w:tc>
      </w:tr>
    </w:tbl>
    <w:p w:rsidR="00AF637E" w:rsidRDefault="00260D53">
      <w:pPr>
        <w:rPr>
          <w:rFonts w:ascii="宋体" w:hAnsi="宋体" w:cs="Arial"/>
          <w:bCs/>
          <w:color w:val="000000"/>
          <w:sz w:val="24"/>
          <w:szCs w:val="24"/>
        </w:rPr>
      </w:pPr>
      <w:r>
        <w:rPr>
          <w:rFonts w:ascii="宋体" w:hAnsi="宋体" w:cs="Arial"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-676275</wp:posOffset>
                </wp:positionH>
                <wp:positionV relativeFrom="paragraph">
                  <wp:posOffset>753745</wp:posOffset>
                </wp:positionV>
                <wp:extent cx="7543800" cy="1287780"/>
                <wp:effectExtent l="0" t="0" r="0" b="7620"/>
                <wp:wrapNone/>
                <wp:docPr id="17" name="Rectangl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43800" cy="1287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psCustomData="http://www.wps.cn/officeDocument/2013/wpsCustomData">
            <w:pict>
              <v:rect id="Rectangle 27" o:spid="_x0000_s1026" o:spt="1" style="position:absolute;left:0pt;margin-left:-53.25pt;margin-top:59.35pt;height:101.4pt;width:594pt;z-index:251664384;mso-width-relative:page;mso-height-relative:page;" fillcolor="#FFFFFF" filled="t" stroked="f" coordsize="21600,21600" o:gfxdata="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A+exer2gAAAA0BAAAPAAAAAAAAAAEAIAAAACIAAABkcnMvZG93bnJldi54&#10;bWxQSwECFAAUAAAACACHTuJAyHGeq/gBAADeAwAADgAAAAAAAAABACAAAAApAQAAZHJzL2Uyb0Rv&#10;Yy54bWxQSwUGAAAAAAYABgBZAQAAkwUAAAAA&#10;">
                <v:fill on="t" focussize="0,0"/>
                <v:stroke on="f"/>
                <v:imagedata o:title=""/>
                <o:lock v:ext="edit" aspectratio="f"/>
              </v:rect>
            </w:pict>
          </mc:Fallback>
        </mc:AlternateContent>
      </w:r>
      <w:r>
        <w:rPr>
          <w:rFonts w:ascii="宋体" w:hAnsi="宋体" w:cs="Arial"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-762000</wp:posOffset>
                </wp:positionH>
                <wp:positionV relativeFrom="paragraph">
                  <wp:posOffset>339090</wp:posOffset>
                </wp:positionV>
                <wp:extent cx="7543800" cy="884555"/>
                <wp:effectExtent l="0" t="0" r="0" b="0"/>
                <wp:wrapNone/>
                <wp:docPr id="18" name="Rectangl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43800" cy="884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psCustomData="http://www.wps.cn/officeDocument/2013/wpsCustomData">
            <w:pict>
              <v:rect id="Rectangle 29" o:spid="_x0000_s1026" o:spt="1" style="position:absolute;left:0pt;margin-left:-60pt;margin-top:26.7pt;height:69.65pt;width:594pt;z-index:251665408;mso-width-relative:page;mso-height-relative:page;" fillcolor="#FFFFFF" filled="t" stroked="f" coordsize="21600,21600" o:gfxdata="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CURHU32AAAAAwBAAAPAAAAAAAAAAEAIAAAACIAAABkcnMvZG93bnJldi54bWxQ&#10;SwECFAAUAAAACACHTuJAWiWDJvcBAADdAwAADgAAAAAAAAABACAAAAAnAQAAZHJzL2Uyb0RvYy54&#10;bWxQSwUGAAAAAAYABgBZAQAAkAUAAAAA&#10;">
                <v:fill on="t" focussize="0,0"/>
                <v:stroke on="f"/>
                <v:imagedata o:title=""/>
                <o:lock v:ext="edit" aspectratio="f"/>
              </v:rect>
            </w:pict>
          </mc:Fallback>
        </mc:AlternateContent>
      </w:r>
    </w:p>
    <w:sectPr w:rsidR="00AF637E">
      <w:headerReference w:type="default" r:id="rId25"/>
      <w:footerReference w:type="default" r:id="rId26"/>
      <w:pgSz w:w="11906" w:h="16838"/>
      <w:pgMar w:top="1440" w:right="1080" w:bottom="1440" w:left="1080" w:header="624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D44A7" w:rsidRDefault="00FD44A7">
      <w:pPr>
        <w:spacing w:after="0" w:line="240" w:lineRule="auto"/>
      </w:pPr>
      <w:r>
        <w:separator/>
      </w:r>
    </w:p>
  </w:endnote>
  <w:endnote w:type="continuationSeparator" w:id="0">
    <w:p w:rsidR="00FD44A7" w:rsidRDefault="00FD44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Nimbus Roman No9 L">
    <w:altName w:val="Times New Roman"/>
    <w:charset w:val="00"/>
    <w:family w:val="roman"/>
    <w:pitch w:val="default"/>
    <w:sig w:usb0="00000000" w:usb1="00000000" w:usb2="00000000" w:usb3="00000000" w:csb0="00000001" w:csb1="00000000"/>
  </w:font>
  <w:font w:name="Nimbus Sans L">
    <w:altName w:val="Arial"/>
    <w:charset w:val="00"/>
    <w:family w:val="auto"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F637E" w:rsidRDefault="00260D53">
    <w:pPr>
      <w:pStyle w:val="a9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>
              <wp:simplePos x="0" y="0"/>
              <wp:positionH relativeFrom="column">
                <wp:posOffset>5257800</wp:posOffset>
              </wp:positionH>
              <wp:positionV relativeFrom="paragraph">
                <wp:posOffset>31115</wp:posOffset>
              </wp:positionV>
              <wp:extent cx="914400" cy="297180"/>
              <wp:effectExtent l="0" t="0" r="0" b="7620"/>
              <wp:wrapNone/>
              <wp:docPr id="15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29718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:rsidR="00AF637E" w:rsidRDefault="00260D53">
                          <w:pPr>
                            <w:jc w:val="center"/>
                            <w:rPr>
                              <w:rFonts w:asciiTheme="minorEastAsia" w:eastAsiaTheme="minorEastAsia" w:hAnsiTheme="minorEastAsia"/>
                              <w:sz w:val="18"/>
                              <w:szCs w:val="18"/>
                            </w:rPr>
                          </w:pPr>
                          <w:r>
                            <w:rPr>
                              <w:rStyle w:val="af0"/>
                              <w:rFonts w:asciiTheme="minorEastAsia" w:eastAsiaTheme="minorEastAsia" w:hAnsiTheme="minorEastAsia" w:hint="eastAsia"/>
                              <w:sz w:val="18"/>
                              <w:szCs w:val="18"/>
                            </w:rPr>
                            <w:t>第</w:t>
                          </w:r>
                          <w:r>
                            <w:rPr>
                              <w:rFonts w:asciiTheme="minorEastAsia" w:eastAsiaTheme="minorEastAsia" w:hAnsiTheme="minorEastAsia" w:hint="eastAsia"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rStyle w:val="af0"/>
                              <w:rFonts w:asciiTheme="minorEastAsia" w:eastAsiaTheme="minorEastAsia" w:hAnsiTheme="minorEastAsia" w:hint="eastAsia"/>
                              <w:sz w:val="18"/>
                              <w:szCs w:val="18"/>
                            </w:rPr>
                            <w:instrText xml:space="preserve">PAGE  </w:instrText>
                          </w:r>
                          <w:r>
                            <w:rPr>
                              <w:rFonts w:asciiTheme="minorEastAsia" w:eastAsiaTheme="minorEastAsia" w:hAnsiTheme="minorEastAsia" w:hint="eastAsia"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7423E">
                            <w:rPr>
                              <w:rStyle w:val="af0"/>
                              <w:rFonts w:asciiTheme="minorEastAsia" w:eastAsiaTheme="minorEastAsia" w:hAnsiTheme="minorEastAsia"/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>
                            <w:rPr>
                              <w:rFonts w:asciiTheme="minorEastAsia" w:eastAsiaTheme="minorEastAsia" w:hAnsiTheme="minorEastAsia" w:hint="eastAsia"/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rStyle w:val="af0"/>
                              <w:rFonts w:asciiTheme="minorEastAsia" w:eastAsiaTheme="minorEastAsia" w:hAnsiTheme="minorEastAsia" w:hint="eastAsia"/>
                              <w:sz w:val="18"/>
                              <w:szCs w:val="18"/>
                            </w:rPr>
                            <w:t>页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9" type="#_x0000_t202" style="position:absolute;left:0;text-align:left;margin-left:414pt;margin-top:2.45pt;width:1in;height:23.4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" stroked="f">
              <v:textbox>
                <w:txbxContent>
                  <w:p w:rsidR="00AF637E" w:rsidRDefault="00260D53">
                    <w:pPr>
                      <w:jc w:val="center"/>
                      <w:rPr>
                        <w:rFonts w:asciiTheme="minorEastAsia" w:eastAsiaTheme="minorEastAsia" w:hAnsiTheme="minorEastAsia"/>
                        <w:sz w:val="18"/>
                        <w:szCs w:val="18"/>
                      </w:rPr>
                    </w:pPr>
                    <w:r>
                      <w:rPr>
                        <w:rStyle w:val="af0"/>
                        <w:rFonts w:asciiTheme="minorEastAsia" w:eastAsiaTheme="minorEastAsia" w:hAnsiTheme="minorEastAsia" w:hint="eastAsia"/>
                        <w:sz w:val="18"/>
                        <w:szCs w:val="18"/>
                      </w:rPr>
                      <w:t>第</w:t>
                    </w:r>
                    <w:r>
                      <w:rPr>
                        <w:rFonts w:asciiTheme="minorEastAsia" w:eastAsiaTheme="minorEastAsia" w:hAnsiTheme="minorEastAsia" w:hint="eastAsia"/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rStyle w:val="af0"/>
                        <w:rFonts w:asciiTheme="minorEastAsia" w:eastAsiaTheme="minorEastAsia" w:hAnsiTheme="minorEastAsia" w:hint="eastAsia"/>
                        <w:sz w:val="18"/>
                        <w:szCs w:val="18"/>
                      </w:rPr>
                      <w:instrText xml:space="preserve">PAGE  </w:instrText>
                    </w:r>
                    <w:r>
                      <w:rPr>
                        <w:rFonts w:asciiTheme="minorEastAsia" w:eastAsiaTheme="minorEastAsia" w:hAnsiTheme="minorEastAsia" w:hint="eastAsia"/>
                        <w:sz w:val="18"/>
                        <w:szCs w:val="18"/>
                      </w:rPr>
                      <w:fldChar w:fldCharType="separate"/>
                    </w:r>
                    <w:r w:rsidR="0097423E">
                      <w:rPr>
                        <w:rStyle w:val="af0"/>
                        <w:rFonts w:asciiTheme="minorEastAsia" w:eastAsiaTheme="minorEastAsia" w:hAnsiTheme="minorEastAsia"/>
                        <w:noProof/>
                        <w:sz w:val="18"/>
                        <w:szCs w:val="18"/>
                      </w:rPr>
                      <w:t>5</w:t>
                    </w:r>
                    <w:r>
                      <w:rPr>
                        <w:rFonts w:asciiTheme="minorEastAsia" w:eastAsiaTheme="minorEastAsia" w:hAnsiTheme="minorEastAsia" w:hint="eastAsia"/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rStyle w:val="af0"/>
                        <w:rFonts w:asciiTheme="minorEastAsia" w:eastAsiaTheme="minorEastAsia" w:hAnsiTheme="minorEastAsia" w:hint="eastAsia"/>
                        <w:sz w:val="18"/>
                        <w:szCs w:val="18"/>
                      </w:rPr>
                      <w:t>页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31750</wp:posOffset>
              </wp:positionV>
              <wp:extent cx="2628900" cy="297180"/>
              <wp:effectExtent l="0" t="0" r="0" b="7620"/>
              <wp:wrapNone/>
              <wp:docPr id="14" name="Text Box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28900" cy="297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AF637E" w:rsidRDefault="00260D53">
                          <w:pPr>
                            <w:rPr>
                              <w:rFonts w:asciiTheme="minorEastAsia" w:eastAsiaTheme="minorEastAsia" w:hAnsiTheme="minorEastAsi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Theme="minorEastAsia" w:eastAsiaTheme="minorEastAsia" w:hAnsiTheme="minorEastAsia" w:cs="新宋体" w:hint="eastAsia"/>
                              <w:sz w:val="18"/>
                              <w:szCs w:val="18"/>
                            </w:rPr>
                            <w:t>请务必阅读最后重要事项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36" o:spid="_x0000_s1030" type="#_x0000_t202" style="position:absolute;left:0;text-align:left;margin-left:0;margin-top:2.5pt;width:207pt;height:23.4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" filled="f" stroked="f">
              <v:textbox>
                <w:txbxContent>
                  <w:p w:rsidR="00AF637E" w:rsidRDefault="00260D53">
                    <w:pPr>
                      <w:rPr>
                        <w:rFonts w:asciiTheme="minorEastAsia" w:eastAsiaTheme="minorEastAsia" w:hAnsiTheme="minorEastAsia"/>
                        <w:sz w:val="18"/>
                        <w:szCs w:val="18"/>
                      </w:rPr>
                    </w:pPr>
                    <w:r>
                      <w:rPr>
                        <w:rFonts w:asciiTheme="minorEastAsia" w:eastAsiaTheme="minorEastAsia" w:hAnsiTheme="minorEastAsia" w:cs="新宋体" w:hint="eastAsia"/>
                        <w:sz w:val="18"/>
                        <w:szCs w:val="18"/>
                      </w:rPr>
                      <w:t>请务必阅读最后重要事项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D44A7" w:rsidRDefault="00FD44A7">
      <w:pPr>
        <w:spacing w:after="0" w:line="240" w:lineRule="auto"/>
      </w:pPr>
      <w:r>
        <w:separator/>
      </w:r>
    </w:p>
  </w:footnote>
  <w:footnote w:type="continuationSeparator" w:id="0">
    <w:p w:rsidR="00FD44A7" w:rsidRDefault="00FD44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F637E" w:rsidRDefault="00260D53">
    <w:pPr>
      <w:pStyle w:val="aa"/>
      <w:pBdr>
        <w:bottom w:val="single" w:sz="6" w:space="0" w:color="auto"/>
      </w:pBdr>
      <w:ind w:right="360"/>
      <w:jc w:val="right"/>
      <w:rPr>
        <w:rFonts w:ascii="黑体" w:eastAsia="黑体"/>
        <w:color w:val="990000"/>
        <w:sz w:val="30"/>
        <w:szCs w:val="30"/>
      </w:rPr>
    </w:pPr>
    <w:r>
      <w:rPr>
        <w:rFonts w:ascii="黑体" w:eastAsia="黑体" w:hint="eastAsia"/>
        <w:noProof/>
        <w:color w:val="990000"/>
        <w:sz w:val="30"/>
        <w:szCs w:val="30"/>
      </w:rPr>
      <w:drawing>
        <wp:inline distT="0" distB="0" distL="0" distR="0">
          <wp:extent cx="1849755" cy="425450"/>
          <wp:effectExtent l="0" t="0" r="0" b="0"/>
          <wp:docPr id="8" name="图片 8" descr="简称横式组合-标红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图片 8" descr="简称横式组合-标红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849755" cy="4254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6704" behindDoc="0" locked="0" layoutInCell="1" allowOverlap="1">
              <wp:simplePos x="0" y="0"/>
              <wp:positionH relativeFrom="column">
                <wp:posOffset>-114300</wp:posOffset>
              </wp:positionH>
              <wp:positionV relativeFrom="paragraph">
                <wp:posOffset>536575</wp:posOffset>
              </wp:positionV>
              <wp:extent cx="6400800" cy="0"/>
              <wp:effectExtent l="0" t="19050" r="0" b="19050"/>
              <wp:wrapNone/>
              <wp:docPr id="16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  <a:noFill/>
                      <a:ln w="38100">
                        <a:solidFill>
                          <a:srgbClr val="99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15="http://schemas.microsoft.com/office/word/2012/wordml" xmlns:wpsCustomData="http://www.wps.cn/officeDocument/2013/wpsCustomData">
          <w:pict>
            <v:line id="Line 1" o:spid="_x0000_s1026" o:spt="20" style="position:absolute;left:0pt;margin-left:-9pt;margin-top:42.25pt;height:0pt;width:504pt;z-index:251657216;mso-width-relative:page;mso-height-relative:page;" filled="f" stroked="t" coordsize="21600,21600" o:gfxdata="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">
              <v:fill on="f" focussize="0,0"/>
              <v:stroke weight="3pt" color="#990000" joinstyle="round"/>
              <v:imagedata o:title=""/>
              <o:lock v:ext="edit" aspectratio="f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3B26B5A"/>
    <w:multiLevelType w:val="multilevel"/>
    <w:tmpl w:val="33B26B5A"/>
    <w:lvl w:ilvl="0">
      <w:start w:val="1"/>
      <w:numFmt w:val="japaneseCounting"/>
      <w:lvlText w:val="%1、"/>
      <w:lvlJc w:val="left"/>
      <w:pPr>
        <w:ind w:left="750" w:hanging="750"/>
      </w:pPr>
      <w:rPr>
        <w:rFonts w:hint="default"/>
      </w:rPr>
    </w:lvl>
    <w:lvl w:ilvl="1">
      <w:start w:val="1"/>
      <w:numFmt w:val="decimal"/>
      <w:lvlText w:val="%2、"/>
      <w:lvlJc w:val="left"/>
      <w:pPr>
        <w:ind w:left="1140" w:hanging="720"/>
      </w:pPr>
      <w:rPr>
        <w:rFonts w:hint="default"/>
      </w:rPr>
    </w:lvl>
    <w:lvl w:ilvl="2">
      <w:start w:val="1"/>
      <w:numFmt w:val="decimalEnclosedCircle"/>
      <w:lvlText w:val="%3"/>
      <w:lvlJc w:val="left"/>
      <w:pPr>
        <w:ind w:left="120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EE51AC7"/>
    <w:multiLevelType w:val="multilevel"/>
    <w:tmpl w:val="6EE51AC7"/>
    <w:lvl w:ilvl="0">
      <w:start w:val="6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hideSpellingErrors/>
  <w:hideGrammaticalErrors/>
  <w:proofState w:spelling="clean" w:grammar="clean"/>
  <w:attachedTemplate r:id="rId1"/>
  <w:defaultTabStop w:val="420"/>
  <w:drawingGridHorizontalSpacing w:val="110"/>
  <w:drawingGridVerticalSpacing w:val="156"/>
  <w:noPunctuationKerning/>
  <w:characterSpacingControl w:val="compressPunctuation"/>
  <w:doNotValidateAgainstSchema/>
  <w:doNotDemarcateInvalidXml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CFD"/>
    <w:rsid w:val="00000D95"/>
    <w:rsid w:val="00001033"/>
    <w:rsid w:val="000014A8"/>
    <w:rsid w:val="00001BCF"/>
    <w:rsid w:val="00002286"/>
    <w:rsid w:val="000035F1"/>
    <w:rsid w:val="0000526B"/>
    <w:rsid w:val="00005F67"/>
    <w:rsid w:val="00006007"/>
    <w:rsid w:val="0000797B"/>
    <w:rsid w:val="0001087B"/>
    <w:rsid w:val="00010CC1"/>
    <w:rsid w:val="000110BE"/>
    <w:rsid w:val="000114B6"/>
    <w:rsid w:val="00011B6C"/>
    <w:rsid w:val="00012D48"/>
    <w:rsid w:val="000146BE"/>
    <w:rsid w:val="0001559D"/>
    <w:rsid w:val="00016605"/>
    <w:rsid w:val="00016C0E"/>
    <w:rsid w:val="00017041"/>
    <w:rsid w:val="000201A7"/>
    <w:rsid w:val="00020533"/>
    <w:rsid w:val="00020C22"/>
    <w:rsid w:val="00020EFC"/>
    <w:rsid w:val="00020F5B"/>
    <w:rsid w:val="0002335D"/>
    <w:rsid w:val="00023EC1"/>
    <w:rsid w:val="00024025"/>
    <w:rsid w:val="000249C5"/>
    <w:rsid w:val="00024D6C"/>
    <w:rsid w:val="0002531C"/>
    <w:rsid w:val="00026321"/>
    <w:rsid w:val="0002665E"/>
    <w:rsid w:val="000269D7"/>
    <w:rsid w:val="0002721B"/>
    <w:rsid w:val="00027347"/>
    <w:rsid w:val="000276BC"/>
    <w:rsid w:val="00027B59"/>
    <w:rsid w:val="00031D36"/>
    <w:rsid w:val="00031D8F"/>
    <w:rsid w:val="00031F76"/>
    <w:rsid w:val="00032036"/>
    <w:rsid w:val="00032285"/>
    <w:rsid w:val="0003229A"/>
    <w:rsid w:val="00033C12"/>
    <w:rsid w:val="00034809"/>
    <w:rsid w:val="000349FB"/>
    <w:rsid w:val="00034C10"/>
    <w:rsid w:val="00036702"/>
    <w:rsid w:val="00036EA9"/>
    <w:rsid w:val="0004085A"/>
    <w:rsid w:val="00041B6D"/>
    <w:rsid w:val="0004208F"/>
    <w:rsid w:val="00042C0E"/>
    <w:rsid w:val="0004403B"/>
    <w:rsid w:val="00045900"/>
    <w:rsid w:val="0004621C"/>
    <w:rsid w:val="00051171"/>
    <w:rsid w:val="0005198A"/>
    <w:rsid w:val="0005261B"/>
    <w:rsid w:val="00052973"/>
    <w:rsid w:val="00052F4B"/>
    <w:rsid w:val="00053040"/>
    <w:rsid w:val="0005664C"/>
    <w:rsid w:val="00060006"/>
    <w:rsid w:val="0006028B"/>
    <w:rsid w:val="00061568"/>
    <w:rsid w:val="00061CCD"/>
    <w:rsid w:val="000621D4"/>
    <w:rsid w:val="00062A54"/>
    <w:rsid w:val="00062B7F"/>
    <w:rsid w:val="00063138"/>
    <w:rsid w:val="0006334F"/>
    <w:rsid w:val="0006347D"/>
    <w:rsid w:val="0006398C"/>
    <w:rsid w:val="00063EF5"/>
    <w:rsid w:val="00064447"/>
    <w:rsid w:val="000645DF"/>
    <w:rsid w:val="000649D9"/>
    <w:rsid w:val="000707B7"/>
    <w:rsid w:val="00070F92"/>
    <w:rsid w:val="0007223E"/>
    <w:rsid w:val="000735C3"/>
    <w:rsid w:val="000747B3"/>
    <w:rsid w:val="00075E3E"/>
    <w:rsid w:val="000760A3"/>
    <w:rsid w:val="00077CBC"/>
    <w:rsid w:val="00081191"/>
    <w:rsid w:val="0008235A"/>
    <w:rsid w:val="00082F9A"/>
    <w:rsid w:val="0008511E"/>
    <w:rsid w:val="000865B0"/>
    <w:rsid w:val="00086739"/>
    <w:rsid w:val="00086DE0"/>
    <w:rsid w:val="00086E42"/>
    <w:rsid w:val="0008705B"/>
    <w:rsid w:val="00087FE2"/>
    <w:rsid w:val="000904D8"/>
    <w:rsid w:val="00091B95"/>
    <w:rsid w:val="00092D62"/>
    <w:rsid w:val="00093964"/>
    <w:rsid w:val="00093B42"/>
    <w:rsid w:val="00093CDD"/>
    <w:rsid w:val="000959FD"/>
    <w:rsid w:val="0009606C"/>
    <w:rsid w:val="00096CA4"/>
    <w:rsid w:val="00096EC1"/>
    <w:rsid w:val="000974D9"/>
    <w:rsid w:val="000A1AC2"/>
    <w:rsid w:val="000A22D1"/>
    <w:rsid w:val="000A3B47"/>
    <w:rsid w:val="000A4FF8"/>
    <w:rsid w:val="000A57F6"/>
    <w:rsid w:val="000A6C6D"/>
    <w:rsid w:val="000A6CB7"/>
    <w:rsid w:val="000A7E10"/>
    <w:rsid w:val="000B05EF"/>
    <w:rsid w:val="000B061E"/>
    <w:rsid w:val="000B1845"/>
    <w:rsid w:val="000B2E01"/>
    <w:rsid w:val="000B3295"/>
    <w:rsid w:val="000B3C79"/>
    <w:rsid w:val="000B3F40"/>
    <w:rsid w:val="000B4F65"/>
    <w:rsid w:val="000B6688"/>
    <w:rsid w:val="000B7336"/>
    <w:rsid w:val="000B780F"/>
    <w:rsid w:val="000B785B"/>
    <w:rsid w:val="000C06E0"/>
    <w:rsid w:val="000C0FF8"/>
    <w:rsid w:val="000C103B"/>
    <w:rsid w:val="000C286A"/>
    <w:rsid w:val="000C2FEE"/>
    <w:rsid w:val="000C4E2E"/>
    <w:rsid w:val="000C5148"/>
    <w:rsid w:val="000C5D8C"/>
    <w:rsid w:val="000C755D"/>
    <w:rsid w:val="000C7624"/>
    <w:rsid w:val="000C7660"/>
    <w:rsid w:val="000D0A27"/>
    <w:rsid w:val="000D100C"/>
    <w:rsid w:val="000D1E87"/>
    <w:rsid w:val="000D1E98"/>
    <w:rsid w:val="000D24FE"/>
    <w:rsid w:val="000D2C38"/>
    <w:rsid w:val="000D3CA4"/>
    <w:rsid w:val="000D4A32"/>
    <w:rsid w:val="000D59D7"/>
    <w:rsid w:val="000D5D5F"/>
    <w:rsid w:val="000D68EC"/>
    <w:rsid w:val="000E0C4E"/>
    <w:rsid w:val="000E0FCD"/>
    <w:rsid w:val="000E1A70"/>
    <w:rsid w:val="000E29C3"/>
    <w:rsid w:val="000E29D4"/>
    <w:rsid w:val="000E4B14"/>
    <w:rsid w:val="000E4FAF"/>
    <w:rsid w:val="000E6217"/>
    <w:rsid w:val="000E7D40"/>
    <w:rsid w:val="000F2EEF"/>
    <w:rsid w:val="000F2F60"/>
    <w:rsid w:val="000F359D"/>
    <w:rsid w:val="000F44FB"/>
    <w:rsid w:val="000F47EF"/>
    <w:rsid w:val="000F484B"/>
    <w:rsid w:val="000F7532"/>
    <w:rsid w:val="000F7DF0"/>
    <w:rsid w:val="0010031A"/>
    <w:rsid w:val="0010191C"/>
    <w:rsid w:val="0010211A"/>
    <w:rsid w:val="00102559"/>
    <w:rsid w:val="00102753"/>
    <w:rsid w:val="00102DA0"/>
    <w:rsid w:val="0010319E"/>
    <w:rsid w:val="001046E1"/>
    <w:rsid w:val="00104CFD"/>
    <w:rsid w:val="00105E6F"/>
    <w:rsid w:val="00105FCE"/>
    <w:rsid w:val="0010684E"/>
    <w:rsid w:val="00107F63"/>
    <w:rsid w:val="0011000E"/>
    <w:rsid w:val="001106DB"/>
    <w:rsid w:val="00110CF8"/>
    <w:rsid w:val="00110D21"/>
    <w:rsid w:val="00112AD8"/>
    <w:rsid w:val="00112AE0"/>
    <w:rsid w:val="00113165"/>
    <w:rsid w:val="001133CD"/>
    <w:rsid w:val="001144C4"/>
    <w:rsid w:val="0011550A"/>
    <w:rsid w:val="001155FA"/>
    <w:rsid w:val="00115C58"/>
    <w:rsid w:val="00115FC3"/>
    <w:rsid w:val="00117C1D"/>
    <w:rsid w:val="0012120F"/>
    <w:rsid w:val="00125958"/>
    <w:rsid w:val="00126102"/>
    <w:rsid w:val="00126D00"/>
    <w:rsid w:val="0012777E"/>
    <w:rsid w:val="00130260"/>
    <w:rsid w:val="0013041B"/>
    <w:rsid w:val="00131745"/>
    <w:rsid w:val="00131B56"/>
    <w:rsid w:val="001336EF"/>
    <w:rsid w:val="0013398E"/>
    <w:rsid w:val="001342A4"/>
    <w:rsid w:val="00135696"/>
    <w:rsid w:val="00136596"/>
    <w:rsid w:val="001374E0"/>
    <w:rsid w:val="00137AFD"/>
    <w:rsid w:val="00140712"/>
    <w:rsid w:val="0014095D"/>
    <w:rsid w:val="0014447A"/>
    <w:rsid w:val="001449C2"/>
    <w:rsid w:val="00145154"/>
    <w:rsid w:val="001458A4"/>
    <w:rsid w:val="00146B78"/>
    <w:rsid w:val="00146D29"/>
    <w:rsid w:val="00146F21"/>
    <w:rsid w:val="00147607"/>
    <w:rsid w:val="00147706"/>
    <w:rsid w:val="00147CE5"/>
    <w:rsid w:val="00147D88"/>
    <w:rsid w:val="00147FFB"/>
    <w:rsid w:val="00150A31"/>
    <w:rsid w:val="00151494"/>
    <w:rsid w:val="00152377"/>
    <w:rsid w:val="001527AE"/>
    <w:rsid w:val="001537E3"/>
    <w:rsid w:val="001539C9"/>
    <w:rsid w:val="00153A82"/>
    <w:rsid w:val="001544C9"/>
    <w:rsid w:val="001545C7"/>
    <w:rsid w:val="00154796"/>
    <w:rsid w:val="00154DD1"/>
    <w:rsid w:val="00155159"/>
    <w:rsid w:val="00155289"/>
    <w:rsid w:val="00157CA1"/>
    <w:rsid w:val="00160816"/>
    <w:rsid w:val="0016084E"/>
    <w:rsid w:val="00160E08"/>
    <w:rsid w:val="00161D11"/>
    <w:rsid w:val="00162100"/>
    <w:rsid w:val="00162162"/>
    <w:rsid w:val="001623C8"/>
    <w:rsid w:val="001641E8"/>
    <w:rsid w:val="001647DB"/>
    <w:rsid w:val="001648F1"/>
    <w:rsid w:val="00164FB8"/>
    <w:rsid w:val="001670FD"/>
    <w:rsid w:val="0016778C"/>
    <w:rsid w:val="0017095E"/>
    <w:rsid w:val="00171777"/>
    <w:rsid w:val="00172A26"/>
    <w:rsid w:val="00172A27"/>
    <w:rsid w:val="00172A93"/>
    <w:rsid w:val="00175402"/>
    <w:rsid w:val="00175623"/>
    <w:rsid w:val="0017621B"/>
    <w:rsid w:val="001766D1"/>
    <w:rsid w:val="0017774B"/>
    <w:rsid w:val="0018121C"/>
    <w:rsid w:val="00181301"/>
    <w:rsid w:val="001826DF"/>
    <w:rsid w:val="0018320F"/>
    <w:rsid w:val="001832D7"/>
    <w:rsid w:val="00183D63"/>
    <w:rsid w:val="00183D7E"/>
    <w:rsid w:val="00183F59"/>
    <w:rsid w:val="001840B4"/>
    <w:rsid w:val="001847FB"/>
    <w:rsid w:val="00184A32"/>
    <w:rsid w:val="001860E2"/>
    <w:rsid w:val="00186F3D"/>
    <w:rsid w:val="00190B42"/>
    <w:rsid w:val="00191CCD"/>
    <w:rsid w:val="00192923"/>
    <w:rsid w:val="00192FA5"/>
    <w:rsid w:val="001930BE"/>
    <w:rsid w:val="0019336C"/>
    <w:rsid w:val="001937AB"/>
    <w:rsid w:val="00193E4C"/>
    <w:rsid w:val="0019441C"/>
    <w:rsid w:val="00194852"/>
    <w:rsid w:val="00194EC7"/>
    <w:rsid w:val="0019503A"/>
    <w:rsid w:val="00195336"/>
    <w:rsid w:val="001959D6"/>
    <w:rsid w:val="00197C76"/>
    <w:rsid w:val="001A0F94"/>
    <w:rsid w:val="001A1BBB"/>
    <w:rsid w:val="001A45F2"/>
    <w:rsid w:val="001A58A2"/>
    <w:rsid w:val="001A5A22"/>
    <w:rsid w:val="001A6736"/>
    <w:rsid w:val="001B0071"/>
    <w:rsid w:val="001B237F"/>
    <w:rsid w:val="001B29F1"/>
    <w:rsid w:val="001B2EED"/>
    <w:rsid w:val="001B4E71"/>
    <w:rsid w:val="001B630B"/>
    <w:rsid w:val="001C067B"/>
    <w:rsid w:val="001C0C54"/>
    <w:rsid w:val="001C24AC"/>
    <w:rsid w:val="001C4002"/>
    <w:rsid w:val="001C5228"/>
    <w:rsid w:val="001C760A"/>
    <w:rsid w:val="001C7C17"/>
    <w:rsid w:val="001C7C58"/>
    <w:rsid w:val="001D0397"/>
    <w:rsid w:val="001D082F"/>
    <w:rsid w:val="001D0BCC"/>
    <w:rsid w:val="001D1AB9"/>
    <w:rsid w:val="001D23D1"/>
    <w:rsid w:val="001D23DE"/>
    <w:rsid w:val="001D2532"/>
    <w:rsid w:val="001D2FB4"/>
    <w:rsid w:val="001D34E4"/>
    <w:rsid w:val="001D4412"/>
    <w:rsid w:val="001D48E6"/>
    <w:rsid w:val="001D7EB2"/>
    <w:rsid w:val="001E0125"/>
    <w:rsid w:val="001E0248"/>
    <w:rsid w:val="001E02E6"/>
    <w:rsid w:val="001E2777"/>
    <w:rsid w:val="001E3CBA"/>
    <w:rsid w:val="001E4964"/>
    <w:rsid w:val="001E4B3E"/>
    <w:rsid w:val="001E4C7A"/>
    <w:rsid w:val="001E4CAF"/>
    <w:rsid w:val="001E4D05"/>
    <w:rsid w:val="001E6D1C"/>
    <w:rsid w:val="001E71DC"/>
    <w:rsid w:val="001E7E84"/>
    <w:rsid w:val="001F1F54"/>
    <w:rsid w:val="001F245F"/>
    <w:rsid w:val="001F41DA"/>
    <w:rsid w:val="001F4575"/>
    <w:rsid w:val="001F4A1C"/>
    <w:rsid w:val="001F4B3C"/>
    <w:rsid w:val="001F4C7B"/>
    <w:rsid w:val="001F609F"/>
    <w:rsid w:val="001F7326"/>
    <w:rsid w:val="001F75B4"/>
    <w:rsid w:val="00201001"/>
    <w:rsid w:val="00201188"/>
    <w:rsid w:val="00201B3D"/>
    <w:rsid w:val="00201E15"/>
    <w:rsid w:val="00202155"/>
    <w:rsid w:val="002029F3"/>
    <w:rsid w:val="00202A5B"/>
    <w:rsid w:val="00203555"/>
    <w:rsid w:val="00203BE0"/>
    <w:rsid w:val="002045FF"/>
    <w:rsid w:val="00204E71"/>
    <w:rsid w:val="00205191"/>
    <w:rsid w:val="00205F56"/>
    <w:rsid w:val="00206C98"/>
    <w:rsid w:val="00207171"/>
    <w:rsid w:val="0021119A"/>
    <w:rsid w:val="00211699"/>
    <w:rsid w:val="002142C0"/>
    <w:rsid w:val="002151D0"/>
    <w:rsid w:val="00216460"/>
    <w:rsid w:val="002170AE"/>
    <w:rsid w:val="0021731E"/>
    <w:rsid w:val="00220523"/>
    <w:rsid w:val="00221B7E"/>
    <w:rsid w:val="00221E35"/>
    <w:rsid w:val="002223A9"/>
    <w:rsid w:val="00222B31"/>
    <w:rsid w:val="00222F70"/>
    <w:rsid w:val="002238E7"/>
    <w:rsid w:val="0022413C"/>
    <w:rsid w:val="002247D5"/>
    <w:rsid w:val="002249B4"/>
    <w:rsid w:val="00224DB2"/>
    <w:rsid w:val="0022711B"/>
    <w:rsid w:val="00227333"/>
    <w:rsid w:val="002274CC"/>
    <w:rsid w:val="002307D2"/>
    <w:rsid w:val="0023170F"/>
    <w:rsid w:val="00231904"/>
    <w:rsid w:val="002323CF"/>
    <w:rsid w:val="00232C8E"/>
    <w:rsid w:val="0023441B"/>
    <w:rsid w:val="00234957"/>
    <w:rsid w:val="0023589F"/>
    <w:rsid w:val="00236B53"/>
    <w:rsid w:val="00236C52"/>
    <w:rsid w:val="00237558"/>
    <w:rsid w:val="0024068E"/>
    <w:rsid w:val="002406DF"/>
    <w:rsid w:val="00240789"/>
    <w:rsid w:val="00240B28"/>
    <w:rsid w:val="00241135"/>
    <w:rsid w:val="002414A6"/>
    <w:rsid w:val="00241E62"/>
    <w:rsid w:val="002429C4"/>
    <w:rsid w:val="00242DE5"/>
    <w:rsid w:val="0024397D"/>
    <w:rsid w:val="00243C28"/>
    <w:rsid w:val="00245209"/>
    <w:rsid w:val="00250276"/>
    <w:rsid w:val="00250BB5"/>
    <w:rsid w:val="002530ED"/>
    <w:rsid w:val="00253B68"/>
    <w:rsid w:val="002543EC"/>
    <w:rsid w:val="00255260"/>
    <w:rsid w:val="00255570"/>
    <w:rsid w:val="00255B19"/>
    <w:rsid w:val="00255E48"/>
    <w:rsid w:val="00256619"/>
    <w:rsid w:val="00256929"/>
    <w:rsid w:val="002571B1"/>
    <w:rsid w:val="002575CE"/>
    <w:rsid w:val="00257FD3"/>
    <w:rsid w:val="00260594"/>
    <w:rsid w:val="00260731"/>
    <w:rsid w:val="00260CB1"/>
    <w:rsid w:val="00260D53"/>
    <w:rsid w:val="0026107A"/>
    <w:rsid w:val="002610DC"/>
    <w:rsid w:val="002610FF"/>
    <w:rsid w:val="00262116"/>
    <w:rsid w:val="002649C3"/>
    <w:rsid w:val="002658D2"/>
    <w:rsid w:val="002667EF"/>
    <w:rsid w:val="002668E5"/>
    <w:rsid w:val="00266FF3"/>
    <w:rsid w:val="00267836"/>
    <w:rsid w:val="002679C7"/>
    <w:rsid w:val="00273BEA"/>
    <w:rsid w:val="002750CA"/>
    <w:rsid w:val="00275EAF"/>
    <w:rsid w:val="002760F4"/>
    <w:rsid w:val="00276C2B"/>
    <w:rsid w:val="002777F2"/>
    <w:rsid w:val="0027793B"/>
    <w:rsid w:val="00277CE2"/>
    <w:rsid w:val="002800E1"/>
    <w:rsid w:val="002809AF"/>
    <w:rsid w:val="00280CE5"/>
    <w:rsid w:val="00281139"/>
    <w:rsid w:val="00282F6A"/>
    <w:rsid w:val="0028414D"/>
    <w:rsid w:val="002847C2"/>
    <w:rsid w:val="00284F39"/>
    <w:rsid w:val="002877FB"/>
    <w:rsid w:val="0029022F"/>
    <w:rsid w:val="00290311"/>
    <w:rsid w:val="002904A7"/>
    <w:rsid w:val="002916BF"/>
    <w:rsid w:val="002919C2"/>
    <w:rsid w:val="00291EC2"/>
    <w:rsid w:val="00292BC3"/>
    <w:rsid w:val="00292E53"/>
    <w:rsid w:val="00293124"/>
    <w:rsid w:val="002944D7"/>
    <w:rsid w:val="00294533"/>
    <w:rsid w:val="00294C99"/>
    <w:rsid w:val="00294E5E"/>
    <w:rsid w:val="00296506"/>
    <w:rsid w:val="00297052"/>
    <w:rsid w:val="0029740B"/>
    <w:rsid w:val="00297E70"/>
    <w:rsid w:val="002A0313"/>
    <w:rsid w:val="002A0B37"/>
    <w:rsid w:val="002A0CE9"/>
    <w:rsid w:val="002A121B"/>
    <w:rsid w:val="002A1F8C"/>
    <w:rsid w:val="002A52A0"/>
    <w:rsid w:val="002A6FCB"/>
    <w:rsid w:val="002A73F2"/>
    <w:rsid w:val="002A7F70"/>
    <w:rsid w:val="002B1615"/>
    <w:rsid w:val="002B182E"/>
    <w:rsid w:val="002B2004"/>
    <w:rsid w:val="002B4433"/>
    <w:rsid w:val="002B4540"/>
    <w:rsid w:val="002B456A"/>
    <w:rsid w:val="002B5CD3"/>
    <w:rsid w:val="002B5D90"/>
    <w:rsid w:val="002B5E70"/>
    <w:rsid w:val="002B61F6"/>
    <w:rsid w:val="002C0B24"/>
    <w:rsid w:val="002C0E60"/>
    <w:rsid w:val="002C2107"/>
    <w:rsid w:val="002C2343"/>
    <w:rsid w:val="002C47CE"/>
    <w:rsid w:val="002C51D1"/>
    <w:rsid w:val="002C6491"/>
    <w:rsid w:val="002C6585"/>
    <w:rsid w:val="002C6B71"/>
    <w:rsid w:val="002C6D77"/>
    <w:rsid w:val="002D009E"/>
    <w:rsid w:val="002D03B2"/>
    <w:rsid w:val="002D1475"/>
    <w:rsid w:val="002D2976"/>
    <w:rsid w:val="002D2D61"/>
    <w:rsid w:val="002D4172"/>
    <w:rsid w:val="002D482B"/>
    <w:rsid w:val="002D4C76"/>
    <w:rsid w:val="002D55BF"/>
    <w:rsid w:val="002D71EB"/>
    <w:rsid w:val="002D7F91"/>
    <w:rsid w:val="002E05E6"/>
    <w:rsid w:val="002E142E"/>
    <w:rsid w:val="002E1BFA"/>
    <w:rsid w:val="002E31D5"/>
    <w:rsid w:val="002E37DB"/>
    <w:rsid w:val="002E38D0"/>
    <w:rsid w:val="002E3E4C"/>
    <w:rsid w:val="002E5100"/>
    <w:rsid w:val="002E5904"/>
    <w:rsid w:val="002E644B"/>
    <w:rsid w:val="002E73E0"/>
    <w:rsid w:val="002E7664"/>
    <w:rsid w:val="002F0238"/>
    <w:rsid w:val="002F08F2"/>
    <w:rsid w:val="002F10EF"/>
    <w:rsid w:val="002F124C"/>
    <w:rsid w:val="002F6011"/>
    <w:rsid w:val="002F6573"/>
    <w:rsid w:val="002F744C"/>
    <w:rsid w:val="00300624"/>
    <w:rsid w:val="00301272"/>
    <w:rsid w:val="00301366"/>
    <w:rsid w:val="003025FE"/>
    <w:rsid w:val="00303DBD"/>
    <w:rsid w:val="00304636"/>
    <w:rsid w:val="00305803"/>
    <w:rsid w:val="003065CC"/>
    <w:rsid w:val="003069A1"/>
    <w:rsid w:val="0031002B"/>
    <w:rsid w:val="0031064E"/>
    <w:rsid w:val="003107DF"/>
    <w:rsid w:val="00310BA4"/>
    <w:rsid w:val="00311668"/>
    <w:rsid w:val="00312D01"/>
    <w:rsid w:val="00314EDE"/>
    <w:rsid w:val="0031505D"/>
    <w:rsid w:val="00317142"/>
    <w:rsid w:val="00317640"/>
    <w:rsid w:val="003208C3"/>
    <w:rsid w:val="00320CC5"/>
    <w:rsid w:val="00321A52"/>
    <w:rsid w:val="003220B7"/>
    <w:rsid w:val="00322700"/>
    <w:rsid w:val="00322B03"/>
    <w:rsid w:val="0032378E"/>
    <w:rsid w:val="00325BE7"/>
    <w:rsid w:val="003261B3"/>
    <w:rsid w:val="00326529"/>
    <w:rsid w:val="0032654D"/>
    <w:rsid w:val="00326A85"/>
    <w:rsid w:val="00326CD3"/>
    <w:rsid w:val="00326E17"/>
    <w:rsid w:val="00327C58"/>
    <w:rsid w:val="00331368"/>
    <w:rsid w:val="00331CDD"/>
    <w:rsid w:val="00331D80"/>
    <w:rsid w:val="003321DD"/>
    <w:rsid w:val="00333244"/>
    <w:rsid w:val="00334626"/>
    <w:rsid w:val="00335594"/>
    <w:rsid w:val="00335CA8"/>
    <w:rsid w:val="0033679D"/>
    <w:rsid w:val="00340BE5"/>
    <w:rsid w:val="00340CFE"/>
    <w:rsid w:val="003413E0"/>
    <w:rsid w:val="0034202B"/>
    <w:rsid w:val="003422C5"/>
    <w:rsid w:val="003429DC"/>
    <w:rsid w:val="003468CF"/>
    <w:rsid w:val="00347144"/>
    <w:rsid w:val="003477AD"/>
    <w:rsid w:val="00350E87"/>
    <w:rsid w:val="00351855"/>
    <w:rsid w:val="00351BA7"/>
    <w:rsid w:val="00352314"/>
    <w:rsid w:val="00352C7E"/>
    <w:rsid w:val="00352E23"/>
    <w:rsid w:val="0035330C"/>
    <w:rsid w:val="0035395E"/>
    <w:rsid w:val="0035437A"/>
    <w:rsid w:val="00354824"/>
    <w:rsid w:val="00354D5E"/>
    <w:rsid w:val="00355D0C"/>
    <w:rsid w:val="00356F17"/>
    <w:rsid w:val="00356FAF"/>
    <w:rsid w:val="00360C3D"/>
    <w:rsid w:val="00361212"/>
    <w:rsid w:val="00361680"/>
    <w:rsid w:val="00361A4D"/>
    <w:rsid w:val="003626C1"/>
    <w:rsid w:val="003639A8"/>
    <w:rsid w:val="0036401E"/>
    <w:rsid w:val="00364231"/>
    <w:rsid w:val="00364B49"/>
    <w:rsid w:val="00365047"/>
    <w:rsid w:val="00365F6B"/>
    <w:rsid w:val="00367D36"/>
    <w:rsid w:val="00370B7A"/>
    <w:rsid w:val="003714D4"/>
    <w:rsid w:val="003717D6"/>
    <w:rsid w:val="00372C5D"/>
    <w:rsid w:val="00372D64"/>
    <w:rsid w:val="00374297"/>
    <w:rsid w:val="003744EE"/>
    <w:rsid w:val="0037488B"/>
    <w:rsid w:val="00374F36"/>
    <w:rsid w:val="003754D3"/>
    <w:rsid w:val="00380EEC"/>
    <w:rsid w:val="00380F7F"/>
    <w:rsid w:val="00380FA3"/>
    <w:rsid w:val="00381378"/>
    <w:rsid w:val="00381773"/>
    <w:rsid w:val="00382022"/>
    <w:rsid w:val="00382498"/>
    <w:rsid w:val="00382FDD"/>
    <w:rsid w:val="003834B6"/>
    <w:rsid w:val="0038467D"/>
    <w:rsid w:val="003847AA"/>
    <w:rsid w:val="00386997"/>
    <w:rsid w:val="0038755F"/>
    <w:rsid w:val="00390367"/>
    <w:rsid w:val="00392162"/>
    <w:rsid w:val="00392986"/>
    <w:rsid w:val="0039350F"/>
    <w:rsid w:val="00394108"/>
    <w:rsid w:val="003944E4"/>
    <w:rsid w:val="00394D05"/>
    <w:rsid w:val="0039502A"/>
    <w:rsid w:val="00395325"/>
    <w:rsid w:val="00395382"/>
    <w:rsid w:val="00395555"/>
    <w:rsid w:val="003967C4"/>
    <w:rsid w:val="003978FD"/>
    <w:rsid w:val="003A09E2"/>
    <w:rsid w:val="003A0DCB"/>
    <w:rsid w:val="003A1EAB"/>
    <w:rsid w:val="003A25B6"/>
    <w:rsid w:val="003A2F85"/>
    <w:rsid w:val="003A37F5"/>
    <w:rsid w:val="003A3ECC"/>
    <w:rsid w:val="003A5915"/>
    <w:rsid w:val="003A6705"/>
    <w:rsid w:val="003A76A0"/>
    <w:rsid w:val="003A7766"/>
    <w:rsid w:val="003A7B13"/>
    <w:rsid w:val="003A7C96"/>
    <w:rsid w:val="003B1120"/>
    <w:rsid w:val="003B2715"/>
    <w:rsid w:val="003B2F8F"/>
    <w:rsid w:val="003B3295"/>
    <w:rsid w:val="003B3DAD"/>
    <w:rsid w:val="003B4DBB"/>
    <w:rsid w:val="003B5FF4"/>
    <w:rsid w:val="003B66CC"/>
    <w:rsid w:val="003B6C04"/>
    <w:rsid w:val="003B6C7C"/>
    <w:rsid w:val="003B6E16"/>
    <w:rsid w:val="003B749E"/>
    <w:rsid w:val="003B7EE3"/>
    <w:rsid w:val="003C215C"/>
    <w:rsid w:val="003C2AEF"/>
    <w:rsid w:val="003C3380"/>
    <w:rsid w:val="003C356C"/>
    <w:rsid w:val="003C3739"/>
    <w:rsid w:val="003C57F2"/>
    <w:rsid w:val="003C620A"/>
    <w:rsid w:val="003C6779"/>
    <w:rsid w:val="003D259B"/>
    <w:rsid w:val="003D2F7D"/>
    <w:rsid w:val="003D2FA7"/>
    <w:rsid w:val="003D35E7"/>
    <w:rsid w:val="003D3B9F"/>
    <w:rsid w:val="003D3EAA"/>
    <w:rsid w:val="003D4FF6"/>
    <w:rsid w:val="003D65FC"/>
    <w:rsid w:val="003D7539"/>
    <w:rsid w:val="003D78B7"/>
    <w:rsid w:val="003D7BA3"/>
    <w:rsid w:val="003D7D1A"/>
    <w:rsid w:val="003E0C46"/>
    <w:rsid w:val="003E10CE"/>
    <w:rsid w:val="003E2754"/>
    <w:rsid w:val="003E2B38"/>
    <w:rsid w:val="003E397D"/>
    <w:rsid w:val="003E3D1A"/>
    <w:rsid w:val="003E3EBE"/>
    <w:rsid w:val="003E3F5D"/>
    <w:rsid w:val="003E5A6A"/>
    <w:rsid w:val="003E5D49"/>
    <w:rsid w:val="003E74F5"/>
    <w:rsid w:val="003E7E52"/>
    <w:rsid w:val="003F0173"/>
    <w:rsid w:val="003F10A5"/>
    <w:rsid w:val="003F18A7"/>
    <w:rsid w:val="003F1AE9"/>
    <w:rsid w:val="003F1D92"/>
    <w:rsid w:val="003F3E77"/>
    <w:rsid w:val="003F47B5"/>
    <w:rsid w:val="003F48D7"/>
    <w:rsid w:val="003F4EB7"/>
    <w:rsid w:val="003F58FA"/>
    <w:rsid w:val="003F5F09"/>
    <w:rsid w:val="003F6CE4"/>
    <w:rsid w:val="0040077E"/>
    <w:rsid w:val="00400A5B"/>
    <w:rsid w:val="00400BA0"/>
    <w:rsid w:val="004010F2"/>
    <w:rsid w:val="00402FE4"/>
    <w:rsid w:val="0040353B"/>
    <w:rsid w:val="00404583"/>
    <w:rsid w:val="0040487F"/>
    <w:rsid w:val="00404981"/>
    <w:rsid w:val="00405959"/>
    <w:rsid w:val="00405A67"/>
    <w:rsid w:val="004062F9"/>
    <w:rsid w:val="004079D7"/>
    <w:rsid w:val="00413B08"/>
    <w:rsid w:val="00414E48"/>
    <w:rsid w:val="00414E65"/>
    <w:rsid w:val="00416508"/>
    <w:rsid w:val="00416BBD"/>
    <w:rsid w:val="00416C06"/>
    <w:rsid w:val="00416E16"/>
    <w:rsid w:val="004172EE"/>
    <w:rsid w:val="00417FE8"/>
    <w:rsid w:val="00420745"/>
    <w:rsid w:val="0042171A"/>
    <w:rsid w:val="00423A16"/>
    <w:rsid w:val="00424089"/>
    <w:rsid w:val="00425FB8"/>
    <w:rsid w:val="0042799C"/>
    <w:rsid w:val="00430674"/>
    <w:rsid w:val="004308E0"/>
    <w:rsid w:val="004310F5"/>
    <w:rsid w:val="0043190A"/>
    <w:rsid w:val="00431AA7"/>
    <w:rsid w:val="00432A02"/>
    <w:rsid w:val="00433E10"/>
    <w:rsid w:val="0043424E"/>
    <w:rsid w:val="00434DEC"/>
    <w:rsid w:val="00434F7D"/>
    <w:rsid w:val="00436375"/>
    <w:rsid w:val="00436443"/>
    <w:rsid w:val="00437529"/>
    <w:rsid w:val="00437BB8"/>
    <w:rsid w:val="004404A6"/>
    <w:rsid w:val="004406E6"/>
    <w:rsid w:val="0044087E"/>
    <w:rsid w:val="00442C82"/>
    <w:rsid w:val="00443EDB"/>
    <w:rsid w:val="00444E04"/>
    <w:rsid w:val="00446632"/>
    <w:rsid w:val="00446A47"/>
    <w:rsid w:val="00447D18"/>
    <w:rsid w:val="00450334"/>
    <w:rsid w:val="00452479"/>
    <w:rsid w:val="00452C85"/>
    <w:rsid w:val="004532C1"/>
    <w:rsid w:val="0045395D"/>
    <w:rsid w:val="004554AD"/>
    <w:rsid w:val="00455F22"/>
    <w:rsid w:val="00456731"/>
    <w:rsid w:val="00456DB7"/>
    <w:rsid w:val="0045793D"/>
    <w:rsid w:val="00457D21"/>
    <w:rsid w:val="00457EA3"/>
    <w:rsid w:val="004617D4"/>
    <w:rsid w:val="004632E6"/>
    <w:rsid w:val="00463EAD"/>
    <w:rsid w:val="00464A5F"/>
    <w:rsid w:val="00464DB0"/>
    <w:rsid w:val="0046549A"/>
    <w:rsid w:val="0046693E"/>
    <w:rsid w:val="00467CF5"/>
    <w:rsid w:val="0047054F"/>
    <w:rsid w:val="00471470"/>
    <w:rsid w:val="00471F6A"/>
    <w:rsid w:val="0047207D"/>
    <w:rsid w:val="00472A2F"/>
    <w:rsid w:val="0047418F"/>
    <w:rsid w:val="0047428D"/>
    <w:rsid w:val="004744B3"/>
    <w:rsid w:val="0047586B"/>
    <w:rsid w:val="0047694E"/>
    <w:rsid w:val="00476CBD"/>
    <w:rsid w:val="0047788E"/>
    <w:rsid w:val="00477E33"/>
    <w:rsid w:val="00480CFA"/>
    <w:rsid w:val="0048122F"/>
    <w:rsid w:val="00481807"/>
    <w:rsid w:val="00482043"/>
    <w:rsid w:val="00482882"/>
    <w:rsid w:val="004852C2"/>
    <w:rsid w:val="00491101"/>
    <w:rsid w:val="004913FF"/>
    <w:rsid w:val="004916C3"/>
    <w:rsid w:val="00491A14"/>
    <w:rsid w:val="00491F94"/>
    <w:rsid w:val="00492429"/>
    <w:rsid w:val="00492B88"/>
    <w:rsid w:val="00492C91"/>
    <w:rsid w:val="0049344D"/>
    <w:rsid w:val="00493539"/>
    <w:rsid w:val="00495B5A"/>
    <w:rsid w:val="00495C79"/>
    <w:rsid w:val="00496060"/>
    <w:rsid w:val="004962A7"/>
    <w:rsid w:val="004969EA"/>
    <w:rsid w:val="00496EAA"/>
    <w:rsid w:val="00497B7E"/>
    <w:rsid w:val="004A01FD"/>
    <w:rsid w:val="004A2CC3"/>
    <w:rsid w:val="004A3898"/>
    <w:rsid w:val="004A3E65"/>
    <w:rsid w:val="004A5D70"/>
    <w:rsid w:val="004A6180"/>
    <w:rsid w:val="004B0D67"/>
    <w:rsid w:val="004B161D"/>
    <w:rsid w:val="004B1FDB"/>
    <w:rsid w:val="004B276C"/>
    <w:rsid w:val="004B30A1"/>
    <w:rsid w:val="004B3208"/>
    <w:rsid w:val="004B3460"/>
    <w:rsid w:val="004B3832"/>
    <w:rsid w:val="004B40D4"/>
    <w:rsid w:val="004B410A"/>
    <w:rsid w:val="004B5384"/>
    <w:rsid w:val="004B555D"/>
    <w:rsid w:val="004B5668"/>
    <w:rsid w:val="004B5C51"/>
    <w:rsid w:val="004B6BA3"/>
    <w:rsid w:val="004B6FF8"/>
    <w:rsid w:val="004C0672"/>
    <w:rsid w:val="004C06E5"/>
    <w:rsid w:val="004C0C69"/>
    <w:rsid w:val="004C1595"/>
    <w:rsid w:val="004C1607"/>
    <w:rsid w:val="004C219D"/>
    <w:rsid w:val="004C230B"/>
    <w:rsid w:val="004C2C38"/>
    <w:rsid w:val="004C2EA4"/>
    <w:rsid w:val="004C3267"/>
    <w:rsid w:val="004C3906"/>
    <w:rsid w:val="004C3B7E"/>
    <w:rsid w:val="004C42E9"/>
    <w:rsid w:val="004C4AEF"/>
    <w:rsid w:val="004C6A73"/>
    <w:rsid w:val="004C6D0F"/>
    <w:rsid w:val="004D055E"/>
    <w:rsid w:val="004D0CAA"/>
    <w:rsid w:val="004D0E48"/>
    <w:rsid w:val="004D1375"/>
    <w:rsid w:val="004D156B"/>
    <w:rsid w:val="004D1584"/>
    <w:rsid w:val="004D1996"/>
    <w:rsid w:val="004D1FD5"/>
    <w:rsid w:val="004D217A"/>
    <w:rsid w:val="004D2CB7"/>
    <w:rsid w:val="004D3588"/>
    <w:rsid w:val="004D4637"/>
    <w:rsid w:val="004D515D"/>
    <w:rsid w:val="004D5988"/>
    <w:rsid w:val="004D6182"/>
    <w:rsid w:val="004D67B9"/>
    <w:rsid w:val="004D6DD7"/>
    <w:rsid w:val="004E00F3"/>
    <w:rsid w:val="004E199D"/>
    <w:rsid w:val="004E283E"/>
    <w:rsid w:val="004E3530"/>
    <w:rsid w:val="004E3DCB"/>
    <w:rsid w:val="004E446A"/>
    <w:rsid w:val="004E4F9E"/>
    <w:rsid w:val="004E5626"/>
    <w:rsid w:val="004E6242"/>
    <w:rsid w:val="004E6C96"/>
    <w:rsid w:val="004E7941"/>
    <w:rsid w:val="004F0410"/>
    <w:rsid w:val="004F16F3"/>
    <w:rsid w:val="004F1FEC"/>
    <w:rsid w:val="004F2388"/>
    <w:rsid w:val="004F3C3D"/>
    <w:rsid w:val="004F4094"/>
    <w:rsid w:val="004F41A8"/>
    <w:rsid w:val="005015C5"/>
    <w:rsid w:val="0050222D"/>
    <w:rsid w:val="00502485"/>
    <w:rsid w:val="00504CF4"/>
    <w:rsid w:val="00505AD8"/>
    <w:rsid w:val="00506956"/>
    <w:rsid w:val="005076C9"/>
    <w:rsid w:val="00510641"/>
    <w:rsid w:val="005108AE"/>
    <w:rsid w:val="0051112E"/>
    <w:rsid w:val="00512939"/>
    <w:rsid w:val="00513318"/>
    <w:rsid w:val="00513365"/>
    <w:rsid w:val="0051376A"/>
    <w:rsid w:val="00513F97"/>
    <w:rsid w:val="005144FA"/>
    <w:rsid w:val="005145EC"/>
    <w:rsid w:val="00514D71"/>
    <w:rsid w:val="00514E4A"/>
    <w:rsid w:val="005205D3"/>
    <w:rsid w:val="005233D7"/>
    <w:rsid w:val="0052399B"/>
    <w:rsid w:val="005239B7"/>
    <w:rsid w:val="00523C89"/>
    <w:rsid w:val="00523FEE"/>
    <w:rsid w:val="005252D7"/>
    <w:rsid w:val="00526B57"/>
    <w:rsid w:val="00526D88"/>
    <w:rsid w:val="005273BE"/>
    <w:rsid w:val="00527609"/>
    <w:rsid w:val="00527994"/>
    <w:rsid w:val="00532024"/>
    <w:rsid w:val="0053230A"/>
    <w:rsid w:val="005340B9"/>
    <w:rsid w:val="00535F3E"/>
    <w:rsid w:val="0053618A"/>
    <w:rsid w:val="005415E1"/>
    <w:rsid w:val="005418F0"/>
    <w:rsid w:val="00541A20"/>
    <w:rsid w:val="00542858"/>
    <w:rsid w:val="005441E9"/>
    <w:rsid w:val="00544971"/>
    <w:rsid w:val="00545F8C"/>
    <w:rsid w:val="00546648"/>
    <w:rsid w:val="00546C16"/>
    <w:rsid w:val="00547003"/>
    <w:rsid w:val="00547452"/>
    <w:rsid w:val="00547758"/>
    <w:rsid w:val="005501A8"/>
    <w:rsid w:val="00550C23"/>
    <w:rsid w:val="00552637"/>
    <w:rsid w:val="00552F55"/>
    <w:rsid w:val="00553995"/>
    <w:rsid w:val="00553A64"/>
    <w:rsid w:val="005544D3"/>
    <w:rsid w:val="00554A36"/>
    <w:rsid w:val="00554F0F"/>
    <w:rsid w:val="0055722B"/>
    <w:rsid w:val="005605C1"/>
    <w:rsid w:val="005621A9"/>
    <w:rsid w:val="00566A49"/>
    <w:rsid w:val="00566CA5"/>
    <w:rsid w:val="00570406"/>
    <w:rsid w:val="00571006"/>
    <w:rsid w:val="00571FF7"/>
    <w:rsid w:val="005720A7"/>
    <w:rsid w:val="0057287C"/>
    <w:rsid w:val="00572E01"/>
    <w:rsid w:val="005749D6"/>
    <w:rsid w:val="00574B99"/>
    <w:rsid w:val="005756A6"/>
    <w:rsid w:val="005758B5"/>
    <w:rsid w:val="00577D2C"/>
    <w:rsid w:val="00580CD2"/>
    <w:rsid w:val="005812AD"/>
    <w:rsid w:val="00581372"/>
    <w:rsid w:val="0058208C"/>
    <w:rsid w:val="00582C58"/>
    <w:rsid w:val="00583612"/>
    <w:rsid w:val="00583EEA"/>
    <w:rsid w:val="00583FDE"/>
    <w:rsid w:val="00584241"/>
    <w:rsid w:val="005858C1"/>
    <w:rsid w:val="00587A7C"/>
    <w:rsid w:val="005909EF"/>
    <w:rsid w:val="00591129"/>
    <w:rsid w:val="005918E0"/>
    <w:rsid w:val="00593011"/>
    <w:rsid w:val="00593FCF"/>
    <w:rsid w:val="005944E8"/>
    <w:rsid w:val="0059495E"/>
    <w:rsid w:val="00594ED3"/>
    <w:rsid w:val="0059590E"/>
    <w:rsid w:val="00595B57"/>
    <w:rsid w:val="00595FA5"/>
    <w:rsid w:val="0059760F"/>
    <w:rsid w:val="00597C9A"/>
    <w:rsid w:val="00597DAE"/>
    <w:rsid w:val="005A0248"/>
    <w:rsid w:val="005A1580"/>
    <w:rsid w:val="005A1AB3"/>
    <w:rsid w:val="005A1DB6"/>
    <w:rsid w:val="005A2A13"/>
    <w:rsid w:val="005A2DC5"/>
    <w:rsid w:val="005A5236"/>
    <w:rsid w:val="005A5E55"/>
    <w:rsid w:val="005A5F1D"/>
    <w:rsid w:val="005A7409"/>
    <w:rsid w:val="005B14CF"/>
    <w:rsid w:val="005B1552"/>
    <w:rsid w:val="005B15F7"/>
    <w:rsid w:val="005B16A4"/>
    <w:rsid w:val="005B1C1F"/>
    <w:rsid w:val="005B4159"/>
    <w:rsid w:val="005B67EE"/>
    <w:rsid w:val="005B70D5"/>
    <w:rsid w:val="005B7403"/>
    <w:rsid w:val="005B7640"/>
    <w:rsid w:val="005B787F"/>
    <w:rsid w:val="005C083F"/>
    <w:rsid w:val="005C0E42"/>
    <w:rsid w:val="005C14A3"/>
    <w:rsid w:val="005C26C7"/>
    <w:rsid w:val="005C2E29"/>
    <w:rsid w:val="005C30F9"/>
    <w:rsid w:val="005C37E6"/>
    <w:rsid w:val="005C38BB"/>
    <w:rsid w:val="005C3B98"/>
    <w:rsid w:val="005C4142"/>
    <w:rsid w:val="005C431F"/>
    <w:rsid w:val="005C4439"/>
    <w:rsid w:val="005C50F5"/>
    <w:rsid w:val="005C529E"/>
    <w:rsid w:val="005C6462"/>
    <w:rsid w:val="005C7F02"/>
    <w:rsid w:val="005D136C"/>
    <w:rsid w:val="005D169D"/>
    <w:rsid w:val="005D1843"/>
    <w:rsid w:val="005D3A9E"/>
    <w:rsid w:val="005D519A"/>
    <w:rsid w:val="005D5B5A"/>
    <w:rsid w:val="005D61E9"/>
    <w:rsid w:val="005D7851"/>
    <w:rsid w:val="005D7D84"/>
    <w:rsid w:val="005E00D3"/>
    <w:rsid w:val="005E0439"/>
    <w:rsid w:val="005E0662"/>
    <w:rsid w:val="005E090E"/>
    <w:rsid w:val="005E0B6C"/>
    <w:rsid w:val="005E2349"/>
    <w:rsid w:val="005E265E"/>
    <w:rsid w:val="005E279A"/>
    <w:rsid w:val="005E3926"/>
    <w:rsid w:val="005E3F22"/>
    <w:rsid w:val="005E48C6"/>
    <w:rsid w:val="005E4EC3"/>
    <w:rsid w:val="005E5CB2"/>
    <w:rsid w:val="005E6179"/>
    <w:rsid w:val="005E7335"/>
    <w:rsid w:val="005E7C65"/>
    <w:rsid w:val="005E7FF7"/>
    <w:rsid w:val="005F33F7"/>
    <w:rsid w:val="005F4696"/>
    <w:rsid w:val="005F5C2F"/>
    <w:rsid w:val="005F5CD9"/>
    <w:rsid w:val="005F6BAF"/>
    <w:rsid w:val="005F6CF0"/>
    <w:rsid w:val="005F7544"/>
    <w:rsid w:val="005F7621"/>
    <w:rsid w:val="005F7BCA"/>
    <w:rsid w:val="005F7FF3"/>
    <w:rsid w:val="006001AB"/>
    <w:rsid w:val="00600BAA"/>
    <w:rsid w:val="00602ED0"/>
    <w:rsid w:val="0060326E"/>
    <w:rsid w:val="00603705"/>
    <w:rsid w:val="006077FC"/>
    <w:rsid w:val="00607FD8"/>
    <w:rsid w:val="006101A1"/>
    <w:rsid w:val="00610AA3"/>
    <w:rsid w:val="00611AC9"/>
    <w:rsid w:val="006132FD"/>
    <w:rsid w:val="00614C6C"/>
    <w:rsid w:val="006163A6"/>
    <w:rsid w:val="006164D8"/>
    <w:rsid w:val="00616B42"/>
    <w:rsid w:val="0061713F"/>
    <w:rsid w:val="00617694"/>
    <w:rsid w:val="006206AC"/>
    <w:rsid w:val="00620BC0"/>
    <w:rsid w:val="00621B57"/>
    <w:rsid w:val="00623AE9"/>
    <w:rsid w:val="006242AD"/>
    <w:rsid w:val="00626BAD"/>
    <w:rsid w:val="00627381"/>
    <w:rsid w:val="0062799A"/>
    <w:rsid w:val="00630D4F"/>
    <w:rsid w:val="00630EE5"/>
    <w:rsid w:val="00631311"/>
    <w:rsid w:val="00631AE1"/>
    <w:rsid w:val="00632C41"/>
    <w:rsid w:val="00633157"/>
    <w:rsid w:val="0063334C"/>
    <w:rsid w:val="00633BAC"/>
    <w:rsid w:val="00635910"/>
    <w:rsid w:val="006365CE"/>
    <w:rsid w:val="006375C9"/>
    <w:rsid w:val="006407E2"/>
    <w:rsid w:val="00640A6D"/>
    <w:rsid w:val="006437CF"/>
    <w:rsid w:val="00643936"/>
    <w:rsid w:val="00644288"/>
    <w:rsid w:val="00644716"/>
    <w:rsid w:val="00645522"/>
    <w:rsid w:val="00645BD8"/>
    <w:rsid w:val="00646229"/>
    <w:rsid w:val="00646762"/>
    <w:rsid w:val="006469DE"/>
    <w:rsid w:val="00646B02"/>
    <w:rsid w:val="0064733D"/>
    <w:rsid w:val="006521D1"/>
    <w:rsid w:val="00652BE4"/>
    <w:rsid w:val="006539AD"/>
    <w:rsid w:val="0065478B"/>
    <w:rsid w:val="006547D9"/>
    <w:rsid w:val="00655B4A"/>
    <w:rsid w:val="00656FD6"/>
    <w:rsid w:val="00656FE2"/>
    <w:rsid w:val="006578F9"/>
    <w:rsid w:val="006603A8"/>
    <w:rsid w:val="00662206"/>
    <w:rsid w:val="00662A4C"/>
    <w:rsid w:val="00663291"/>
    <w:rsid w:val="00663514"/>
    <w:rsid w:val="00663861"/>
    <w:rsid w:val="00664AEC"/>
    <w:rsid w:val="006659EA"/>
    <w:rsid w:val="00665A1C"/>
    <w:rsid w:val="00665FE1"/>
    <w:rsid w:val="006662C7"/>
    <w:rsid w:val="00666AA6"/>
    <w:rsid w:val="00666C56"/>
    <w:rsid w:val="006702F3"/>
    <w:rsid w:val="006719C3"/>
    <w:rsid w:val="0067214E"/>
    <w:rsid w:val="00674489"/>
    <w:rsid w:val="0067548C"/>
    <w:rsid w:val="00676775"/>
    <w:rsid w:val="00676CBC"/>
    <w:rsid w:val="00676E30"/>
    <w:rsid w:val="00680605"/>
    <w:rsid w:val="00681614"/>
    <w:rsid w:val="006817EB"/>
    <w:rsid w:val="00681812"/>
    <w:rsid w:val="00681CE9"/>
    <w:rsid w:val="00681DD9"/>
    <w:rsid w:val="00682F30"/>
    <w:rsid w:val="00683167"/>
    <w:rsid w:val="006835D1"/>
    <w:rsid w:val="00683ED7"/>
    <w:rsid w:val="00684DC3"/>
    <w:rsid w:val="00685339"/>
    <w:rsid w:val="00687F21"/>
    <w:rsid w:val="00687FA3"/>
    <w:rsid w:val="00690D9F"/>
    <w:rsid w:val="006912CE"/>
    <w:rsid w:val="0069168D"/>
    <w:rsid w:val="00691ADD"/>
    <w:rsid w:val="00691BE3"/>
    <w:rsid w:val="006929B1"/>
    <w:rsid w:val="0069338F"/>
    <w:rsid w:val="00693AD9"/>
    <w:rsid w:val="00695051"/>
    <w:rsid w:val="006956D5"/>
    <w:rsid w:val="0069620A"/>
    <w:rsid w:val="006964DD"/>
    <w:rsid w:val="00697424"/>
    <w:rsid w:val="0069760C"/>
    <w:rsid w:val="00697E12"/>
    <w:rsid w:val="006A00E9"/>
    <w:rsid w:val="006A1ED4"/>
    <w:rsid w:val="006A30AB"/>
    <w:rsid w:val="006A3175"/>
    <w:rsid w:val="006A36A5"/>
    <w:rsid w:val="006A36CB"/>
    <w:rsid w:val="006A3BCB"/>
    <w:rsid w:val="006A41A9"/>
    <w:rsid w:val="006A4A24"/>
    <w:rsid w:val="006A5B10"/>
    <w:rsid w:val="006A5B20"/>
    <w:rsid w:val="006A5ECA"/>
    <w:rsid w:val="006A6CFA"/>
    <w:rsid w:val="006A6E9A"/>
    <w:rsid w:val="006A6F5B"/>
    <w:rsid w:val="006B027A"/>
    <w:rsid w:val="006B1419"/>
    <w:rsid w:val="006B315F"/>
    <w:rsid w:val="006B622B"/>
    <w:rsid w:val="006B71D0"/>
    <w:rsid w:val="006B79C8"/>
    <w:rsid w:val="006C03A5"/>
    <w:rsid w:val="006C269A"/>
    <w:rsid w:val="006C3F56"/>
    <w:rsid w:val="006C4087"/>
    <w:rsid w:val="006C4E47"/>
    <w:rsid w:val="006C5C60"/>
    <w:rsid w:val="006C6C73"/>
    <w:rsid w:val="006C7B13"/>
    <w:rsid w:val="006D0E74"/>
    <w:rsid w:val="006D1198"/>
    <w:rsid w:val="006D1420"/>
    <w:rsid w:val="006D1B98"/>
    <w:rsid w:val="006D1BFC"/>
    <w:rsid w:val="006D2180"/>
    <w:rsid w:val="006D23AE"/>
    <w:rsid w:val="006D23AF"/>
    <w:rsid w:val="006D31D1"/>
    <w:rsid w:val="006D4C07"/>
    <w:rsid w:val="006D507F"/>
    <w:rsid w:val="006D5438"/>
    <w:rsid w:val="006D5B97"/>
    <w:rsid w:val="006D6B0C"/>
    <w:rsid w:val="006D7E9B"/>
    <w:rsid w:val="006E44E1"/>
    <w:rsid w:val="006E49E5"/>
    <w:rsid w:val="006E59E7"/>
    <w:rsid w:val="006E5BE2"/>
    <w:rsid w:val="006E5D4E"/>
    <w:rsid w:val="006E5D96"/>
    <w:rsid w:val="006E5DCB"/>
    <w:rsid w:val="006E5F09"/>
    <w:rsid w:val="006E63F1"/>
    <w:rsid w:val="006E7289"/>
    <w:rsid w:val="006F02D8"/>
    <w:rsid w:val="006F11BB"/>
    <w:rsid w:val="006F16C7"/>
    <w:rsid w:val="006F1B41"/>
    <w:rsid w:val="006F2A55"/>
    <w:rsid w:val="006F2F6E"/>
    <w:rsid w:val="006F2FD9"/>
    <w:rsid w:val="006F2FEC"/>
    <w:rsid w:val="006F3507"/>
    <w:rsid w:val="006F4407"/>
    <w:rsid w:val="006F466B"/>
    <w:rsid w:val="006F4964"/>
    <w:rsid w:val="006F56FF"/>
    <w:rsid w:val="006F5BB9"/>
    <w:rsid w:val="00701038"/>
    <w:rsid w:val="007020A4"/>
    <w:rsid w:val="007021FF"/>
    <w:rsid w:val="007032A3"/>
    <w:rsid w:val="007036D0"/>
    <w:rsid w:val="00703AA3"/>
    <w:rsid w:val="00712131"/>
    <w:rsid w:val="00712C49"/>
    <w:rsid w:val="007139AF"/>
    <w:rsid w:val="00713B2A"/>
    <w:rsid w:val="007148FE"/>
    <w:rsid w:val="00716E31"/>
    <w:rsid w:val="007170B0"/>
    <w:rsid w:val="00717E5E"/>
    <w:rsid w:val="007208FF"/>
    <w:rsid w:val="00720B04"/>
    <w:rsid w:val="00720C69"/>
    <w:rsid w:val="00721305"/>
    <w:rsid w:val="0072363E"/>
    <w:rsid w:val="007238BE"/>
    <w:rsid w:val="00723C90"/>
    <w:rsid w:val="00724E51"/>
    <w:rsid w:val="00725445"/>
    <w:rsid w:val="0072686D"/>
    <w:rsid w:val="007273CA"/>
    <w:rsid w:val="007308AE"/>
    <w:rsid w:val="00730BA6"/>
    <w:rsid w:val="007321B1"/>
    <w:rsid w:val="0073393E"/>
    <w:rsid w:val="007356EC"/>
    <w:rsid w:val="0073641A"/>
    <w:rsid w:val="007367A0"/>
    <w:rsid w:val="00740259"/>
    <w:rsid w:val="00740AEB"/>
    <w:rsid w:val="00741562"/>
    <w:rsid w:val="00741AD1"/>
    <w:rsid w:val="00742A3A"/>
    <w:rsid w:val="00743A97"/>
    <w:rsid w:val="00743CD7"/>
    <w:rsid w:val="00743F4F"/>
    <w:rsid w:val="007446B5"/>
    <w:rsid w:val="00744D9E"/>
    <w:rsid w:val="00745351"/>
    <w:rsid w:val="00746107"/>
    <w:rsid w:val="00750A3F"/>
    <w:rsid w:val="00750CF7"/>
    <w:rsid w:val="0075124C"/>
    <w:rsid w:val="00751323"/>
    <w:rsid w:val="00752835"/>
    <w:rsid w:val="007529F1"/>
    <w:rsid w:val="00753180"/>
    <w:rsid w:val="00754331"/>
    <w:rsid w:val="00755514"/>
    <w:rsid w:val="00755B54"/>
    <w:rsid w:val="00755C99"/>
    <w:rsid w:val="0075651E"/>
    <w:rsid w:val="00756A89"/>
    <w:rsid w:val="007577DC"/>
    <w:rsid w:val="00760B0F"/>
    <w:rsid w:val="00761B12"/>
    <w:rsid w:val="007628A4"/>
    <w:rsid w:val="007632A4"/>
    <w:rsid w:val="007633E8"/>
    <w:rsid w:val="00764571"/>
    <w:rsid w:val="00766267"/>
    <w:rsid w:val="00766D7D"/>
    <w:rsid w:val="00766FC1"/>
    <w:rsid w:val="00770247"/>
    <w:rsid w:val="00770593"/>
    <w:rsid w:val="007709B2"/>
    <w:rsid w:val="007711B0"/>
    <w:rsid w:val="00772B85"/>
    <w:rsid w:val="00772BB7"/>
    <w:rsid w:val="007737D0"/>
    <w:rsid w:val="007744F6"/>
    <w:rsid w:val="00777B93"/>
    <w:rsid w:val="00780D86"/>
    <w:rsid w:val="00781541"/>
    <w:rsid w:val="0078189C"/>
    <w:rsid w:val="00782426"/>
    <w:rsid w:val="00782A84"/>
    <w:rsid w:val="00782CAA"/>
    <w:rsid w:val="00783F1C"/>
    <w:rsid w:val="00784CCA"/>
    <w:rsid w:val="00785FBE"/>
    <w:rsid w:val="007862F9"/>
    <w:rsid w:val="007866E3"/>
    <w:rsid w:val="00786A88"/>
    <w:rsid w:val="00786E65"/>
    <w:rsid w:val="00786EF2"/>
    <w:rsid w:val="00787A91"/>
    <w:rsid w:val="00790446"/>
    <w:rsid w:val="00790AEA"/>
    <w:rsid w:val="00791542"/>
    <w:rsid w:val="00791846"/>
    <w:rsid w:val="0079187E"/>
    <w:rsid w:val="0079277D"/>
    <w:rsid w:val="0079287E"/>
    <w:rsid w:val="00793B40"/>
    <w:rsid w:val="00796875"/>
    <w:rsid w:val="0079723C"/>
    <w:rsid w:val="0079796C"/>
    <w:rsid w:val="00797B1D"/>
    <w:rsid w:val="007A074D"/>
    <w:rsid w:val="007A0FE9"/>
    <w:rsid w:val="007A1EA9"/>
    <w:rsid w:val="007A1EC9"/>
    <w:rsid w:val="007A2A04"/>
    <w:rsid w:val="007A36AF"/>
    <w:rsid w:val="007A38E6"/>
    <w:rsid w:val="007A436A"/>
    <w:rsid w:val="007A5EDC"/>
    <w:rsid w:val="007A61F1"/>
    <w:rsid w:val="007A6571"/>
    <w:rsid w:val="007A6C07"/>
    <w:rsid w:val="007A6EF3"/>
    <w:rsid w:val="007A754C"/>
    <w:rsid w:val="007A792A"/>
    <w:rsid w:val="007B02EB"/>
    <w:rsid w:val="007B08D7"/>
    <w:rsid w:val="007B1513"/>
    <w:rsid w:val="007B204F"/>
    <w:rsid w:val="007B2236"/>
    <w:rsid w:val="007B2281"/>
    <w:rsid w:val="007B28BE"/>
    <w:rsid w:val="007B31D3"/>
    <w:rsid w:val="007B332F"/>
    <w:rsid w:val="007B390C"/>
    <w:rsid w:val="007B3E77"/>
    <w:rsid w:val="007B3F11"/>
    <w:rsid w:val="007B4548"/>
    <w:rsid w:val="007B4691"/>
    <w:rsid w:val="007B53B4"/>
    <w:rsid w:val="007B66A8"/>
    <w:rsid w:val="007B7092"/>
    <w:rsid w:val="007B79DE"/>
    <w:rsid w:val="007C057B"/>
    <w:rsid w:val="007C1188"/>
    <w:rsid w:val="007C17A8"/>
    <w:rsid w:val="007C185A"/>
    <w:rsid w:val="007C2527"/>
    <w:rsid w:val="007C286F"/>
    <w:rsid w:val="007C2BF0"/>
    <w:rsid w:val="007C38CA"/>
    <w:rsid w:val="007C3F38"/>
    <w:rsid w:val="007C46CA"/>
    <w:rsid w:val="007C5B54"/>
    <w:rsid w:val="007C674E"/>
    <w:rsid w:val="007C71A9"/>
    <w:rsid w:val="007C7D9E"/>
    <w:rsid w:val="007C7EBE"/>
    <w:rsid w:val="007C7F36"/>
    <w:rsid w:val="007D0526"/>
    <w:rsid w:val="007D3855"/>
    <w:rsid w:val="007D39F3"/>
    <w:rsid w:val="007D3BB9"/>
    <w:rsid w:val="007D4DCD"/>
    <w:rsid w:val="007D4F52"/>
    <w:rsid w:val="007D6CF5"/>
    <w:rsid w:val="007E172D"/>
    <w:rsid w:val="007E1975"/>
    <w:rsid w:val="007E1B21"/>
    <w:rsid w:val="007E253A"/>
    <w:rsid w:val="007E2B23"/>
    <w:rsid w:val="007E2CA4"/>
    <w:rsid w:val="007E2FBB"/>
    <w:rsid w:val="007E3657"/>
    <w:rsid w:val="007E4562"/>
    <w:rsid w:val="007E4C19"/>
    <w:rsid w:val="007E4C34"/>
    <w:rsid w:val="007E588F"/>
    <w:rsid w:val="007E78AB"/>
    <w:rsid w:val="007E792C"/>
    <w:rsid w:val="007E7B28"/>
    <w:rsid w:val="007E7B5F"/>
    <w:rsid w:val="007F0885"/>
    <w:rsid w:val="007F0F3F"/>
    <w:rsid w:val="007F2032"/>
    <w:rsid w:val="007F2D8B"/>
    <w:rsid w:val="007F3DFE"/>
    <w:rsid w:val="007F3F30"/>
    <w:rsid w:val="007F4989"/>
    <w:rsid w:val="007F5871"/>
    <w:rsid w:val="007F5F60"/>
    <w:rsid w:val="007F62BF"/>
    <w:rsid w:val="007F66A9"/>
    <w:rsid w:val="007F68E5"/>
    <w:rsid w:val="0080121D"/>
    <w:rsid w:val="00801D93"/>
    <w:rsid w:val="00803355"/>
    <w:rsid w:val="00803919"/>
    <w:rsid w:val="00803AFF"/>
    <w:rsid w:val="008042C2"/>
    <w:rsid w:val="00804487"/>
    <w:rsid w:val="00804C04"/>
    <w:rsid w:val="00804F86"/>
    <w:rsid w:val="00806555"/>
    <w:rsid w:val="00806B2D"/>
    <w:rsid w:val="00807C19"/>
    <w:rsid w:val="0081091C"/>
    <w:rsid w:val="00812EE1"/>
    <w:rsid w:val="0081300C"/>
    <w:rsid w:val="0081344D"/>
    <w:rsid w:val="0081403E"/>
    <w:rsid w:val="00815B81"/>
    <w:rsid w:val="008206DA"/>
    <w:rsid w:val="00823396"/>
    <w:rsid w:val="0082438A"/>
    <w:rsid w:val="00824C2E"/>
    <w:rsid w:val="00825E74"/>
    <w:rsid w:val="008265C3"/>
    <w:rsid w:val="0083013D"/>
    <w:rsid w:val="0083295C"/>
    <w:rsid w:val="00832A5E"/>
    <w:rsid w:val="0083416A"/>
    <w:rsid w:val="00835239"/>
    <w:rsid w:val="00835D08"/>
    <w:rsid w:val="00836D07"/>
    <w:rsid w:val="008373A3"/>
    <w:rsid w:val="00841472"/>
    <w:rsid w:val="008414C9"/>
    <w:rsid w:val="00842AC6"/>
    <w:rsid w:val="00843CD3"/>
    <w:rsid w:val="00844326"/>
    <w:rsid w:val="0084496E"/>
    <w:rsid w:val="00844B6C"/>
    <w:rsid w:val="00845272"/>
    <w:rsid w:val="00846032"/>
    <w:rsid w:val="0084653F"/>
    <w:rsid w:val="00846EF0"/>
    <w:rsid w:val="00846FA8"/>
    <w:rsid w:val="00850181"/>
    <w:rsid w:val="00850518"/>
    <w:rsid w:val="00851425"/>
    <w:rsid w:val="0085277E"/>
    <w:rsid w:val="00852CBA"/>
    <w:rsid w:val="008538BB"/>
    <w:rsid w:val="0085399F"/>
    <w:rsid w:val="00853D99"/>
    <w:rsid w:val="008544E0"/>
    <w:rsid w:val="00854C99"/>
    <w:rsid w:val="008559F3"/>
    <w:rsid w:val="00855C04"/>
    <w:rsid w:val="00856486"/>
    <w:rsid w:val="008568C6"/>
    <w:rsid w:val="00861BEE"/>
    <w:rsid w:val="008620BA"/>
    <w:rsid w:val="008626E9"/>
    <w:rsid w:val="00864473"/>
    <w:rsid w:val="008672B3"/>
    <w:rsid w:val="00870329"/>
    <w:rsid w:val="00870AFB"/>
    <w:rsid w:val="00870D6B"/>
    <w:rsid w:val="0087145D"/>
    <w:rsid w:val="00871A61"/>
    <w:rsid w:val="00872B32"/>
    <w:rsid w:val="00872B5A"/>
    <w:rsid w:val="00873D70"/>
    <w:rsid w:val="008751AC"/>
    <w:rsid w:val="00875624"/>
    <w:rsid w:val="00875644"/>
    <w:rsid w:val="00875DDC"/>
    <w:rsid w:val="008766D4"/>
    <w:rsid w:val="0087747A"/>
    <w:rsid w:val="0088026C"/>
    <w:rsid w:val="00880DA9"/>
    <w:rsid w:val="0088240E"/>
    <w:rsid w:val="008838B1"/>
    <w:rsid w:val="008900FE"/>
    <w:rsid w:val="008901CE"/>
    <w:rsid w:val="0089036C"/>
    <w:rsid w:val="00890C73"/>
    <w:rsid w:val="00891C98"/>
    <w:rsid w:val="008936F9"/>
    <w:rsid w:val="00893A46"/>
    <w:rsid w:val="00893C07"/>
    <w:rsid w:val="00893E9A"/>
    <w:rsid w:val="00893E9D"/>
    <w:rsid w:val="00893FFF"/>
    <w:rsid w:val="008945D1"/>
    <w:rsid w:val="00894C62"/>
    <w:rsid w:val="00894C8F"/>
    <w:rsid w:val="00894CEA"/>
    <w:rsid w:val="00895568"/>
    <w:rsid w:val="008960A1"/>
    <w:rsid w:val="0089687E"/>
    <w:rsid w:val="00896D43"/>
    <w:rsid w:val="00896F9E"/>
    <w:rsid w:val="008A01D2"/>
    <w:rsid w:val="008A04BC"/>
    <w:rsid w:val="008A0C1C"/>
    <w:rsid w:val="008A1DD4"/>
    <w:rsid w:val="008A2138"/>
    <w:rsid w:val="008A3192"/>
    <w:rsid w:val="008A36C3"/>
    <w:rsid w:val="008A41AB"/>
    <w:rsid w:val="008A466D"/>
    <w:rsid w:val="008A5612"/>
    <w:rsid w:val="008A571D"/>
    <w:rsid w:val="008A5AE5"/>
    <w:rsid w:val="008A7986"/>
    <w:rsid w:val="008A7A9A"/>
    <w:rsid w:val="008A7DEE"/>
    <w:rsid w:val="008B0311"/>
    <w:rsid w:val="008B0560"/>
    <w:rsid w:val="008B0E85"/>
    <w:rsid w:val="008B14D0"/>
    <w:rsid w:val="008B1522"/>
    <w:rsid w:val="008B1BF5"/>
    <w:rsid w:val="008B28FC"/>
    <w:rsid w:val="008B31A3"/>
    <w:rsid w:val="008B3612"/>
    <w:rsid w:val="008B3E5E"/>
    <w:rsid w:val="008B4B7C"/>
    <w:rsid w:val="008B4F96"/>
    <w:rsid w:val="008B4FE1"/>
    <w:rsid w:val="008B5A24"/>
    <w:rsid w:val="008B5BBB"/>
    <w:rsid w:val="008B68D3"/>
    <w:rsid w:val="008B6DE5"/>
    <w:rsid w:val="008B71ED"/>
    <w:rsid w:val="008B72E5"/>
    <w:rsid w:val="008C0C10"/>
    <w:rsid w:val="008C0F28"/>
    <w:rsid w:val="008C1854"/>
    <w:rsid w:val="008C22A3"/>
    <w:rsid w:val="008C5844"/>
    <w:rsid w:val="008C68FC"/>
    <w:rsid w:val="008C6EEB"/>
    <w:rsid w:val="008C72E8"/>
    <w:rsid w:val="008D0262"/>
    <w:rsid w:val="008D040F"/>
    <w:rsid w:val="008D0B2E"/>
    <w:rsid w:val="008D0C1E"/>
    <w:rsid w:val="008D1146"/>
    <w:rsid w:val="008D2376"/>
    <w:rsid w:val="008D2EB3"/>
    <w:rsid w:val="008D3FFC"/>
    <w:rsid w:val="008D4187"/>
    <w:rsid w:val="008D4245"/>
    <w:rsid w:val="008D514D"/>
    <w:rsid w:val="008D60F9"/>
    <w:rsid w:val="008D7A80"/>
    <w:rsid w:val="008E0E1C"/>
    <w:rsid w:val="008E1306"/>
    <w:rsid w:val="008E1812"/>
    <w:rsid w:val="008E1861"/>
    <w:rsid w:val="008E3798"/>
    <w:rsid w:val="008E5376"/>
    <w:rsid w:val="008E5B8D"/>
    <w:rsid w:val="008E6537"/>
    <w:rsid w:val="008F0CA1"/>
    <w:rsid w:val="008F2655"/>
    <w:rsid w:val="008F2D03"/>
    <w:rsid w:val="008F4030"/>
    <w:rsid w:val="008F5CD6"/>
    <w:rsid w:val="008F6F26"/>
    <w:rsid w:val="008F77A9"/>
    <w:rsid w:val="008F7904"/>
    <w:rsid w:val="008F7E38"/>
    <w:rsid w:val="009002F2"/>
    <w:rsid w:val="0090056C"/>
    <w:rsid w:val="00901F21"/>
    <w:rsid w:val="0090232C"/>
    <w:rsid w:val="009023B7"/>
    <w:rsid w:val="00903DC7"/>
    <w:rsid w:val="00904BD7"/>
    <w:rsid w:val="009070C6"/>
    <w:rsid w:val="009104C4"/>
    <w:rsid w:val="009108DC"/>
    <w:rsid w:val="00911711"/>
    <w:rsid w:val="00912813"/>
    <w:rsid w:val="00913518"/>
    <w:rsid w:val="00913F21"/>
    <w:rsid w:val="0091411B"/>
    <w:rsid w:val="009141B7"/>
    <w:rsid w:val="0091433D"/>
    <w:rsid w:val="0091460E"/>
    <w:rsid w:val="00914647"/>
    <w:rsid w:val="0091483A"/>
    <w:rsid w:val="00914AE0"/>
    <w:rsid w:val="00915DDD"/>
    <w:rsid w:val="00917DE2"/>
    <w:rsid w:val="00917EF0"/>
    <w:rsid w:val="00921E70"/>
    <w:rsid w:val="00921F3C"/>
    <w:rsid w:val="00922F98"/>
    <w:rsid w:val="009256D0"/>
    <w:rsid w:val="00925F19"/>
    <w:rsid w:val="0092614E"/>
    <w:rsid w:val="0092639D"/>
    <w:rsid w:val="00926BA4"/>
    <w:rsid w:val="00927378"/>
    <w:rsid w:val="0093126B"/>
    <w:rsid w:val="00932492"/>
    <w:rsid w:val="00933966"/>
    <w:rsid w:val="00934896"/>
    <w:rsid w:val="00935F45"/>
    <w:rsid w:val="00936D78"/>
    <w:rsid w:val="00937E75"/>
    <w:rsid w:val="00940ED0"/>
    <w:rsid w:val="00941259"/>
    <w:rsid w:val="00941263"/>
    <w:rsid w:val="00941886"/>
    <w:rsid w:val="00942F10"/>
    <w:rsid w:val="00943861"/>
    <w:rsid w:val="00945225"/>
    <w:rsid w:val="00945C92"/>
    <w:rsid w:val="00946120"/>
    <w:rsid w:val="00946D0E"/>
    <w:rsid w:val="00946FC6"/>
    <w:rsid w:val="00947FFB"/>
    <w:rsid w:val="00950738"/>
    <w:rsid w:val="00950C8D"/>
    <w:rsid w:val="0095178B"/>
    <w:rsid w:val="00952513"/>
    <w:rsid w:val="009528E8"/>
    <w:rsid w:val="009533D2"/>
    <w:rsid w:val="00953818"/>
    <w:rsid w:val="00953D71"/>
    <w:rsid w:val="009551F7"/>
    <w:rsid w:val="00955FA9"/>
    <w:rsid w:val="00956703"/>
    <w:rsid w:val="009579D5"/>
    <w:rsid w:val="009610E1"/>
    <w:rsid w:val="0096216D"/>
    <w:rsid w:val="009626DB"/>
    <w:rsid w:val="00962BCC"/>
    <w:rsid w:val="00962EBA"/>
    <w:rsid w:val="00963813"/>
    <w:rsid w:val="009644D9"/>
    <w:rsid w:val="00964D4A"/>
    <w:rsid w:val="00966249"/>
    <w:rsid w:val="00966A35"/>
    <w:rsid w:val="00966E5C"/>
    <w:rsid w:val="00970ED4"/>
    <w:rsid w:val="0097165E"/>
    <w:rsid w:val="009734D0"/>
    <w:rsid w:val="00973914"/>
    <w:rsid w:val="00973A90"/>
    <w:rsid w:val="00973E71"/>
    <w:rsid w:val="0097423E"/>
    <w:rsid w:val="00976010"/>
    <w:rsid w:val="00976877"/>
    <w:rsid w:val="009800AD"/>
    <w:rsid w:val="00980312"/>
    <w:rsid w:val="00980A00"/>
    <w:rsid w:val="0098211E"/>
    <w:rsid w:val="00983D0D"/>
    <w:rsid w:val="009865C8"/>
    <w:rsid w:val="009866F5"/>
    <w:rsid w:val="00986BE2"/>
    <w:rsid w:val="00986D61"/>
    <w:rsid w:val="00986E1F"/>
    <w:rsid w:val="00990FB0"/>
    <w:rsid w:val="0099283B"/>
    <w:rsid w:val="00992B9E"/>
    <w:rsid w:val="00992D2A"/>
    <w:rsid w:val="00994201"/>
    <w:rsid w:val="00995152"/>
    <w:rsid w:val="00995D9E"/>
    <w:rsid w:val="0099638D"/>
    <w:rsid w:val="0099789C"/>
    <w:rsid w:val="0099796D"/>
    <w:rsid w:val="00997B45"/>
    <w:rsid w:val="00997E0B"/>
    <w:rsid w:val="00997EB8"/>
    <w:rsid w:val="00997FFD"/>
    <w:rsid w:val="009A01CE"/>
    <w:rsid w:val="009A0424"/>
    <w:rsid w:val="009A081C"/>
    <w:rsid w:val="009A0B04"/>
    <w:rsid w:val="009A10EA"/>
    <w:rsid w:val="009A1325"/>
    <w:rsid w:val="009A268D"/>
    <w:rsid w:val="009A2C73"/>
    <w:rsid w:val="009A3F35"/>
    <w:rsid w:val="009A400D"/>
    <w:rsid w:val="009A4999"/>
    <w:rsid w:val="009A4F5D"/>
    <w:rsid w:val="009A6CB5"/>
    <w:rsid w:val="009A73D9"/>
    <w:rsid w:val="009B1D99"/>
    <w:rsid w:val="009B2A83"/>
    <w:rsid w:val="009B4324"/>
    <w:rsid w:val="009B46C6"/>
    <w:rsid w:val="009B58D2"/>
    <w:rsid w:val="009B5B21"/>
    <w:rsid w:val="009B74C9"/>
    <w:rsid w:val="009C0529"/>
    <w:rsid w:val="009C078A"/>
    <w:rsid w:val="009C1CC6"/>
    <w:rsid w:val="009C1F6F"/>
    <w:rsid w:val="009C232F"/>
    <w:rsid w:val="009C274F"/>
    <w:rsid w:val="009C30D3"/>
    <w:rsid w:val="009C36FE"/>
    <w:rsid w:val="009C634A"/>
    <w:rsid w:val="009C7178"/>
    <w:rsid w:val="009C72D8"/>
    <w:rsid w:val="009C7412"/>
    <w:rsid w:val="009D01DA"/>
    <w:rsid w:val="009D0534"/>
    <w:rsid w:val="009D0A96"/>
    <w:rsid w:val="009D2B58"/>
    <w:rsid w:val="009D34EA"/>
    <w:rsid w:val="009D3640"/>
    <w:rsid w:val="009D5E1E"/>
    <w:rsid w:val="009D6AFB"/>
    <w:rsid w:val="009E0A46"/>
    <w:rsid w:val="009E2018"/>
    <w:rsid w:val="009E3EB1"/>
    <w:rsid w:val="009E3FAF"/>
    <w:rsid w:val="009E589A"/>
    <w:rsid w:val="009E6308"/>
    <w:rsid w:val="009E6BC2"/>
    <w:rsid w:val="009E6CBB"/>
    <w:rsid w:val="009E7973"/>
    <w:rsid w:val="009F0C33"/>
    <w:rsid w:val="009F0E51"/>
    <w:rsid w:val="009F1CFF"/>
    <w:rsid w:val="009F1DE3"/>
    <w:rsid w:val="009F4DE9"/>
    <w:rsid w:val="009F5EF5"/>
    <w:rsid w:val="009F6244"/>
    <w:rsid w:val="009F654A"/>
    <w:rsid w:val="009F68B1"/>
    <w:rsid w:val="00A01064"/>
    <w:rsid w:val="00A02B5B"/>
    <w:rsid w:val="00A031E7"/>
    <w:rsid w:val="00A0339A"/>
    <w:rsid w:val="00A034B9"/>
    <w:rsid w:val="00A0383C"/>
    <w:rsid w:val="00A03DDC"/>
    <w:rsid w:val="00A040B2"/>
    <w:rsid w:val="00A0445D"/>
    <w:rsid w:val="00A05C41"/>
    <w:rsid w:val="00A05DD6"/>
    <w:rsid w:val="00A066A1"/>
    <w:rsid w:val="00A102C5"/>
    <w:rsid w:val="00A105A9"/>
    <w:rsid w:val="00A10AC1"/>
    <w:rsid w:val="00A11252"/>
    <w:rsid w:val="00A11B9E"/>
    <w:rsid w:val="00A11BFC"/>
    <w:rsid w:val="00A131CB"/>
    <w:rsid w:val="00A1353B"/>
    <w:rsid w:val="00A13B17"/>
    <w:rsid w:val="00A15D97"/>
    <w:rsid w:val="00A16A0B"/>
    <w:rsid w:val="00A17A93"/>
    <w:rsid w:val="00A17B60"/>
    <w:rsid w:val="00A2127B"/>
    <w:rsid w:val="00A21888"/>
    <w:rsid w:val="00A2265E"/>
    <w:rsid w:val="00A237E4"/>
    <w:rsid w:val="00A25221"/>
    <w:rsid w:val="00A25579"/>
    <w:rsid w:val="00A263C6"/>
    <w:rsid w:val="00A26989"/>
    <w:rsid w:val="00A26FF3"/>
    <w:rsid w:val="00A270E2"/>
    <w:rsid w:val="00A27A39"/>
    <w:rsid w:val="00A306E4"/>
    <w:rsid w:val="00A30C04"/>
    <w:rsid w:val="00A30E46"/>
    <w:rsid w:val="00A31AEE"/>
    <w:rsid w:val="00A32790"/>
    <w:rsid w:val="00A33B76"/>
    <w:rsid w:val="00A34575"/>
    <w:rsid w:val="00A34B48"/>
    <w:rsid w:val="00A353A0"/>
    <w:rsid w:val="00A359A0"/>
    <w:rsid w:val="00A36364"/>
    <w:rsid w:val="00A36970"/>
    <w:rsid w:val="00A42395"/>
    <w:rsid w:val="00A42AA2"/>
    <w:rsid w:val="00A42BAE"/>
    <w:rsid w:val="00A4360C"/>
    <w:rsid w:val="00A44B75"/>
    <w:rsid w:val="00A45DED"/>
    <w:rsid w:val="00A46CD4"/>
    <w:rsid w:val="00A50B6C"/>
    <w:rsid w:val="00A51944"/>
    <w:rsid w:val="00A51DFD"/>
    <w:rsid w:val="00A5210A"/>
    <w:rsid w:val="00A5296F"/>
    <w:rsid w:val="00A530FA"/>
    <w:rsid w:val="00A5316D"/>
    <w:rsid w:val="00A53629"/>
    <w:rsid w:val="00A53D5B"/>
    <w:rsid w:val="00A55402"/>
    <w:rsid w:val="00A55AD5"/>
    <w:rsid w:val="00A57FA2"/>
    <w:rsid w:val="00A603F5"/>
    <w:rsid w:val="00A60D35"/>
    <w:rsid w:val="00A61A2B"/>
    <w:rsid w:val="00A62F7B"/>
    <w:rsid w:val="00A634AF"/>
    <w:rsid w:val="00A653BB"/>
    <w:rsid w:val="00A65AF4"/>
    <w:rsid w:val="00A65E95"/>
    <w:rsid w:val="00A66AAF"/>
    <w:rsid w:val="00A67DF3"/>
    <w:rsid w:val="00A70D4B"/>
    <w:rsid w:val="00A713C3"/>
    <w:rsid w:val="00A7361D"/>
    <w:rsid w:val="00A7638B"/>
    <w:rsid w:val="00A7670C"/>
    <w:rsid w:val="00A76AEE"/>
    <w:rsid w:val="00A76DDD"/>
    <w:rsid w:val="00A76EB8"/>
    <w:rsid w:val="00A76F35"/>
    <w:rsid w:val="00A77BEF"/>
    <w:rsid w:val="00A80D4C"/>
    <w:rsid w:val="00A81FDF"/>
    <w:rsid w:val="00A8249D"/>
    <w:rsid w:val="00A8489F"/>
    <w:rsid w:val="00A856F6"/>
    <w:rsid w:val="00A86CDB"/>
    <w:rsid w:val="00A8764B"/>
    <w:rsid w:val="00A8779C"/>
    <w:rsid w:val="00A877FE"/>
    <w:rsid w:val="00A9144D"/>
    <w:rsid w:val="00A914D0"/>
    <w:rsid w:val="00A91C6B"/>
    <w:rsid w:val="00A922A1"/>
    <w:rsid w:val="00A92C3A"/>
    <w:rsid w:val="00A93ECC"/>
    <w:rsid w:val="00A94C12"/>
    <w:rsid w:val="00A94D55"/>
    <w:rsid w:val="00A95033"/>
    <w:rsid w:val="00A96058"/>
    <w:rsid w:val="00A9619B"/>
    <w:rsid w:val="00A963D9"/>
    <w:rsid w:val="00A966F3"/>
    <w:rsid w:val="00A96C43"/>
    <w:rsid w:val="00A9704C"/>
    <w:rsid w:val="00AA0001"/>
    <w:rsid w:val="00AA065B"/>
    <w:rsid w:val="00AA1EDD"/>
    <w:rsid w:val="00AA3402"/>
    <w:rsid w:val="00AA42FB"/>
    <w:rsid w:val="00AA4D33"/>
    <w:rsid w:val="00AA578F"/>
    <w:rsid w:val="00AA58E5"/>
    <w:rsid w:val="00AA60B4"/>
    <w:rsid w:val="00AA66E0"/>
    <w:rsid w:val="00AA68E0"/>
    <w:rsid w:val="00AA75B7"/>
    <w:rsid w:val="00AB0CBD"/>
    <w:rsid w:val="00AB1239"/>
    <w:rsid w:val="00AB1D64"/>
    <w:rsid w:val="00AB2394"/>
    <w:rsid w:val="00AB2400"/>
    <w:rsid w:val="00AB3B91"/>
    <w:rsid w:val="00AB5670"/>
    <w:rsid w:val="00AC053A"/>
    <w:rsid w:val="00AC0837"/>
    <w:rsid w:val="00AC213D"/>
    <w:rsid w:val="00AC2FA3"/>
    <w:rsid w:val="00AC3B07"/>
    <w:rsid w:val="00AC70C9"/>
    <w:rsid w:val="00AC733F"/>
    <w:rsid w:val="00AD02C3"/>
    <w:rsid w:val="00AD060E"/>
    <w:rsid w:val="00AD0AB5"/>
    <w:rsid w:val="00AD14E7"/>
    <w:rsid w:val="00AD352C"/>
    <w:rsid w:val="00AD4922"/>
    <w:rsid w:val="00AD499B"/>
    <w:rsid w:val="00AD6825"/>
    <w:rsid w:val="00AD7C0E"/>
    <w:rsid w:val="00AE21FE"/>
    <w:rsid w:val="00AE2493"/>
    <w:rsid w:val="00AE7197"/>
    <w:rsid w:val="00AE7AF8"/>
    <w:rsid w:val="00AE7E16"/>
    <w:rsid w:val="00AF0C14"/>
    <w:rsid w:val="00AF0E7F"/>
    <w:rsid w:val="00AF166F"/>
    <w:rsid w:val="00AF18CD"/>
    <w:rsid w:val="00AF1F7D"/>
    <w:rsid w:val="00AF4108"/>
    <w:rsid w:val="00AF5441"/>
    <w:rsid w:val="00AF637E"/>
    <w:rsid w:val="00B00095"/>
    <w:rsid w:val="00B022F1"/>
    <w:rsid w:val="00B03CDF"/>
    <w:rsid w:val="00B04DAD"/>
    <w:rsid w:val="00B05053"/>
    <w:rsid w:val="00B050A9"/>
    <w:rsid w:val="00B05186"/>
    <w:rsid w:val="00B05197"/>
    <w:rsid w:val="00B07673"/>
    <w:rsid w:val="00B10E4B"/>
    <w:rsid w:val="00B110DA"/>
    <w:rsid w:val="00B11122"/>
    <w:rsid w:val="00B1231C"/>
    <w:rsid w:val="00B12BB0"/>
    <w:rsid w:val="00B132CF"/>
    <w:rsid w:val="00B13366"/>
    <w:rsid w:val="00B13712"/>
    <w:rsid w:val="00B15E87"/>
    <w:rsid w:val="00B1744F"/>
    <w:rsid w:val="00B179F1"/>
    <w:rsid w:val="00B20CD0"/>
    <w:rsid w:val="00B22E02"/>
    <w:rsid w:val="00B23708"/>
    <w:rsid w:val="00B240B3"/>
    <w:rsid w:val="00B256F5"/>
    <w:rsid w:val="00B267B1"/>
    <w:rsid w:val="00B27987"/>
    <w:rsid w:val="00B318DA"/>
    <w:rsid w:val="00B31CCF"/>
    <w:rsid w:val="00B3226B"/>
    <w:rsid w:val="00B32314"/>
    <w:rsid w:val="00B3281B"/>
    <w:rsid w:val="00B3281E"/>
    <w:rsid w:val="00B32D85"/>
    <w:rsid w:val="00B32E90"/>
    <w:rsid w:val="00B33CBF"/>
    <w:rsid w:val="00B33D63"/>
    <w:rsid w:val="00B34800"/>
    <w:rsid w:val="00B3568F"/>
    <w:rsid w:val="00B35A26"/>
    <w:rsid w:val="00B35A5F"/>
    <w:rsid w:val="00B37C11"/>
    <w:rsid w:val="00B40006"/>
    <w:rsid w:val="00B4072B"/>
    <w:rsid w:val="00B4086F"/>
    <w:rsid w:val="00B414DA"/>
    <w:rsid w:val="00B41BB5"/>
    <w:rsid w:val="00B4243C"/>
    <w:rsid w:val="00B42C77"/>
    <w:rsid w:val="00B42D63"/>
    <w:rsid w:val="00B42F09"/>
    <w:rsid w:val="00B43895"/>
    <w:rsid w:val="00B43E4C"/>
    <w:rsid w:val="00B4437F"/>
    <w:rsid w:val="00B4495B"/>
    <w:rsid w:val="00B47214"/>
    <w:rsid w:val="00B47818"/>
    <w:rsid w:val="00B47E53"/>
    <w:rsid w:val="00B50756"/>
    <w:rsid w:val="00B51453"/>
    <w:rsid w:val="00B514C7"/>
    <w:rsid w:val="00B5166B"/>
    <w:rsid w:val="00B51A01"/>
    <w:rsid w:val="00B51C64"/>
    <w:rsid w:val="00B5454B"/>
    <w:rsid w:val="00B545A6"/>
    <w:rsid w:val="00B55346"/>
    <w:rsid w:val="00B579FF"/>
    <w:rsid w:val="00B60081"/>
    <w:rsid w:val="00B62264"/>
    <w:rsid w:val="00B62906"/>
    <w:rsid w:val="00B64E90"/>
    <w:rsid w:val="00B66F1D"/>
    <w:rsid w:val="00B67747"/>
    <w:rsid w:val="00B70903"/>
    <w:rsid w:val="00B71942"/>
    <w:rsid w:val="00B71B92"/>
    <w:rsid w:val="00B72017"/>
    <w:rsid w:val="00B728FD"/>
    <w:rsid w:val="00B742A5"/>
    <w:rsid w:val="00B74FE8"/>
    <w:rsid w:val="00B75096"/>
    <w:rsid w:val="00B757BD"/>
    <w:rsid w:val="00B75E1B"/>
    <w:rsid w:val="00B75FB9"/>
    <w:rsid w:val="00B76991"/>
    <w:rsid w:val="00B8031E"/>
    <w:rsid w:val="00B808E2"/>
    <w:rsid w:val="00B8181C"/>
    <w:rsid w:val="00B81C59"/>
    <w:rsid w:val="00B81DF4"/>
    <w:rsid w:val="00B8345B"/>
    <w:rsid w:val="00B84B7C"/>
    <w:rsid w:val="00B855CC"/>
    <w:rsid w:val="00B87507"/>
    <w:rsid w:val="00B87AB6"/>
    <w:rsid w:val="00B91939"/>
    <w:rsid w:val="00B92F25"/>
    <w:rsid w:val="00B92F9F"/>
    <w:rsid w:val="00B94C16"/>
    <w:rsid w:val="00B9575B"/>
    <w:rsid w:val="00B95B0E"/>
    <w:rsid w:val="00B95D87"/>
    <w:rsid w:val="00B96BAB"/>
    <w:rsid w:val="00B97133"/>
    <w:rsid w:val="00B978A9"/>
    <w:rsid w:val="00BA05CF"/>
    <w:rsid w:val="00BA1C37"/>
    <w:rsid w:val="00BA1EF1"/>
    <w:rsid w:val="00BA2914"/>
    <w:rsid w:val="00BA2C85"/>
    <w:rsid w:val="00BA311A"/>
    <w:rsid w:val="00BA3830"/>
    <w:rsid w:val="00BA4679"/>
    <w:rsid w:val="00BA5B73"/>
    <w:rsid w:val="00BA63D4"/>
    <w:rsid w:val="00BB0D90"/>
    <w:rsid w:val="00BB1F79"/>
    <w:rsid w:val="00BB202F"/>
    <w:rsid w:val="00BB2429"/>
    <w:rsid w:val="00BB2E8A"/>
    <w:rsid w:val="00BB3780"/>
    <w:rsid w:val="00BB3EED"/>
    <w:rsid w:val="00BB568A"/>
    <w:rsid w:val="00BB6DA2"/>
    <w:rsid w:val="00BB745B"/>
    <w:rsid w:val="00BB7E95"/>
    <w:rsid w:val="00BC0048"/>
    <w:rsid w:val="00BC226D"/>
    <w:rsid w:val="00BC291D"/>
    <w:rsid w:val="00BC2BAA"/>
    <w:rsid w:val="00BC635A"/>
    <w:rsid w:val="00BC63E3"/>
    <w:rsid w:val="00BC6652"/>
    <w:rsid w:val="00BC732C"/>
    <w:rsid w:val="00BC783E"/>
    <w:rsid w:val="00BD017E"/>
    <w:rsid w:val="00BD1C4D"/>
    <w:rsid w:val="00BD2DF9"/>
    <w:rsid w:val="00BD2F36"/>
    <w:rsid w:val="00BD36C1"/>
    <w:rsid w:val="00BD52A6"/>
    <w:rsid w:val="00BD5421"/>
    <w:rsid w:val="00BD5545"/>
    <w:rsid w:val="00BD6BE7"/>
    <w:rsid w:val="00BD6DDB"/>
    <w:rsid w:val="00BE0660"/>
    <w:rsid w:val="00BE29B5"/>
    <w:rsid w:val="00BE302C"/>
    <w:rsid w:val="00BE39EF"/>
    <w:rsid w:val="00BE3B31"/>
    <w:rsid w:val="00BE4608"/>
    <w:rsid w:val="00BE5D81"/>
    <w:rsid w:val="00BE64C0"/>
    <w:rsid w:val="00BE6A78"/>
    <w:rsid w:val="00BE6F2B"/>
    <w:rsid w:val="00BE7680"/>
    <w:rsid w:val="00BE7EA6"/>
    <w:rsid w:val="00BF0FB5"/>
    <w:rsid w:val="00BF16E7"/>
    <w:rsid w:val="00BF1DF3"/>
    <w:rsid w:val="00BF1E74"/>
    <w:rsid w:val="00BF1FE2"/>
    <w:rsid w:val="00BF2364"/>
    <w:rsid w:val="00BF449C"/>
    <w:rsid w:val="00BF4721"/>
    <w:rsid w:val="00BF6286"/>
    <w:rsid w:val="00BF6F61"/>
    <w:rsid w:val="00BF70DC"/>
    <w:rsid w:val="00C0087D"/>
    <w:rsid w:val="00C01846"/>
    <w:rsid w:val="00C01FDA"/>
    <w:rsid w:val="00C0271E"/>
    <w:rsid w:val="00C02A37"/>
    <w:rsid w:val="00C02E87"/>
    <w:rsid w:val="00C04D46"/>
    <w:rsid w:val="00C05916"/>
    <w:rsid w:val="00C07487"/>
    <w:rsid w:val="00C10099"/>
    <w:rsid w:val="00C107FA"/>
    <w:rsid w:val="00C11186"/>
    <w:rsid w:val="00C111DF"/>
    <w:rsid w:val="00C11C11"/>
    <w:rsid w:val="00C13B6A"/>
    <w:rsid w:val="00C15600"/>
    <w:rsid w:val="00C16681"/>
    <w:rsid w:val="00C16792"/>
    <w:rsid w:val="00C1685F"/>
    <w:rsid w:val="00C201EF"/>
    <w:rsid w:val="00C20E86"/>
    <w:rsid w:val="00C21732"/>
    <w:rsid w:val="00C22262"/>
    <w:rsid w:val="00C228A0"/>
    <w:rsid w:val="00C22C6F"/>
    <w:rsid w:val="00C24310"/>
    <w:rsid w:val="00C2432B"/>
    <w:rsid w:val="00C2633B"/>
    <w:rsid w:val="00C2637D"/>
    <w:rsid w:val="00C26A8C"/>
    <w:rsid w:val="00C27B7C"/>
    <w:rsid w:val="00C27C01"/>
    <w:rsid w:val="00C27DA3"/>
    <w:rsid w:val="00C301E0"/>
    <w:rsid w:val="00C30598"/>
    <w:rsid w:val="00C31854"/>
    <w:rsid w:val="00C32183"/>
    <w:rsid w:val="00C330A7"/>
    <w:rsid w:val="00C33DB1"/>
    <w:rsid w:val="00C34013"/>
    <w:rsid w:val="00C34458"/>
    <w:rsid w:val="00C35031"/>
    <w:rsid w:val="00C355EC"/>
    <w:rsid w:val="00C3571D"/>
    <w:rsid w:val="00C35D70"/>
    <w:rsid w:val="00C3642C"/>
    <w:rsid w:val="00C36E21"/>
    <w:rsid w:val="00C401A6"/>
    <w:rsid w:val="00C404EE"/>
    <w:rsid w:val="00C4083E"/>
    <w:rsid w:val="00C420A8"/>
    <w:rsid w:val="00C42B40"/>
    <w:rsid w:val="00C42FDD"/>
    <w:rsid w:val="00C44E5D"/>
    <w:rsid w:val="00C452DB"/>
    <w:rsid w:val="00C456D6"/>
    <w:rsid w:val="00C45A71"/>
    <w:rsid w:val="00C473CF"/>
    <w:rsid w:val="00C50240"/>
    <w:rsid w:val="00C511B7"/>
    <w:rsid w:val="00C51590"/>
    <w:rsid w:val="00C51673"/>
    <w:rsid w:val="00C5366C"/>
    <w:rsid w:val="00C55580"/>
    <w:rsid w:val="00C55602"/>
    <w:rsid w:val="00C5621A"/>
    <w:rsid w:val="00C5764E"/>
    <w:rsid w:val="00C5790B"/>
    <w:rsid w:val="00C6042E"/>
    <w:rsid w:val="00C62A66"/>
    <w:rsid w:val="00C64650"/>
    <w:rsid w:val="00C64739"/>
    <w:rsid w:val="00C64ABC"/>
    <w:rsid w:val="00C652F9"/>
    <w:rsid w:val="00C65ABD"/>
    <w:rsid w:val="00C66961"/>
    <w:rsid w:val="00C66F83"/>
    <w:rsid w:val="00C71CCC"/>
    <w:rsid w:val="00C71D24"/>
    <w:rsid w:val="00C72831"/>
    <w:rsid w:val="00C7372E"/>
    <w:rsid w:val="00C73C75"/>
    <w:rsid w:val="00C740EE"/>
    <w:rsid w:val="00C741D1"/>
    <w:rsid w:val="00C744C7"/>
    <w:rsid w:val="00C74C85"/>
    <w:rsid w:val="00C74C95"/>
    <w:rsid w:val="00C75D06"/>
    <w:rsid w:val="00C76963"/>
    <w:rsid w:val="00C76CB1"/>
    <w:rsid w:val="00C76F51"/>
    <w:rsid w:val="00C7784F"/>
    <w:rsid w:val="00C82863"/>
    <w:rsid w:val="00C830BA"/>
    <w:rsid w:val="00C846F2"/>
    <w:rsid w:val="00C84F43"/>
    <w:rsid w:val="00C850E3"/>
    <w:rsid w:val="00C854D7"/>
    <w:rsid w:val="00C85593"/>
    <w:rsid w:val="00C9138E"/>
    <w:rsid w:val="00C92C13"/>
    <w:rsid w:val="00C9303A"/>
    <w:rsid w:val="00C95466"/>
    <w:rsid w:val="00C972FE"/>
    <w:rsid w:val="00CA0D11"/>
    <w:rsid w:val="00CA13FF"/>
    <w:rsid w:val="00CA1570"/>
    <w:rsid w:val="00CA3B62"/>
    <w:rsid w:val="00CA6E09"/>
    <w:rsid w:val="00CA73D2"/>
    <w:rsid w:val="00CA7D15"/>
    <w:rsid w:val="00CB470B"/>
    <w:rsid w:val="00CB49CE"/>
    <w:rsid w:val="00CB52EC"/>
    <w:rsid w:val="00CB54BD"/>
    <w:rsid w:val="00CB60B9"/>
    <w:rsid w:val="00CB6600"/>
    <w:rsid w:val="00CB67CB"/>
    <w:rsid w:val="00CB6CB5"/>
    <w:rsid w:val="00CB7D62"/>
    <w:rsid w:val="00CC08BD"/>
    <w:rsid w:val="00CC1FFB"/>
    <w:rsid w:val="00CC2043"/>
    <w:rsid w:val="00CC2046"/>
    <w:rsid w:val="00CC2AA6"/>
    <w:rsid w:val="00CC379E"/>
    <w:rsid w:val="00CC568A"/>
    <w:rsid w:val="00CC5CC0"/>
    <w:rsid w:val="00CC5F26"/>
    <w:rsid w:val="00CC7327"/>
    <w:rsid w:val="00CD0941"/>
    <w:rsid w:val="00CD121F"/>
    <w:rsid w:val="00CD13F4"/>
    <w:rsid w:val="00CD1584"/>
    <w:rsid w:val="00CD15C9"/>
    <w:rsid w:val="00CD1818"/>
    <w:rsid w:val="00CD1D83"/>
    <w:rsid w:val="00CD276C"/>
    <w:rsid w:val="00CD2CA4"/>
    <w:rsid w:val="00CD4591"/>
    <w:rsid w:val="00CD551F"/>
    <w:rsid w:val="00CD56BF"/>
    <w:rsid w:val="00CD5854"/>
    <w:rsid w:val="00CD588D"/>
    <w:rsid w:val="00CD5EDC"/>
    <w:rsid w:val="00CD6801"/>
    <w:rsid w:val="00CD6E2E"/>
    <w:rsid w:val="00CE035D"/>
    <w:rsid w:val="00CE0702"/>
    <w:rsid w:val="00CE3162"/>
    <w:rsid w:val="00CE4163"/>
    <w:rsid w:val="00CE4F53"/>
    <w:rsid w:val="00CE5F04"/>
    <w:rsid w:val="00CE6BB9"/>
    <w:rsid w:val="00CE782C"/>
    <w:rsid w:val="00CF045D"/>
    <w:rsid w:val="00CF05D4"/>
    <w:rsid w:val="00CF26F8"/>
    <w:rsid w:val="00CF4E27"/>
    <w:rsid w:val="00CF4F31"/>
    <w:rsid w:val="00CF50B2"/>
    <w:rsid w:val="00CF6378"/>
    <w:rsid w:val="00CF6745"/>
    <w:rsid w:val="00CF7607"/>
    <w:rsid w:val="00CF7938"/>
    <w:rsid w:val="00D0183D"/>
    <w:rsid w:val="00D021B6"/>
    <w:rsid w:val="00D03918"/>
    <w:rsid w:val="00D041DD"/>
    <w:rsid w:val="00D04C3F"/>
    <w:rsid w:val="00D053E4"/>
    <w:rsid w:val="00D0570D"/>
    <w:rsid w:val="00D05E8B"/>
    <w:rsid w:val="00D06AE2"/>
    <w:rsid w:val="00D06D35"/>
    <w:rsid w:val="00D0723F"/>
    <w:rsid w:val="00D10018"/>
    <w:rsid w:val="00D102CE"/>
    <w:rsid w:val="00D11236"/>
    <w:rsid w:val="00D11837"/>
    <w:rsid w:val="00D1185B"/>
    <w:rsid w:val="00D11AED"/>
    <w:rsid w:val="00D11D41"/>
    <w:rsid w:val="00D11D7E"/>
    <w:rsid w:val="00D11FDF"/>
    <w:rsid w:val="00D129FC"/>
    <w:rsid w:val="00D1377D"/>
    <w:rsid w:val="00D14427"/>
    <w:rsid w:val="00D147C4"/>
    <w:rsid w:val="00D15484"/>
    <w:rsid w:val="00D157CC"/>
    <w:rsid w:val="00D15A4E"/>
    <w:rsid w:val="00D1645A"/>
    <w:rsid w:val="00D17A2C"/>
    <w:rsid w:val="00D20B9F"/>
    <w:rsid w:val="00D26A35"/>
    <w:rsid w:val="00D30265"/>
    <w:rsid w:val="00D30A25"/>
    <w:rsid w:val="00D31E2B"/>
    <w:rsid w:val="00D323C3"/>
    <w:rsid w:val="00D3282D"/>
    <w:rsid w:val="00D334CD"/>
    <w:rsid w:val="00D33D23"/>
    <w:rsid w:val="00D3487E"/>
    <w:rsid w:val="00D34E25"/>
    <w:rsid w:val="00D350F9"/>
    <w:rsid w:val="00D40516"/>
    <w:rsid w:val="00D40758"/>
    <w:rsid w:val="00D4106E"/>
    <w:rsid w:val="00D415F4"/>
    <w:rsid w:val="00D42386"/>
    <w:rsid w:val="00D43D58"/>
    <w:rsid w:val="00D443CD"/>
    <w:rsid w:val="00D44AF2"/>
    <w:rsid w:val="00D469EC"/>
    <w:rsid w:val="00D47023"/>
    <w:rsid w:val="00D47373"/>
    <w:rsid w:val="00D47B20"/>
    <w:rsid w:val="00D51629"/>
    <w:rsid w:val="00D52E28"/>
    <w:rsid w:val="00D531A9"/>
    <w:rsid w:val="00D54103"/>
    <w:rsid w:val="00D54E03"/>
    <w:rsid w:val="00D55AED"/>
    <w:rsid w:val="00D55F74"/>
    <w:rsid w:val="00D56B34"/>
    <w:rsid w:val="00D57667"/>
    <w:rsid w:val="00D618EF"/>
    <w:rsid w:val="00D63F04"/>
    <w:rsid w:val="00D65912"/>
    <w:rsid w:val="00D659DF"/>
    <w:rsid w:val="00D66113"/>
    <w:rsid w:val="00D675D5"/>
    <w:rsid w:val="00D67B56"/>
    <w:rsid w:val="00D71145"/>
    <w:rsid w:val="00D71621"/>
    <w:rsid w:val="00D71AFB"/>
    <w:rsid w:val="00D71CBF"/>
    <w:rsid w:val="00D71D09"/>
    <w:rsid w:val="00D72171"/>
    <w:rsid w:val="00D7233A"/>
    <w:rsid w:val="00D72522"/>
    <w:rsid w:val="00D73001"/>
    <w:rsid w:val="00D732C6"/>
    <w:rsid w:val="00D7333E"/>
    <w:rsid w:val="00D73846"/>
    <w:rsid w:val="00D74BE7"/>
    <w:rsid w:val="00D762B7"/>
    <w:rsid w:val="00D76415"/>
    <w:rsid w:val="00D768E2"/>
    <w:rsid w:val="00D76DAE"/>
    <w:rsid w:val="00D77483"/>
    <w:rsid w:val="00D77F70"/>
    <w:rsid w:val="00D80158"/>
    <w:rsid w:val="00D809E6"/>
    <w:rsid w:val="00D81804"/>
    <w:rsid w:val="00D81CA7"/>
    <w:rsid w:val="00D83115"/>
    <w:rsid w:val="00D8440E"/>
    <w:rsid w:val="00D8458F"/>
    <w:rsid w:val="00D84A43"/>
    <w:rsid w:val="00D8560E"/>
    <w:rsid w:val="00D85C81"/>
    <w:rsid w:val="00D86588"/>
    <w:rsid w:val="00D86807"/>
    <w:rsid w:val="00D870C2"/>
    <w:rsid w:val="00D87A80"/>
    <w:rsid w:val="00D9114E"/>
    <w:rsid w:val="00D91275"/>
    <w:rsid w:val="00D91AEE"/>
    <w:rsid w:val="00D923B9"/>
    <w:rsid w:val="00D92BC5"/>
    <w:rsid w:val="00D93A76"/>
    <w:rsid w:val="00D971CB"/>
    <w:rsid w:val="00DA0EF0"/>
    <w:rsid w:val="00DA2849"/>
    <w:rsid w:val="00DA2ED3"/>
    <w:rsid w:val="00DA338D"/>
    <w:rsid w:val="00DA39C6"/>
    <w:rsid w:val="00DA3F5B"/>
    <w:rsid w:val="00DA4EFF"/>
    <w:rsid w:val="00DA5AB9"/>
    <w:rsid w:val="00DA5C22"/>
    <w:rsid w:val="00DA6AFB"/>
    <w:rsid w:val="00DA6F39"/>
    <w:rsid w:val="00DA702B"/>
    <w:rsid w:val="00DA75FB"/>
    <w:rsid w:val="00DA7641"/>
    <w:rsid w:val="00DA7F9E"/>
    <w:rsid w:val="00DB0767"/>
    <w:rsid w:val="00DB0B30"/>
    <w:rsid w:val="00DB2B2E"/>
    <w:rsid w:val="00DB47B5"/>
    <w:rsid w:val="00DB4C0F"/>
    <w:rsid w:val="00DB55AF"/>
    <w:rsid w:val="00DB594D"/>
    <w:rsid w:val="00DB5FA9"/>
    <w:rsid w:val="00DB67F0"/>
    <w:rsid w:val="00DB6E4D"/>
    <w:rsid w:val="00DC24A2"/>
    <w:rsid w:val="00DC2E2D"/>
    <w:rsid w:val="00DC2FE9"/>
    <w:rsid w:val="00DC55C3"/>
    <w:rsid w:val="00DC5811"/>
    <w:rsid w:val="00DD0B9C"/>
    <w:rsid w:val="00DD0F7E"/>
    <w:rsid w:val="00DD12DF"/>
    <w:rsid w:val="00DD16D2"/>
    <w:rsid w:val="00DD2C2C"/>
    <w:rsid w:val="00DD4380"/>
    <w:rsid w:val="00DD49B0"/>
    <w:rsid w:val="00DD68F1"/>
    <w:rsid w:val="00DE00F9"/>
    <w:rsid w:val="00DE120E"/>
    <w:rsid w:val="00DE1479"/>
    <w:rsid w:val="00DE1642"/>
    <w:rsid w:val="00DE2139"/>
    <w:rsid w:val="00DE282A"/>
    <w:rsid w:val="00DE43A4"/>
    <w:rsid w:val="00DE5D66"/>
    <w:rsid w:val="00DE72ED"/>
    <w:rsid w:val="00DF0659"/>
    <w:rsid w:val="00DF3965"/>
    <w:rsid w:val="00DF44E7"/>
    <w:rsid w:val="00DF5602"/>
    <w:rsid w:val="00DF5A28"/>
    <w:rsid w:val="00DF684E"/>
    <w:rsid w:val="00DF6B3A"/>
    <w:rsid w:val="00DF76DA"/>
    <w:rsid w:val="00E0044E"/>
    <w:rsid w:val="00E0137A"/>
    <w:rsid w:val="00E02024"/>
    <w:rsid w:val="00E025ED"/>
    <w:rsid w:val="00E02727"/>
    <w:rsid w:val="00E02F1E"/>
    <w:rsid w:val="00E05A1E"/>
    <w:rsid w:val="00E05F33"/>
    <w:rsid w:val="00E05F44"/>
    <w:rsid w:val="00E06AF8"/>
    <w:rsid w:val="00E06BB2"/>
    <w:rsid w:val="00E06D90"/>
    <w:rsid w:val="00E06F1A"/>
    <w:rsid w:val="00E07670"/>
    <w:rsid w:val="00E1064A"/>
    <w:rsid w:val="00E10835"/>
    <w:rsid w:val="00E10B53"/>
    <w:rsid w:val="00E11BEA"/>
    <w:rsid w:val="00E12413"/>
    <w:rsid w:val="00E134A9"/>
    <w:rsid w:val="00E15121"/>
    <w:rsid w:val="00E15131"/>
    <w:rsid w:val="00E1544A"/>
    <w:rsid w:val="00E15BA1"/>
    <w:rsid w:val="00E15D3A"/>
    <w:rsid w:val="00E1670B"/>
    <w:rsid w:val="00E177C2"/>
    <w:rsid w:val="00E1783E"/>
    <w:rsid w:val="00E178B4"/>
    <w:rsid w:val="00E2014A"/>
    <w:rsid w:val="00E210C9"/>
    <w:rsid w:val="00E2170C"/>
    <w:rsid w:val="00E24854"/>
    <w:rsid w:val="00E25DA9"/>
    <w:rsid w:val="00E2600D"/>
    <w:rsid w:val="00E260D5"/>
    <w:rsid w:val="00E261A7"/>
    <w:rsid w:val="00E263F8"/>
    <w:rsid w:val="00E2734F"/>
    <w:rsid w:val="00E278D5"/>
    <w:rsid w:val="00E302CB"/>
    <w:rsid w:val="00E32384"/>
    <w:rsid w:val="00E3275D"/>
    <w:rsid w:val="00E343DD"/>
    <w:rsid w:val="00E34D9E"/>
    <w:rsid w:val="00E35230"/>
    <w:rsid w:val="00E354BC"/>
    <w:rsid w:val="00E3555C"/>
    <w:rsid w:val="00E355F4"/>
    <w:rsid w:val="00E35CAA"/>
    <w:rsid w:val="00E35EF2"/>
    <w:rsid w:val="00E35FCB"/>
    <w:rsid w:val="00E35FFF"/>
    <w:rsid w:val="00E37551"/>
    <w:rsid w:val="00E40385"/>
    <w:rsid w:val="00E40C4C"/>
    <w:rsid w:val="00E413DC"/>
    <w:rsid w:val="00E42564"/>
    <w:rsid w:val="00E43E12"/>
    <w:rsid w:val="00E440C2"/>
    <w:rsid w:val="00E454D7"/>
    <w:rsid w:val="00E45C1D"/>
    <w:rsid w:val="00E45C3C"/>
    <w:rsid w:val="00E4696B"/>
    <w:rsid w:val="00E4718C"/>
    <w:rsid w:val="00E50635"/>
    <w:rsid w:val="00E50B52"/>
    <w:rsid w:val="00E513FE"/>
    <w:rsid w:val="00E52D09"/>
    <w:rsid w:val="00E5482E"/>
    <w:rsid w:val="00E54A4F"/>
    <w:rsid w:val="00E55F43"/>
    <w:rsid w:val="00E57E05"/>
    <w:rsid w:val="00E605A2"/>
    <w:rsid w:val="00E60B5A"/>
    <w:rsid w:val="00E62B74"/>
    <w:rsid w:val="00E62D26"/>
    <w:rsid w:val="00E644C9"/>
    <w:rsid w:val="00E665F9"/>
    <w:rsid w:val="00E66652"/>
    <w:rsid w:val="00E66BF3"/>
    <w:rsid w:val="00E66E0C"/>
    <w:rsid w:val="00E71510"/>
    <w:rsid w:val="00E71C9B"/>
    <w:rsid w:val="00E71D11"/>
    <w:rsid w:val="00E72747"/>
    <w:rsid w:val="00E73BDC"/>
    <w:rsid w:val="00E74429"/>
    <w:rsid w:val="00E749DB"/>
    <w:rsid w:val="00E7565C"/>
    <w:rsid w:val="00E75ACC"/>
    <w:rsid w:val="00E76040"/>
    <w:rsid w:val="00E76F8C"/>
    <w:rsid w:val="00E77401"/>
    <w:rsid w:val="00E806E1"/>
    <w:rsid w:val="00E8131E"/>
    <w:rsid w:val="00E81A4C"/>
    <w:rsid w:val="00E831C5"/>
    <w:rsid w:val="00E83326"/>
    <w:rsid w:val="00E840C3"/>
    <w:rsid w:val="00E854FF"/>
    <w:rsid w:val="00E87321"/>
    <w:rsid w:val="00E87EB1"/>
    <w:rsid w:val="00E90237"/>
    <w:rsid w:val="00E9087F"/>
    <w:rsid w:val="00E92910"/>
    <w:rsid w:val="00E92B5D"/>
    <w:rsid w:val="00E92D3A"/>
    <w:rsid w:val="00E96986"/>
    <w:rsid w:val="00E971D5"/>
    <w:rsid w:val="00E973CB"/>
    <w:rsid w:val="00E97480"/>
    <w:rsid w:val="00E975EF"/>
    <w:rsid w:val="00EA02F9"/>
    <w:rsid w:val="00EA0558"/>
    <w:rsid w:val="00EA1B32"/>
    <w:rsid w:val="00EA39CA"/>
    <w:rsid w:val="00EA4E14"/>
    <w:rsid w:val="00EA5CAC"/>
    <w:rsid w:val="00EA63AD"/>
    <w:rsid w:val="00EB06C4"/>
    <w:rsid w:val="00EB0784"/>
    <w:rsid w:val="00EB0B8B"/>
    <w:rsid w:val="00EB0FB3"/>
    <w:rsid w:val="00EB2C14"/>
    <w:rsid w:val="00EB3DE8"/>
    <w:rsid w:val="00EB4AA9"/>
    <w:rsid w:val="00EB4F9A"/>
    <w:rsid w:val="00EB5874"/>
    <w:rsid w:val="00EB5AF8"/>
    <w:rsid w:val="00EB6AFE"/>
    <w:rsid w:val="00EB7F46"/>
    <w:rsid w:val="00EC12BF"/>
    <w:rsid w:val="00EC17ED"/>
    <w:rsid w:val="00EC22A8"/>
    <w:rsid w:val="00EC2B00"/>
    <w:rsid w:val="00EC39C0"/>
    <w:rsid w:val="00EC3DA9"/>
    <w:rsid w:val="00EC408A"/>
    <w:rsid w:val="00EC4906"/>
    <w:rsid w:val="00EC7C00"/>
    <w:rsid w:val="00ED094B"/>
    <w:rsid w:val="00ED0A7A"/>
    <w:rsid w:val="00ED139E"/>
    <w:rsid w:val="00ED183F"/>
    <w:rsid w:val="00ED2651"/>
    <w:rsid w:val="00ED2CA5"/>
    <w:rsid w:val="00ED2FCB"/>
    <w:rsid w:val="00ED45A6"/>
    <w:rsid w:val="00ED73B9"/>
    <w:rsid w:val="00EE044B"/>
    <w:rsid w:val="00EE0555"/>
    <w:rsid w:val="00EE0E47"/>
    <w:rsid w:val="00EE1589"/>
    <w:rsid w:val="00EE1D86"/>
    <w:rsid w:val="00EE2404"/>
    <w:rsid w:val="00EE5C7E"/>
    <w:rsid w:val="00EE67ED"/>
    <w:rsid w:val="00EE6C93"/>
    <w:rsid w:val="00EF112A"/>
    <w:rsid w:val="00EF14C1"/>
    <w:rsid w:val="00EF1E90"/>
    <w:rsid w:val="00EF27ED"/>
    <w:rsid w:val="00EF5FBD"/>
    <w:rsid w:val="00EF6307"/>
    <w:rsid w:val="00EF646D"/>
    <w:rsid w:val="00EF7B5C"/>
    <w:rsid w:val="00EF7D06"/>
    <w:rsid w:val="00F011B3"/>
    <w:rsid w:val="00F01967"/>
    <w:rsid w:val="00F01A1D"/>
    <w:rsid w:val="00F029EA"/>
    <w:rsid w:val="00F03610"/>
    <w:rsid w:val="00F04129"/>
    <w:rsid w:val="00F05222"/>
    <w:rsid w:val="00F06C7B"/>
    <w:rsid w:val="00F075E9"/>
    <w:rsid w:val="00F10F7A"/>
    <w:rsid w:val="00F1129B"/>
    <w:rsid w:val="00F112DF"/>
    <w:rsid w:val="00F11C12"/>
    <w:rsid w:val="00F1364B"/>
    <w:rsid w:val="00F1373D"/>
    <w:rsid w:val="00F13B07"/>
    <w:rsid w:val="00F14203"/>
    <w:rsid w:val="00F142EC"/>
    <w:rsid w:val="00F14C1A"/>
    <w:rsid w:val="00F1541E"/>
    <w:rsid w:val="00F157BC"/>
    <w:rsid w:val="00F15A6E"/>
    <w:rsid w:val="00F1717B"/>
    <w:rsid w:val="00F1775C"/>
    <w:rsid w:val="00F20582"/>
    <w:rsid w:val="00F2085F"/>
    <w:rsid w:val="00F20CEB"/>
    <w:rsid w:val="00F21026"/>
    <w:rsid w:val="00F217C6"/>
    <w:rsid w:val="00F217DB"/>
    <w:rsid w:val="00F21BD4"/>
    <w:rsid w:val="00F21C33"/>
    <w:rsid w:val="00F21C79"/>
    <w:rsid w:val="00F22A11"/>
    <w:rsid w:val="00F22CAB"/>
    <w:rsid w:val="00F24011"/>
    <w:rsid w:val="00F245DB"/>
    <w:rsid w:val="00F25587"/>
    <w:rsid w:val="00F25DD4"/>
    <w:rsid w:val="00F265BC"/>
    <w:rsid w:val="00F26975"/>
    <w:rsid w:val="00F30784"/>
    <w:rsid w:val="00F30E50"/>
    <w:rsid w:val="00F32682"/>
    <w:rsid w:val="00F337EE"/>
    <w:rsid w:val="00F34052"/>
    <w:rsid w:val="00F34559"/>
    <w:rsid w:val="00F3487D"/>
    <w:rsid w:val="00F3563C"/>
    <w:rsid w:val="00F3746F"/>
    <w:rsid w:val="00F40079"/>
    <w:rsid w:val="00F403F5"/>
    <w:rsid w:val="00F410D9"/>
    <w:rsid w:val="00F42B27"/>
    <w:rsid w:val="00F433DD"/>
    <w:rsid w:val="00F43740"/>
    <w:rsid w:val="00F43DF4"/>
    <w:rsid w:val="00F446DE"/>
    <w:rsid w:val="00F44C05"/>
    <w:rsid w:val="00F460FB"/>
    <w:rsid w:val="00F46EB1"/>
    <w:rsid w:val="00F4754D"/>
    <w:rsid w:val="00F50952"/>
    <w:rsid w:val="00F513C6"/>
    <w:rsid w:val="00F518C4"/>
    <w:rsid w:val="00F51A65"/>
    <w:rsid w:val="00F51DAC"/>
    <w:rsid w:val="00F53212"/>
    <w:rsid w:val="00F54593"/>
    <w:rsid w:val="00F54A3E"/>
    <w:rsid w:val="00F56BEB"/>
    <w:rsid w:val="00F5794D"/>
    <w:rsid w:val="00F618E9"/>
    <w:rsid w:val="00F61D06"/>
    <w:rsid w:val="00F62419"/>
    <w:rsid w:val="00F62485"/>
    <w:rsid w:val="00F644DB"/>
    <w:rsid w:val="00F65B70"/>
    <w:rsid w:val="00F65E61"/>
    <w:rsid w:val="00F66246"/>
    <w:rsid w:val="00F6735C"/>
    <w:rsid w:val="00F676C6"/>
    <w:rsid w:val="00F703AA"/>
    <w:rsid w:val="00F70AF0"/>
    <w:rsid w:val="00F7296D"/>
    <w:rsid w:val="00F72FEF"/>
    <w:rsid w:val="00F7373A"/>
    <w:rsid w:val="00F7423B"/>
    <w:rsid w:val="00F74299"/>
    <w:rsid w:val="00F7464D"/>
    <w:rsid w:val="00F76988"/>
    <w:rsid w:val="00F776E1"/>
    <w:rsid w:val="00F779F7"/>
    <w:rsid w:val="00F77C81"/>
    <w:rsid w:val="00F80C30"/>
    <w:rsid w:val="00F81A23"/>
    <w:rsid w:val="00F81C3A"/>
    <w:rsid w:val="00F82CFD"/>
    <w:rsid w:val="00F83F94"/>
    <w:rsid w:val="00F8412E"/>
    <w:rsid w:val="00F84919"/>
    <w:rsid w:val="00F856A2"/>
    <w:rsid w:val="00F86262"/>
    <w:rsid w:val="00F86942"/>
    <w:rsid w:val="00F86DCF"/>
    <w:rsid w:val="00F86F78"/>
    <w:rsid w:val="00F905F2"/>
    <w:rsid w:val="00F9150C"/>
    <w:rsid w:val="00F91848"/>
    <w:rsid w:val="00F928F5"/>
    <w:rsid w:val="00F938CC"/>
    <w:rsid w:val="00F94791"/>
    <w:rsid w:val="00F9535A"/>
    <w:rsid w:val="00F95392"/>
    <w:rsid w:val="00F95E18"/>
    <w:rsid w:val="00FA03F2"/>
    <w:rsid w:val="00FA0DB4"/>
    <w:rsid w:val="00FA11BD"/>
    <w:rsid w:val="00FA2082"/>
    <w:rsid w:val="00FA2231"/>
    <w:rsid w:val="00FA22C9"/>
    <w:rsid w:val="00FA23B3"/>
    <w:rsid w:val="00FA23D3"/>
    <w:rsid w:val="00FA245D"/>
    <w:rsid w:val="00FA28AB"/>
    <w:rsid w:val="00FA2900"/>
    <w:rsid w:val="00FA3260"/>
    <w:rsid w:val="00FA40EA"/>
    <w:rsid w:val="00FA5E0F"/>
    <w:rsid w:val="00FA5EC1"/>
    <w:rsid w:val="00FA659D"/>
    <w:rsid w:val="00FA6773"/>
    <w:rsid w:val="00FA72D5"/>
    <w:rsid w:val="00FA7EDD"/>
    <w:rsid w:val="00FB1C05"/>
    <w:rsid w:val="00FB1CBE"/>
    <w:rsid w:val="00FB2C79"/>
    <w:rsid w:val="00FB3A9B"/>
    <w:rsid w:val="00FB40FB"/>
    <w:rsid w:val="00FB5DC3"/>
    <w:rsid w:val="00FB6E7E"/>
    <w:rsid w:val="00FC0956"/>
    <w:rsid w:val="00FC11C0"/>
    <w:rsid w:val="00FC19C4"/>
    <w:rsid w:val="00FC27A9"/>
    <w:rsid w:val="00FC6A01"/>
    <w:rsid w:val="00FC6A21"/>
    <w:rsid w:val="00FD15EB"/>
    <w:rsid w:val="00FD18F1"/>
    <w:rsid w:val="00FD1F61"/>
    <w:rsid w:val="00FD221D"/>
    <w:rsid w:val="00FD2F66"/>
    <w:rsid w:val="00FD44A7"/>
    <w:rsid w:val="00FD47E4"/>
    <w:rsid w:val="00FD4B8F"/>
    <w:rsid w:val="00FD53D4"/>
    <w:rsid w:val="00FD58AA"/>
    <w:rsid w:val="00FD5909"/>
    <w:rsid w:val="00FD5AFF"/>
    <w:rsid w:val="00FD5D7B"/>
    <w:rsid w:val="00FD5F0D"/>
    <w:rsid w:val="00FD79F4"/>
    <w:rsid w:val="00FD7C75"/>
    <w:rsid w:val="00FE08F6"/>
    <w:rsid w:val="00FE12E5"/>
    <w:rsid w:val="00FE1CA3"/>
    <w:rsid w:val="00FE2866"/>
    <w:rsid w:val="00FE31B8"/>
    <w:rsid w:val="00FE333B"/>
    <w:rsid w:val="00FE35E2"/>
    <w:rsid w:val="00FE55D1"/>
    <w:rsid w:val="00FE5837"/>
    <w:rsid w:val="00FE5B43"/>
    <w:rsid w:val="00FE6649"/>
    <w:rsid w:val="00FE6822"/>
    <w:rsid w:val="00FE6825"/>
    <w:rsid w:val="00FE6AA3"/>
    <w:rsid w:val="00FE6B25"/>
    <w:rsid w:val="00FE7379"/>
    <w:rsid w:val="00FE791E"/>
    <w:rsid w:val="00FE79ED"/>
    <w:rsid w:val="00FF2080"/>
    <w:rsid w:val="00FF545F"/>
    <w:rsid w:val="00FF7A20"/>
    <w:rsid w:val="00FF7CFE"/>
    <w:rsid w:val="00FF7E26"/>
    <w:rsid w:val="076C39CC"/>
    <w:rsid w:val="08212F6D"/>
    <w:rsid w:val="0A984A95"/>
    <w:rsid w:val="0C551128"/>
    <w:rsid w:val="0C781F10"/>
    <w:rsid w:val="1000276D"/>
    <w:rsid w:val="106A473C"/>
    <w:rsid w:val="11AF2F01"/>
    <w:rsid w:val="164C6BEC"/>
    <w:rsid w:val="213B4707"/>
    <w:rsid w:val="27B30D1C"/>
    <w:rsid w:val="2D8D5B62"/>
    <w:rsid w:val="31C90537"/>
    <w:rsid w:val="39B45EBF"/>
    <w:rsid w:val="3A367D9D"/>
    <w:rsid w:val="3A3C31DE"/>
    <w:rsid w:val="3B7C583E"/>
    <w:rsid w:val="41723C98"/>
    <w:rsid w:val="44EB2EAD"/>
    <w:rsid w:val="464C46DA"/>
    <w:rsid w:val="4DBE068D"/>
    <w:rsid w:val="51344CBB"/>
    <w:rsid w:val="517B28E9"/>
    <w:rsid w:val="53824EF7"/>
    <w:rsid w:val="57E50BC3"/>
    <w:rsid w:val="59F948A8"/>
    <w:rsid w:val="5A0C46E4"/>
    <w:rsid w:val="5BD762E9"/>
    <w:rsid w:val="5EF96626"/>
    <w:rsid w:val="608D05D5"/>
    <w:rsid w:val="66FF1748"/>
    <w:rsid w:val="6EB93BB7"/>
    <w:rsid w:val="72D71B6D"/>
    <w:rsid w:val="735D48DA"/>
    <w:rsid w:val="75985D69"/>
    <w:rsid w:val="7C9A6102"/>
    <w:rsid w:val="7D9E414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qFormat="1"/>
    <w:lsdException w:name="footer" w:qFormat="1"/>
    <w:lsdException w:name="index heading" w:semiHidden="1" w:unhideWhenUsed="1"/>
    <w:lsdException w:name="caption" w:qFormat="1"/>
    <w:lsdException w:name="table of figures" w:uiPriority="99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Dat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qFormat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qFormat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spacing w:after="200" w:line="276" w:lineRule="auto"/>
    </w:pPr>
    <w:rPr>
      <w:rFonts w:ascii="Calibri" w:hAnsi="Calibri"/>
      <w:sz w:val="22"/>
      <w:szCs w:val="22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480" w:after="0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styleId="2">
    <w:name w:val="heading 2"/>
    <w:basedOn w:val="a"/>
    <w:next w:val="a"/>
    <w:link w:val="2Char"/>
    <w:qFormat/>
    <w:pPr>
      <w:keepNext/>
      <w:keepLines/>
      <w:spacing w:before="200" w:after="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"/>
    <w:next w:val="a"/>
    <w:link w:val="3Char"/>
    <w:qFormat/>
    <w:pPr>
      <w:keepNext/>
      <w:keepLines/>
      <w:spacing w:before="200" w:after="0"/>
      <w:outlineLvl w:val="2"/>
    </w:pPr>
    <w:rPr>
      <w:rFonts w:ascii="Cambria" w:hAnsi="Cambria"/>
      <w:b/>
      <w:bCs/>
      <w:color w:val="4F81BD"/>
      <w:sz w:val="20"/>
      <w:szCs w:val="20"/>
    </w:rPr>
  </w:style>
  <w:style w:type="paragraph" w:styleId="4">
    <w:name w:val="heading 4"/>
    <w:basedOn w:val="a"/>
    <w:next w:val="a"/>
    <w:link w:val="4Char"/>
    <w:qFormat/>
    <w:pPr>
      <w:keepNext/>
      <w:keepLines/>
      <w:spacing w:before="200" w:after="0"/>
      <w:outlineLvl w:val="3"/>
    </w:pPr>
    <w:rPr>
      <w:rFonts w:ascii="Cambria" w:hAnsi="Cambria"/>
      <w:b/>
      <w:bCs/>
      <w:i/>
      <w:iCs/>
      <w:color w:val="4F81BD"/>
      <w:sz w:val="20"/>
      <w:szCs w:val="20"/>
    </w:rPr>
  </w:style>
  <w:style w:type="paragraph" w:styleId="5">
    <w:name w:val="heading 5"/>
    <w:basedOn w:val="a"/>
    <w:next w:val="a"/>
    <w:link w:val="5Char"/>
    <w:qFormat/>
    <w:pPr>
      <w:keepNext/>
      <w:keepLines/>
      <w:spacing w:before="200" w:after="0"/>
      <w:outlineLvl w:val="4"/>
    </w:pPr>
    <w:rPr>
      <w:rFonts w:ascii="Cambria" w:hAnsi="Cambria"/>
      <w:color w:val="243F60"/>
      <w:sz w:val="20"/>
      <w:szCs w:val="20"/>
    </w:rPr>
  </w:style>
  <w:style w:type="paragraph" w:styleId="6">
    <w:name w:val="heading 6"/>
    <w:basedOn w:val="a"/>
    <w:next w:val="a"/>
    <w:link w:val="6Char"/>
    <w:qFormat/>
    <w:pPr>
      <w:keepNext/>
      <w:keepLines/>
      <w:spacing w:before="200" w:after="0"/>
      <w:outlineLvl w:val="5"/>
    </w:pPr>
    <w:rPr>
      <w:rFonts w:ascii="Cambria" w:hAnsi="Cambria"/>
      <w:i/>
      <w:iCs/>
      <w:color w:val="243F60"/>
      <w:sz w:val="20"/>
      <w:szCs w:val="20"/>
    </w:rPr>
  </w:style>
  <w:style w:type="paragraph" w:styleId="7">
    <w:name w:val="heading 7"/>
    <w:basedOn w:val="a"/>
    <w:next w:val="a"/>
    <w:link w:val="7Char"/>
    <w:qFormat/>
    <w:pPr>
      <w:keepNext/>
      <w:keepLines/>
      <w:spacing w:before="200" w:after="0"/>
      <w:outlineLvl w:val="6"/>
    </w:pPr>
    <w:rPr>
      <w:rFonts w:ascii="Cambria" w:hAnsi="Cambria"/>
      <w:i/>
      <w:iCs/>
      <w:color w:val="404040"/>
      <w:sz w:val="20"/>
      <w:szCs w:val="20"/>
    </w:rPr>
  </w:style>
  <w:style w:type="paragraph" w:styleId="8">
    <w:name w:val="heading 8"/>
    <w:basedOn w:val="a"/>
    <w:next w:val="a"/>
    <w:link w:val="8Char"/>
    <w:qFormat/>
    <w:pPr>
      <w:keepNext/>
      <w:keepLines/>
      <w:spacing w:before="200" w:after="0"/>
      <w:outlineLvl w:val="7"/>
    </w:pPr>
    <w:rPr>
      <w:rFonts w:ascii="Cambria" w:hAnsi="Cambria"/>
      <w:color w:val="4F81BD"/>
      <w:sz w:val="20"/>
      <w:szCs w:val="20"/>
    </w:rPr>
  </w:style>
  <w:style w:type="paragraph" w:styleId="9">
    <w:name w:val="heading 9"/>
    <w:basedOn w:val="a"/>
    <w:next w:val="a"/>
    <w:link w:val="9Char"/>
    <w:qFormat/>
    <w:pPr>
      <w:keepNext/>
      <w:keepLines/>
      <w:spacing w:before="200" w:after="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Char"/>
    <w:unhideWhenUsed/>
    <w:qFormat/>
    <w:rPr>
      <w:b/>
      <w:bCs/>
    </w:rPr>
  </w:style>
  <w:style w:type="paragraph" w:styleId="a4">
    <w:name w:val="annotation text"/>
    <w:basedOn w:val="a"/>
    <w:link w:val="Char0"/>
    <w:unhideWhenUsed/>
    <w:qFormat/>
  </w:style>
  <w:style w:type="paragraph" w:styleId="a5">
    <w:name w:val="caption"/>
    <w:basedOn w:val="a"/>
    <w:next w:val="a"/>
    <w:qFormat/>
    <w:pPr>
      <w:spacing w:line="240" w:lineRule="auto"/>
    </w:pPr>
    <w:rPr>
      <w:b/>
      <w:bCs/>
      <w:color w:val="4F81BD"/>
      <w:sz w:val="18"/>
      <w:szCs w:val="18"/>
    </w:rPr>
  </w:style>
  <w:style w:type="paragraph" w:styleId="a6">
    <w:name w:val="Body Text"/>
    <w:basedOn w:val="a"/>
    <w:link w:val="Char1"/>
    <w:unhideWhenUsed/>
    <w:qFormat/>
    <w:pPr>
      <w:widowControl w:val="0"/>
      <w:suppressAutoHyphens/>
      <w:spacing w:after="120" w:line="240" w:lineRule="auto"/>
    </w:pPr>
    <w:rPr>
      <w:rFonts w:ascii="Nimbus Roman No9 L" w:eastAsia="Nimbus Sans L" w:hAnsi="Nimbus Roman No9 L"/>
      <w:sz w:val="24"/>
      <w:szCs w:val="24"/>
      <w:lang w:val="zh-CN" w:eastAsia="en-US"/>
    </w:rPr>
  </w:style>
  <w:style w:type="paragraph" w:styleId="a7">
    <w:name w:val="Date"/>
    <w:basedOn w:val="a"/>
    <w:next w:val="a"/>
    <w:link w:val="Char2"/>
    <w:qFormat/>
    <w:pPr>
      <w:ind w:leftChars="2500" w:left="100"/>
    </w:pPr>
    <w:rPr>
      <w:kern w:val="2"/>
      <w:sz w:val="21"/>
      <w:szCs w:val="24"/>
    </w:rPr>
  </w:style>
  <w:style w:type="paragraph" w:styleId="a8">
    <w:name w:val="Balloon Text"/>
    <w:basedOn w:val="a"/>
    <w:link w:val="Char3"/>
    <w:qFormat/>
    <w:rPr>
      <w:kern w:val="2"/>
      <w:sz w:val="18"/>
      <w:szCs w:val="18"/>
    </w:rPr>
  </w:style>
  <w:style w:type="paragraph" w:styleId="a9">
    <w:name w:val="footer"/>
    <w:basedOn w:val="a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a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</w:style>
  <w:style w:type="paragraph" w:styleId="ab">
    <w:name w:val="Subtitle"/>
    <w:basedOn w:val="a"/>
    <w:next w:val="a"/>
    <w:link w:val="Char4"/>
    <w:qFormat/>
    <w:rPr>
      <w:rFonts w:ascii="Cambria" w:hAnsi="Cambria"/>
      <w:i/>
      <w:iCs/>
      <w:color w:val="4F81BD"/>
      <w:spacing w:val="15"/>
      <w:sz w:val="24"/>
      <w:szCs w:val="24"/>
    </w:rPr>
  </w:style>
  <w:style w:type="paragraph" w:styleId="ac">
    <w:name w:val="table of figures"/>
    <w:basedOn w:val="a"/>
    <w:next w:val="a"/>
    <w:uiPriority w:val="99"/>
    <w:unhideWhenUsed/>
    <w:qFormat/>
    <w:pPr>
      <w:spacing w:after="0"/>
      <w:ind w:left="440" w:hanging="440"/>
    </w:pPr>
    <w:rPr>
      <w:rFonts w:asciiTheme="minorHAnsi" w:hAnsiTheme="minorHAnsi"/>
      <w:caps/>
      <w:sz w:val="20"/>
      <w:szCs w:val="20"/>
    </w:rPr>
  </w:style>
  <w:style w:type="paragraph" w:styleId="ad">
    <w:name w:val="Normal (Web)"/>
    <w:basedOn w:val="a"/>
    <w:link w:val="Char5"/>
    <w:uiPriority w:val="99"/>
    <w:qFormat/>
    <w:pPr>
      <w:spacing w:before="100" w:beforeAutospacing="1" w:after="100" w:afterAutospacing="1" w:line="240" w:lineRule="auto"/>
    </w:pPr>
    <w:rPr>
      <w:rFonts w:ascii="宋体" w:hAnsi="宋体" w:cs="宋体"/>
      <w:sz w:val="24"/>
      <w:szCs w:val="24"/>
    </w:rPr>
  </w:style>
  <w:style w:type="paragraph" w:styleId="ae">
    <w:name w:val="Title"/>
    <w:basedOn w:val="a"/>
    <w:next w:val="a"/>
    <w:link w:val="Char6"/>
    <w:qFormat/>
    <w:pPr>
      <w:pBdr>
        <w:bottom w:val="single" w:sz="8" w:space="4" w:color="4F81BD"/>
      </w:pBdr>
      <w:spacing w:after="300" w:line="240" w:lineRule="auto"/>
    </w:pPr>
    <w:rPr>
      <w:rFonts w:ascii="Cambria" w:hAnsi="Cambria"/>
      <w:color w:val="17365D"/>
      <w:spacing w:val="5"/>
      <w:kern w:val="28"/>
      <w:sz w:val="52"/>
      <w:szCs w:val="52"/>
    </w:rPr>
  </w:style>
  <w:style w:type="character" w:styleId="af">
    <w:name w:val="Strong"/>
    <w:uiPriority w:val="22"/>
    <w:qFormat/>
    <w:rPr>
      <w:b/>
      <w:bCs/>
    </w:rPr>
  </w:style>
  <w:style w:type="character" w:styleId="af0">
    <w:name w:val="page number"/>
    <w:basedOn w:val="a0"/>
    <w:qFormat/>
  </w:style>
  <w:style w:type="character" w:styleId="af1">
    <w:name w:val="Emphasis"/>
    <w:uiPriority w:val="20"/>
    <w:qFormat/>
    <w:rPr>
      <w:i/>
      <w:iCs/>
    </w:rPr>
  </w:style>
  <w:style w:type="character" w:styleId="af2">
    <w:name w:val="Hyperlink"/>
    <w:uiPriority w:val="99"/>
    <w:qFormat/>
    <w:rPr>
      <w:color w:val="0000FF"/>
      <w:u w:val="single"/>
    </w:rPr>
  </w:style>
  <w:style w:type="character" w:styleId="af3">
    <w:name w:val="annotation reference"/>
    <w:basedOn w:val="a0"/>
    <w:unhideWhenUsed/>
    <w:qFormat/>
    <w:rPr>
      <w:sz w:val="21"/>
      <w:szCs w:val="21"/>
    </w:rPr>
  </w:style>
  <w:style w:type="table" w:styleId="af4">
    <w:name w:val="Table Grid"/>
    <w:basedOn w:val="a1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Table Classic 1"/>
    <w:basedOn w:val="a1"/>
    <w:qFormat/>
    <w:pPr>
      <w:spacing w:after="200" w:line="276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tblPr/>
      <w:tcPr>
        <w:tcBorders>
          <w:right w:val="single" w:sz="6" w:space="0" w:color="00000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30">
    <w:name w:val="Table List 3"/>
    <w:basedOn w:val="a1"/>
    <w:qFormat/>
    <w:pPr>
      <w:spacing w:after="200" w:line="276" w:lineRule="auto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character" w:customStyle="1" w:styleId="12">
    <w:name w:val="不明显强调1"/>
    <w:qFormat/>
    <w:rPr>
      <w:i/>
      <w:iCs/>
      <w:color w:val="808080"/>
    </w:rPr>
  </w:style>
  <w:style w:type="character" w:customStyle="1" w:styleId="Char6">
    <w:name w:val="标题 Char"/>
    <w:link w:val="ae"/>
    <w:qFormat/>
    <w:rPr>
      <w:rFonts w:ascii="Cambria" w:eastAsia="宋体" w:hAnsi="Cambria" w:cs="Times New Roman"/>
      <w:color w:val="17365D"/>
      <w:spacing w:val="5"/>
      <w:kern w:val="28"/>
      <w:sz w:val="52"/>
      <w:szCs w:val="52"/>
    </w:rPr>
  </w:style>
  <w:style w:type="character" w:customStyle="1" w:styleId="apple-style-span">
    <w:name w:val="apple-style-span"/>
    <w:basedOn w:val="a0"/>
    <w:qFormat/>
  </w:style>
  <w:style w:type="character" w:customStyle="1" w:styleId="9Char">
    <w:name w:val="标题 9 Char"/>
    <w:link w:val="9"/>
    <w:qFormat/>
    <w:rPr>
      <w:rFonts w:ascii="Cambria" w:eastAsia="宋体" w:hAnsi="Cambria" w:cs="Times New Roman"/>
      <w:i/>
      <w:iCs/>
      <w:color w:val="404040"/>
      <w:sz w:val="20"/>
      <w:szCs w:val="20"/>
    </w:rPr>
  </w:style>
  <w:style w:type="character" w:customStyle="1" w:styleId="Char3">
    <w:name w:val="批注框文本 Char"/>
    <w:link w:val="a8"/>
    <w:qFormat/>
    <w:rPr>
      <w:kern w:val="2"/>
      <w:sz w:val="18"/>
      <w:szCs w:val="18"/>
    </w:rPr>
  </w:style>
  <w:style w:type="character" w:customStyle="1" w:styleId="13">
    <w:name w:val="明显参考1"/>
    <w:qFormat/>
    <w:rPr>
      <w:b/>
      <w:bCs/>
      <w:smallCaps/>
      <w:color w:val="C0504D"/>
      <w:spacing w:val="5"/>
      <w:u w:val="single"/>
    </w:rPr>
  </w:style>
  <w:style w:type="character" w:customStyle="1" w:styleId="14">
    <w:name w:val="书籍标题1"/>
    <w:qFormat/>
    <w:rPr>
      <w:b/>
      <w:bCs/>
      <w:smallCaps/>
      <w:spacing w:val="5"/>
    </w:rPr>
  </w:style>
  <w:style w:type="character" w:customStyle="1" w:styleId="4Char">
    <w:name w:val="标题 4 Char"/>
    <w:link w:val="4"/>
    <w:qFormat/>
    <w:rPr>
      <w:rFonts w:ascii="Cambria" w:eastAsia="宋体" w:hAnsi="Cambria" w:cs="Times New Roman"/>
      <w:b/>
      <w:bCs/>
      <w:i/>
      <w:iCs/>
      <w:color w:val="4F81BD"/>
    </w:rPr>
  </w:style>
  <w:style w:type="character" w:customStyle="1" w:styleId="Char7">
    <w:name w:val="引用 Char"/>
    <w:link w:val="af5"/>
    <w:qFormat/>
    <w:rPr>
      <w:i/>
      <w:iCs/>
      <w:color w:val="000000"/>
    </w:rPr>
  </w:style>
  <w:style w:type="paragraph" w:styleId="af5">
    <w:name w:val="Quote"/>
    <w:basedOn w:val="a"/>
    <w:next w:val="a"/>
    <w:link w:val="Char7"/>
    <w:qFormat/>
    <w:rPr>
      <w:i/>
      <w:iCs/>
      <w:color w:val="000000"/>
      <w:sz w:val="20"/>
      <w:szCs w:val="20"/>
    </w:rPr>
  </w:style>
  <w:style w:type="character" w:customStyle="1" w:styleId="webkit-html-attribute-name">
    <w:name w:val="webkit-html-attribute-name"/>
    <w:basedOn w:val="a0"/>
    <w:qFormat/>
  </w:style>
  <w:style w:type="character" w:customStyle="1" w:styleId="15">
    <w:name w:val="明显强调1"/>
    <w:qFormat/>
    <w:rPr>
      <w:b/>
      <w:bCs/>
      <w:i/>
      <w:iCs/>
      <w:color w:val="4F81BD"/>
    </w:rPr>
  </w:style>
  <w:style w:type="character" w:customStyle="1" w:styleId="webkit-html-attribute-value">
    <w:name w:val="webkit-html-attribute-value"/>
    <w:basedOn w:val="a0"/>
    <w:qFormat/>
  </w:style>
  <w:style w:type="character" w:customStyle="1" w:styleId="Char5">
    <w:name w:val="普通(网站) Char"/>
    <w:link w:val="ad"/>
    <w:qFormat/>
    <w:rPr>
      <w:rFonts w:ascii="宋体" w:eastAsia="宋体" w:hAnsi="宋体" w:cs="宋体"/>
      <w:sz w:val="24"/>
      <w:szCs w:val="24"/>
      <w:lang w:val="en-US" w:eastAsia="zh-CN" w:bidi="ar-SA"/>
    </w:rPr>
  </w:style>
  <w:style w:type="character" w:customStyle="1" w:styleId="Char4">
    <w:name w:val="副标题 Char"/>
    <w:link w:val="ab"/>
    <w:qFormat/>
    <w:rPr>
      <w:rFonts w:ascii="Cambria" w:eastAsia="宋体" w:hAnsi="Cambria" w:cs="Times New Roman"/>
      <w:i/>
      <w:iCs/>
      <w:color w:val="4F81BD"/>
      <w:spacing w:val="15"/>
      <w:sz w:val="24"/>
      <w:szCs w:val="24"/>
    </w:rPr>
  </w:style>
  <w:style w:type="character" w:customStyle="1" w:styleId="3Char">
    <w:name w:val="标题 3 Char"/>
    <w:link w:val="3"/>
    <w:qFormat/>
    <w:rPr>
      <w:rFonts w:ascii="Cambria" w:eastAsia="宋体" w:hAnsi="Cambria" w:cs="Times New Roman"/>
      <w:b/>
      <w:bCs/>
      <w:color w:val="4F81BD"/>
    </w:rPr>
  </w:style>
  <w:style w:type="character" w:customStyle="1" w:styleId="Char8">
    <w:name w:val="明显引用 Char"/>
    <w:link w:val="af6"/>
    <w:qFormat/>
    <w:rPr>
      <w:b/>
      <w:bCs/>
      <w:i/>
      <w:iCs/>
      <w:color w:val="4F81BD"/>
    </w:rPr>
  </w:style>
  <w:style w:type="paragraph" w:styleId="af6">
    <w:name w:val="Intense Quote"/>
    <w:basedOn w:val="a"/>
    <w:next w:val="a"/>
    <w:link w:val="Char8"/>
    <w:qFormat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  <w:sz w:val="20"/>
      <w:szCs w:val="20"/>
    </w:rPr>
  </w:style>
  <w:style w:type="character" w:customStyle="1" w:styleId="style161">
    <w:name w:val="style161"/>
    <w:qFormat/>
    <w:rPr>
      <w:color w:val="000000"/>
      <w:sz w:val="21"/>
      <w:szCs w:val="21"/>
    </w:rPr>
  </w:style>
  <w:style w:type="character" w:customStyle="1" w:styleId="5Char">
    <w:name w:val="标题 5 Char"/>
    <w:link w:val="5"/>
    <w:qFormat/>
    <w:rPr>
      <w:rFonts w:ascii="Cambria" w:eastAsia="宋体" w:hAnsi="Cambria" w:cs="Times New Roman"/>
      <w:color w:val="243F60"/>
    </w:rPr>
  </w:style>
  <w:style w:type="character" w:customStyle="1" w:styleId="Char2">
    <w:name w:val="日期 Char"/>
    <w:link w:val="a7"/>
    <w:qFormat/>
    <w:rPr>
      <w:kern w:val="2"/>
      <w:sz w:val="21"/>
      <w:szCs w:val="24"/>
    </w:rPr>
  </w:style>
  <w:style w:type="character" w:customStyle="1" w:styleId="2Char">
    <w:name w:val="标题 2 Char"/>
    <w:link w:val="2"/>
    <w:qFormat/>
    <w:rPr>
      <w:rFonts w:ascii="Cambria" w:eastAsia="宋体" w:hAnsi="Cambria" w:cs="Times New Roman"/>
      <w:b/>
      <w:bCs/>
      <w:color w:val="4F81BD"/>
      <w:sz w:val="26"/>
      <w:szCs w:val="26"/>
    </w:rPr>
  </w:style>
  <w:style w:type="character" w:customStyle="1" w:styleId="content1">
    <w:name w:val="content1"/>
    <w:qFormat/>
    <w:rPr>
      <w:color w:val="000000"/>
      <w:sz w:val="21"/>
      <w:szCs w:val="21"/>
    </w:rPr>
  </w:style>
  <w:style w:type="character" w:customStyle="1" w:styleId="7Char">
    <w:name w:val="标题 7 Char"/>
    <w:link w:val="7"/>
    <w:qFormat/>
    <w:rPr>
      <w:rFonts w:ascii="Cambria" w:eastAsia="宋体" w:hAnsi="Cambria" w:cs="Times New Roman"/>
      <w:i/>
      <w:iCs/>
      <w:color w:val="404040"/>
    </w:rPr>
  </w:style>
  <w:style w:type="character" w:customStyle="1" w:styleId="webkit-html-tag">
    <w:name w:val="webkit-html-tag"/>
    <w:basedOn w:val="a0"/>
    <w:qFormat/>
  </w:style>
  <w:style w:type="character" w:customStyle="1" w:styleId="8Char">
    <w:name w:val="标题 8 Char"/>
    <w:link w:val="8"/>
    <w:qFormat/>
    <w:rPr>
      <w:rFonts w:ascii="Cambria" w:eastAsia="宋体" w:hAnsi="Cambria" w:cs="Times New Roman"/>
      <w:color w:val="4F81BD"/>
      <w:sz w:val="20"/>
      <w:szCs w:val="20"/>
    </w:rPr>
  </w:style>
  <w:style w:type="character" w:customStyle="1" w:styleId="6Char">
    <w:name w:val="标题 6 Char"/>
    <w:link w:val="6"/>
    <w:qFormat/>
    <w:rPr>
      <w:rFonts w:ascii="Cambria" w:eastAsia="宋体" w:hAnsi="Cambria" w:cs="Times New Roman"/>
      <w:i/>
      <w:iCs/>
      <w:color w:val="243F60"/>
    </w:rPr>
  </w:style>
  <w:style w:type="character" w:customStyle="1" w:styleId="16">
    <w:name w:val="不明显参考1"/>
    <w:qFormat/>
    <w:rPr>
      <w:smallCaps/>
      <w:color w:val="C0504D"/>
      <w:u w:val="single"/>
    </w:rPr>
  </w:style>
  <w:style w:type="character" w:customStyle="1" w:styleId="1Char">
    <w:name w:val="标题 1 Char"/>
    <w:link w:val="1"/>
    <w:qFormat/>
    <w:rPr>
      <w:rFonts w:ascii="Cambria" w:eastAsia="宋体" w:hAnsi="Cambria" w:cs="Times New Roman"/>
      <w:b/>
      <w:bCs/>
      <w:color w:val="365F91"/>
      <w:sz w:val="28"/>
      <w:szCs w:val="28"/>
    </w:rPr>
  </w:style>
  <w:style w:type="paragraph" w:customStyle="1" w:styleId="TOC1">
    <w:name w:val="TOC 标题1"/>
    <w:basedOn w:val="1"/>
    <w:next w:val="a"/>
    <w:qFormat/>
    <w:pPr>
      <w:outlineLvl w:val="9"/>
    </w:pPr>
  </w:style>
  <w:style w:type="paragraph" w:styleId="af7">
    <w:name w:val="List Paragraph"/>
    <w:basedOn w:val="a"/>
    <w:uiPriority w:val="34"/>
    <w:qFormat/>
    <w:pPr>
      <w:ind w:left="720"/>
    </w:pPr>
  </w:style>
  <w:style w:type="paragraph" w:styleId="af8">
    <w:name w:val="No Spacing"/>
    <w:qFormat/>
    <w:rPr>
      <w:rFonts w:ascii="Calibri" w:hAnsi="Calibri"/>
      <w:sz w:val="22"/>
      <w:szCs w:val="22"/>
    </w:rPr>
  </w:style>
  <w:style w:type="paragraph" w:customStyle="1" w:styleId="Char9">
    <w:name w:val="Char"/>
    <w:basedOn w:val="a"/>
    <w:qFormat/>
    <w:pPr>
      <w:spacing w:after="160" w:line="240" w:lineRule="exact"/>
    </w:pPr>
    <w:rPr>
      <w:rFonts w:ascii="Verdana" w:hAnsi="Verdana" w:hint="eastAsia"/>
      <w:sz w:val="20"/>
      <w:lang w:eastAsia="en-US"/>
    </w:r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宋体" w:hAnsi="Calibri" w:cs="宋体"/>
      <w:color w:val="000000"/>
      <w:sz w:val="24"/>
      <w:szCs w:val="24"/>
    </w:rPr>
  </w:style>
  <w:style w:type="character" w:customStyle="1" w:styleId="s99qhheiti1">
    <w:name w:val="s_99qh_heiti1"/>
    <w:basedOn w:val="a0"/>
    <w:qFormat/>
    <w:rPr>
      <w:rFonts w:ascii="黑体" w:eastAsia="黑体" w:hAnsi="黑体" w:hint="eastAsia"/>
      <w:color w:val="000000"/>
      <w:sz w:val="27"/>
      <w:szCs w:val="27"/>
    </w:rPr>
  </w:style>
  <w:style w:type="character" w:customStyle="1" w:styleId="Char0">
    <w:name w:val="批注文字 Char"/>
    <w:basedOn w:val="a0"/>
    <w:link w:val="a4"/>
    <w:semiHidden/>
    <w:qFormat/>
    <w:rPr>
      <w:sz w:val="22"/>
      <w:szCs w:val="22"/>
    </w:rPr>
  </w:style>
  <w:style w:type="character" w:customStyle="1" w:styleId="Char">
    <w:name w:val="批注主题 Char"/>
    <w:basedOn w:val="Char0"/>
    <w:link w:val="a3"/>
    <w:semiHidden/>
    <w:qFormat/>
    <w:rPr>
      <w:b/>
      <w:bCs/>
      <w:sz w:val="22"/>
      <w:szCs w:val="22"/>
    </w:rPr>
  </w:style>
  <w:style w:type="character" w:customStyle="1" w:styleId="Char1">
    <w:name w:val="正文文本 Char"/>
    <w:basedOn w:val="a0"/>
    <w:link w:val="a6"/>
    <w:semiHidden/>
    <w:qFormat/>
    <w:rPr>
      <w:rFonts w:ascii="Nimbus Roman No9 L" w:eastAsia="Nimbus Sans L" w:hAnsi="Nimbus Roman No9 L"/>
      <w:sz w:val="24"/>
      <w:szCs w:val="24"/>
      <w:lang w:val="zh-CN" w:eastAsia="en-US"/>
    </w:rPr>
  </w:style>
  <w:style w:type="paragraph" w:customStyle="1" w:styleId="z-1">
    <w:name w:val="z-窗体底端1"/>
    <w:basedOn w:val="a"/>
    <w:next w:val="a"/>
    <w:link w:val="z-Char"/>
    <w:uiPriority w:val="99"/>
    <w:unhideWhenUsed/>
    <w:qFormat/>
    <w:pPr>
      <w:pBdr>
        <w:top w:val="single" w:sz="6" w:space="1" w:color="auto"/>
      </w:pBdr>
      <w:spacing w:after="0" w:line="240" w:lineRule="auto"/>
      <w:jc w:val="center"/>
    </w:pPr>
    <w:rPr>
      <w:rFonts w:ascii="Arial" w:hAnsi="Arial" w:cs="Arial"/>
      <w:vanish/>
      <w:sz w:val="16"/>
      <w:szCs w:val="16"/>
    </w:rPr>
  </w:style>
  <w:style w:type="character" w:customStyle="1" w:styleId="z-Char">
    <w:name w:val="z-窗体底端 Char"/>
    <w:basedOn w:val="a0"/>
    <w:link w:val="z-1"/>
    <w:uiPriority w:val="99"/>
    <w:qFormat/>
    <w:rPr>
      <w:rFonts w:ascii="Arial" w:hAnsi="Arial" w:cs="Arial"/>
      <w:vanish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qFormat="1"/>
    <w:lsdException w:name="footer" w:qFormat="1"/>
    <w:lsdException w:name="index heading" w:semiHidden="1" w:unhideWhenUsed="1"/>
    <w:lsdException w:name="caption" w:qFormat="1"/>
    <w:lsdException w:name="table of figures" w:uiPriority="99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Dat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qFormat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qFormat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spacing w:after="200" w:line="276" w:lineRule="auto"/>
    </w:pPr>
    <w:rPr>
      <w:rFonts w:ascii="Calibri" w:hAnsi="Calibri"/>
      <w:sz w:val="22"/>
      <w:szCs w:val="22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480" w:after="0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styleId="2">
    <w:name w:val="heading 2"/>
    <w:basedOn w:val="a"/>
    <w:next w:val="a"/>
    <w:link w:val="2Char"/>
    <w:qFormat/>
    <w:pPr>
      <w:keepNext/>
      <w:keepLines/>
      <w:spacing w:before="200" w:after="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"/>
    <w:next w:val="a"/>
    <w:link w:val="3Char"/>
    <w:qFormat/>
    <w:pPr>
      <w:keepNext/>
      <w:keepLines/>
      <w:spacing w:before="200" w:after="0"/>
      <w:outlineLvl w:val="2"/>
    </w:pPr>
    <w:rPr>
      <w:rFonts w:ascii="Cambria" w:hAnsi="Cambria"/>
      <w:b/>
      <w:bCs/>
      <w:color w:val="4F81BD"/>
      <w:sz w:val="20"/>
      <w:szCs w:val="20"/>
    </w:rPr>
  </w:style>
  <w:style w:type="paragraph" w:styleId="4">
    <w:name w:val="heading 4"/>
    <w:basedOn w:val="a"/>
    <w:next w:val="a"/>
    <w:link w:val="4Char"/>
    <w:qFormat/>
    <w:pPr>
      <w:keepNext/>
      <w:keepLines/>
      <w:spacing w:before="200" w:after="0"/>
      <w:outlineLvl w:val="3"/>
    </w:pPr>
    <w:rPr>
      <w:rFonts w:ascii="Cambria" w:hAnsi="Cambria"/>
      <w:b/>
      <w:bCs/>
      <w:i/>
      <w:iCs/>
      <w:color w:val="4F81BD"/>
      <w:sz w:val="20"/>
      <w:szCs w:val="20"/>
    </w:rPr>
  </w:style>
  <w:style w:type="paragraph" w:styleId="5">
    <w:name w:val="heading 5"/>
    <w:basedOn w:val="a"/>
    <w:next w:val="a"/>
    <w:link w:val="5Char"/>
    <w:qFormat/>
    <w:pPr>
      <w:keepNext/>
      <w:keepLines/>
      <w:spacing w:before="200" w:after="0"/>
      <w:outlineLvl w:val="4"/>
    </w:pPr>
    <w:rPr>
      <w:rFonts w:ascii="Cambria" w:hAnsi="Cambria"/>
      <w:color w:val="243F60"/>
      <w:sz w:val="20"/>
      <w:szCs w:val="20"/>
    </w:rPr>
  </w:style>
  <w:style w:type="paragraph" w:styleId="6">
    <w:name w:val="heading 6"/>
    <w:basedOn w:val="a"/>
    <w:next w:val="a"/>
    <w:link w:val="6Char"/>
    <w:qFormat/>
    <w:pPr>
      <w:keepNext/>
      <w:keepLines/>
      <w:spacing w:before="200" w:after="0"/>
      <w:outlineLvl w:val="5"/>
    </w:pPr>
    <w:rPr>
      <w:rFonts w:ascii="Cambria" w:hAnsi="Cambria"/>
      <w:i/>
      <w:iCs/>
      <w:color w:val="243F60"/>
      <w:sz w:val="20"/>
      <w:szCs w:val="20"/>
    </w:rPr>
  </w:style>
  <w:style w:type="paragraph" w:styleId="7">
    <w:name w:val="heading 7"/>
    <w:basedOn w:val="a"/>
    <w:next w:val="a"/>
    <w:link w:val="7Char"/>
    <w:qFormat/>
    <w:pPr>
      <w:keepNext/>
      <w:keepLines/>
      <w:spacing w:before="200" w:after="0"/>
      <w:outlineLvl w:val="6"/>
    </w:pPr>
    <w:rPr>
      <w:rFonts w:ascii="Cambria" w:hAnsi="Cambria"/>
      <w:i/>
      <w:iCs/>
      <w:color w:val="404040"/>
      <w:sz w:val="20"/>
      <w:szCs w:val="20"/>
    </w:rPr>
  </w:style>
  <w:style w:type="paragraph" w:styleId="8">
    <w:name w:val="heading 8"/>
    <w:basedOn w:val="a"/>
    <w:next w:val="a"/>
    <w:link w:val="8Char"/>
    <w:qFormat/>
    <w:pPr>
      <w:keepNext/>
      <w:keepLines/>
      <w:spacing w:before="200" w:after="0"/>
      <w:outlineLvl w:val="7"/>
    </w:pPr>
    <w:rPr>
      <w:rFonts w:ascii="Cambria" w:hAnsi="Cambria"/>
      <w:color w:val="4F81BD"/>
      <w:sz w:val="20"/>
      <w:szCs w:val="20"/>
    </w:rPr>
  </w:style>
  <w:style w:type="paragraph" w:styleId="9">
    <w:name w:val="heading 9"/>
    <w:basedOn w:val="a"/>
    <w:next w:val="a"/>
    <w:link w:val="9Char"/>
    <w:qFormat/>
    <w:pPr>
      <w:keepNext/>
      <w:keepLines/>
      <w:spacing w:before="200" w:after="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Char"/>
    <w:unhideWhenUsed/>
    <w:qFormat/>
    <w:rPr>
      <w:b/>
      <w:bCs/>
    </w:rPr>
  </w:style>
  <w:style w:type="paragraph" w:styleId="a4">
    <w:name w:val="annotation text"/>
    <w:basedOn w:val="a"/>
    <w:link w:val="Char0"/>
    <w:unhideWhenUsed/>
    <w:qFormat/>
  </w:style>
  <w:style w:type="paragraph" w:styleId="a5">
    <w:name w:val="caption"/>
    <w:basedOn w:val="a"/>
    <w:next w:val="a"/>
    <w:qFormat/>
    <w:pPr>
      <w:spacing w:line="240" w:lineRule="auto"/>
    </w:pPr>
    <w:rPr>
      <w:b/>
      <w:bCs/>
      <w:color w:val="4F81BD"/>
      <w:sz w:val="18"/>
      <w:szCs w:val="18"/>
    </w:rPr>
  </w:style>
  <w:style w:type="paragraph" w:styleId="a6">
    <w:name w:val="Body Text"/>
    <w:basedOn w:val="a"/>
    <w:link w:val="Char1"/>
    <w:unhideWhenUsed/>
    <w:qFormat/>
    <w:pPr>
      <w:widowControl w:val="0"/>
      <w:suppressAutoHyphens/>
      <w:spacing w:after="120" w:line="240" w:lineRule="auto"/>
    </w:pPr>
    <w:rPr>
      <w:rFonts w:ascii="Nimbus Roman No9 L" w:eastAsia="Nimbus Sans L" w:hAnsi="Nimbus Roman No9 L"/>
      <w:sz w:val="24"/>
      <w:szCs w:val="24"/>
      <w:lang w:val="zh-CN" w:eastAsia="en-US"/>
    </w:rPr>
  </w:style>
  <w:style w:type="paragraph" w:styleId="a7">
    <w:name w:val="Date"/>
    <w:basedOn w:val="a"/>
    <w:next w:val="a"/>
    <w:link w:val="Char2"/>
    <w:qFormat/>
    <w:pPr>
      <w:ind w:leftChars="2500" w:left="100"/>
    </w:pPr>
    <w:rPr>
      <w:kern w:val="2"/>
      <w:sz w:val="21"/>
      <w:szCs w:val="24"/>
    </w:rPr>
  </w:style>
  <w:style w:type="paragraph" w:styleId="a8">
    <w:name w:val="Balloon Text"/>
    <w:basedOn w:val="a"/>
    <w:link w:val="Char3"/>
    <w:qFormat/>
    <w:rPr>
      <w:kern w:val="2"/>
      <w:sz w:val="18"/>
      <w:szCs w:val="18"/>
    </w:rPr>
  </w:style>
  <w:style w:type="paragraph" w:styleId="a9">
    <w:name w:val="footer"/>
    <w:basedOn w:val="a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a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</w:style>
  <w:style w:type="paragraph" w:styleId="ab">
    <w:name w:val="Subtitle"/>
    <w:basedOn w:val="a"/>
    <w:next w:val="a"/>
    <w:link w:val="Char4"/>
    <w:qFormat/>
    <w:rPr>
      <w:rFonts w:ascii="Cambria" w:hAnsi="Cambria"/>
      <w:i/>
      <w:iCs/>
      <w:color w:val="4F81BD"/>
      <w:spacing w:val="15"/>
      <w:sz w:val="24"/>
      <w:szCs w:val="24"/>
    </w:rPr>
  </w:style>
  <w:style w:type="paragraph" w:styleId="ac">
    <w:name w:val="table of figures"/>
    <w:basedOn w:val="a"/>
    <w:next w:val="a"/>
    <w:uiPriority w:val="99"/>
    <w:unhideWhenUsed/>
    <w:qFormat/>
    <w:pPr>
      <w:spacing w:after="0"/>
      <w:ind w:left="440" w:hanging="440"/>
    </w:pPr>
    <w:rPr>
      <w:rFonts w:asciiTheme="minorHAnsi" w:hAnsiTheme="minorHAnsi"/>
      <w:caps/>
      <w:sz w:val="20"/>
      <w:szCs w:val="20"/>
    </w:rPr>
  </w:style>
  <w:style w:type="paragraph" w:styleId="ad">
    <w:name w:val="Normal (Web)"/>
    <w:basedOn w:val="a"/>
    <w:link w:val="Char5"/>
    <w:uiPriority w:val="99"/>
    <w:qFormat/>
    <w:pPr>
      <w:spacing w:before="100" w:beforeAutospacing="1" w:after="100" w:afterAutospacing="1" w:line="240" w:lineRule="auto"/>
    </w:pPr>
    <w:rPr>
      <w:rFonts w:ascii="宋体" w:hAnsi="宋体" w:cs="宋体"/>
      <w:sz w:val="24"/>
      <w:szCs w:val="24"/>
    </w:rPr>
  </w:style>
  <w:style w:type="paragraph" w:styleId="ae">
    <w:name w:val="Title"/>
    <w:basedOn w:val="a"/>
    <w:next w:val="a"/>
    <w:link w:val="Char6"/>
    <w:qFormat/>
    <w:pPr>
      <w:pBdr>
        <w:bottom w:val="single" w:sz="8" w:space="4" w:color="4F81BD"/>
      </w:pBdr>
      <w:spacing w:after="300" w:line="240" w:lineRule="auto"/>
    </w:pPr>
    <w:rPr>
      <w:rFonts w:ascii="Cambria" w:hAnsi="Cambria"/>
      <w:color w:val="17365D"/>
      <w:spacing w:val="5"/>
      <w:kern w:val="28"/>
      <w:sz w:val="52"/>
      <w:szCs w:val="52"/>
    </w:rPr>
  </w:style>
  <w:style w:type="character" w:styleId="af">
    <w:name w:val="Strong"/>
    <w:uiPriority w:val="22"/>
    <w:qFormat/>
    <w:rPr>
      <w:b/>
      <w:bCs/>
    </w:rPr>
  </w:style>
  <w:style w:type="character" w:styleId="af0">
    <w:name w:val="page number"/>
    <w:basedOn w:val="a0"/>
    <w:qFormat/>
  </w:style>
  <w:style w:type="character" w:styleId="af1">
    <w:name w:val="Emphasis"/>
    <w:uiPriority w:val="20"/>
    <w:qFormat/>
    <w:rPr>
      <w:i/>
      <w:iCs/>
    </w:rPr>
  </w:style>
  <w:style w:type="character" w:styleId="af2">
    <w:name w:val="Hyperlink"/>
    <w:uiPriority w:val="99"/>
    <w:qFormat/>
    <w:rPr>
      <w:color w:val="0000FF"/>
      <w:u w:val="single"/>
    </w:rPr>
  </w:style>
  <w:style w:type="character" w:styleId="af3">
    <w:name w:val="annotation reference"/>
    <w:basedOn w:val="a0"/>
    <w:unhideWhenUsed/>
    <w:qFormat/>
    <w:rPr>
      <w:sz w:val="21"/>
      <w:szCs w:val="21"/>
    </w:rPr>
  </w:style>
  <w:style w:type="table" w:styleId="af4">
    <w:name w:val="Table Grid"/>
    <w:basedOn w:val="a1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Table Classic 1"/>
    <w:basedOn w:val="a1"/>
    <w:qFormat/>
    <w:pPr>
      <w:spacing w:after="200" w:line="276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tblPr/>
      <w:tcPr>
        <w:tcBorders>
          <w:right w:val="single" w:sz="6" w:space="0" w:color="00000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30">
    <w:name w:val="Table List 3"/>
    <w:basedOn w:val="a1"/>
    <w:qFormat/>
    <w:pPr>
      <w:spacing w:after="200" w:line="276" w:lineRule="auto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character" w:customStyle="1" w:styleId="12">
    <w:name w:val="不明显强调1"/>
    <w:qFormat/>
    <w:rPr>
      <w:i/>
      <w:iCs/>
      <w:color w:val="808080"/>
    </w:rPr>
  </w:style>
  <w:style w:type="character" w:customStyle="1" w:styleId="Char6">
    <w:name w:val="标题 Char"/>
    <w:link w:val="ae"/>
    <w:qFormat/>
    <w:rPr>
      <w:rFonts w:ascii="Cambria" w:eastAsia="宋体" w:hAnsi="Cambria" w:cs="Times New Roman"/>
      <w:color w:val="17365D"/>
      <w:spacing w:val="5"/>
      <w:kern w:val="28"/>
      <w:sz w:val="52"/>
      <w:szCs w:val="52"/>
    </w:rPr>
  </w:style>
  <w:style w:type="character" w:customStyle="1" w:styleId="apple-style-span">
    <w:name w:val="apple-style-span"/>
    <w:basedOn w:val="a0"/>
    <w:qFormat/>
  </w:style>
  <w:style w:type="character" w:customStyle="1" w:styleId="9Char">
    <w:name w:val="标题 9 Char"/>
    <w:link w:val="9"/>
    <w:qFormat/>
    <w:rPr>
      <w:rFonts w:ascii="Cambria" w:eastAsia="宋体" w:hAnsi="Cambria" w:cs="Times New Roman"/>
      <w:i/>
      <w:iCs/>
      <w:color w:val="404040"/>
      <w:sz w:val="20"/>
      <w:szCs w:val="20"/>
    </w:rPr>
  </w:style>
  <w:style w:type="character" w:customStyle="1" w:styleId="Char3">
    <w:name w:val="批注框文本 Char"/>
    <w:link w:val="a8"/>
    <w:qFormat/>
    <w:rPr>
      <w:kern w:val="2"/>
      <w:sz w:val="18"/>
      <w:szCs w:val="18"/>
    </w:rPr>
  </w:style>
  <w:style w:type="character" w:customStyle="1" w:styleId="13">
    <w:name w:val="明显参考1"/>
    <w:qFormat/>
    <w:rPr>
      <w:b/>
      <w:bCs/>
      <w:smallCaps/>
      <w:color w:val="C0504D"/>
      <w:spacing w:val="5"/>
      <w:u w:val="single"/>
    </w:rPr>
  </w:style>
  <w:style w:type="character" w:customStyle="1" w:styleId="14">
    <w:name w:val="书籍标题1"/>
    <w:qFormat/>
    <w:rPr>
      <w:b/>
      <w:bCs/>
      <w:smallCaps/>
      <w:spacing w:val="5"/>
    </w:rPr>
  </w:style>
  <w:style w:type="character" w:customStyle="1" w:styleId="4Char">
    <w:name w:val="标题 4 Char"/>
    <w:link w:val="4"/>
    <w:qFormat/>
    <w:rPr>
      <w:rFonts w:ascii="Cambria" w:eastAsia="宋体" w:hAnsi="Cambria" w:cs="Times New Roman"/>
      <w:b/>
      <w:bCs/>
      <w:i/>
      <w:iCs/>
      <w:color w:val="4F81BD"/>
    </w:rPr>
  </w:style>
  <w:style w:type="character" w:customStyle="1" w:styleId="Char7">
    <w:name w:val="引用 Char"/>
    <w:link w:val="af5"/>
    <w:qFormat/>
    <w:rPr>
      <w:i/>
      <w:iCs/>
      <w:color w:val="000000"/>
    </w:rPr>
  </w:style>
  <w:style w:type="paragraph" w:styleId="af5">
    <w:name w:val="Quote"/>
    <w:basedOn w:val="a"/>
    <w:next w:val="a"/>
    <w:link w:val="Char7"/>
    <w:qFormat/>
    <w:rPr>
      <w:i/>
      <w:iCs/>
      <w:color w:val="000000"/>
      <w:sz w:val="20"/>
      <w:szCs w:val="20"/>
    </w:rPr>
  </w:style>
  <w:style w:type="character" w:customStyle="1" w:styleId="webkit-html-attribute-name">
    <w:name w:val="webkit-html-attribute-name"/>
    <w:basedOn w:val="a0"/>
    <w:qFormat/>
  </w:style>
  <w:style w:type="character" w:customStyle="1" w:styleId="15">
    <w:name w:val="明显强调1"/>
    <w:qFormat/>
    <w:rPr>
      <w:b/>
      <w:bCs/>
      <w:i/>
      <w:iCs/>
      <w:color w:val="4F81BD"/>
    </w:rPr>
  </w:style>
  <w:style w:type="character" w:customStyle="1" w:styleId="webkit-html-attribute-value">
    <w:name w:val="webkit-html-attribute-value"/>
    <w:basedOn w:val="a0"/>
    <w:qFormat/>
  </w:style>
  <w:style w:type="character" w:customStyle="1" w:styleId="Char5">
    <w:name w:val="普通(网站) Char"/>
    <w:link w:val="ad"/>
    <w:qFormat/>
    <w:rPr>
      <w:rFonts w:ascii="宋体" w:eastAsia="宋体" w:hAnsi="宋体" w:cs="宋体"/>
      <w:sz w:val="24"/>
      <w:szCs w:val="24"/>
      <w:lang w:val="en-US" w:eastAsia="zh-CN" w:bidi="ar-SA"/>
    </w:rPr>
  </w:style>
  <w:style w:type="character" w:customStyle="1" w:styleId="Char4">
    <w:name w:val="副标题 Char"/>
    <w:link w:val="ab"/>
    <w:qFormat/>
    <w:rPr>
      <w:rFonts w:ascii="Cambria" w:eastAsia="宋体" w:hAnsi="Cambria" w:cs="Times New Roman"/>
      <w:i/>
      <w:iCs/>
      <w:color w:val="4F81BD"/>
      <w:spacing w:val="15"/>
      <w:sz w:val="24"/>
      <w:szCs w:val="24"/>
    </w:rPr>
  </w:style>
  <w:style w:type="character" w:customStyle="1" w:styleId="3Char">
    <w:name w:val="标题 3 Char"/>
    <w:link w:val="3"/>
    <w:qFormat/>
    <w:rPr>
      <w:rFonts w:ascii="Cambria" w:eastAsia="宋体" w:hAnsi="Cambria" w:cs="Times New Roman"/>
      <w:b/>
      <w:bCs/>
      <w:color w:val="4F81BD"/>
    </w:rPr>
  </w:style>
  <w:style w:type="character" w:customStyle="1" w:styleId="Char8">
    <w:name w:val="明显引用 Char"/>
    <w:link w:val="af6"/>
    <w:qFormat/>
    <w:rPr>
      <w:b/>
      <w:bCs/>
      <w:i/>
      <w:iCs/>
      <w:color w:val="4F81BD"/>
    </w:rPr>
  </w:style>
  <w:style w:type="paragraph" w:styleId="af6">
    <w:name w:val="Intense Quote"/>
    <w:basedOn w:val="a"/>
    <w:next w:val="a"/>
    <w:link w:val="Char8"/>
    <w:qFormat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  <w:sz w:val="20"/>
      <w:szCs w:val="20"/>
    </w:rPr>
  </w:style>
  <w:style w:type="character" w:customStyle="1" w:styleId="style161">
    <w:name w:val="style161"/>
    <w:qFormat/>
    <w:rPr>
      <w:color w:val="000000"/>
      <w:sz w:val="21"/>
      <w:szCs w:val="21"/>
    </w:rPr>
  </w:style>
  <w:style w:type="character" w:customStyle="1" w:styleId="5Char">
    <w:name w:val="标题 5 Char"/>
    <w:link w:val="5"/>
    <w:qFormat/>
    <w:rPr>
      <w:rFonts w:ascii="Cambria" w:eastAsia="宋体" w:hAnsi="Cambria" w:cs="Times New Roman"/>
      <w:color w:val="243F60"/>
    </w:rPr>
  </w:style>
  <w:style w:type="character" w:customStyle="1" w:styleId="Char2">
    <w:name w:val="日期 Char"/>
    <w:link w:val="a7"/>
    <w:qFormat/>
    <w:rPr>
      <w:kern w:val="2"/>
      <w:sz w:val="21"/>
      <w:szCs w:val="24"/>
    </w:rPr>
  </w:style>
  <w:style w:type="character" w:customStyle="1" w:styleId="2Char">
    <w:name w:val="标题 2 Char"/>
    <w:link w:val="2"/>
    <w:qFormat/>
    <w:rPr>
      <w:rFonts w:ascii="Cambria" w:eastAsia="宋体" w:hAnsi="Cambria" w:cs="Times New Roman"/>
      <w:b/>
      <w:bCs/>
      <w:color w:val="4F81BD"/>
      <w:sz w:val="26"/>
      <w:szCs w:val="26"/>
    </w:rPr>
  </w:style>
  <w:style w:type="character" w:customStyle="1" w:styleId="content1">
    <w:name w:val="content1"/>
    <w:qFormat/>
    <w:rPr>
      <w:color w:val="000000"/>
      <w:sz w:val="21"/>
      <w:szCs w:val="21"/>
    </w:rPr>
  </w:style>
  <w:style w:type="character" w:customStyle="1" w:styleId="7Char">
    <w:name w:val="标题 7 Char"/>
    <w:link w:val="7"/>
    <w:qFormat/>
    <w:rPr>
      <w:rFonts w:ascii="Cambria" w:eastAsia="宋体" w:hAnsi="Cambria" w:cs="Times New Roman"/>
      <w:i/>
      <w:iCs/>
      <w:color w:val="404040"/>
    </w:rPr>
  </w:style>
  <w:style w:type="character" w:customStyle="1" w:styleId="webkit-html-tag">
    <w:name w:val="webkit-html-tag"/>
    <w:basedOn w:val="a0"/>
    <w:qFormat/>
  </w:style>
  <w:style w:type="character" w:customStyle="1" w:styleId="8Char">
    <w:name w:val="标题 8 Char"/>
    <w:link w:val="8"/>
    <w:qFormat/>
    <w:rPr>
      <w:rFonts w:ascii="Cambria" w:eastAsia="宋体" w:hAnsi="Cambria" w:cs="Times New Roman"/>
      <w:color w:val="4F81BD"/>
      <w:sz w:val="20"/>
      <w:szCs w:val="20"/>
    </w:rPr>
  </w:style>
  <w:style w:type="character" w:customStyle="1" w:styleId="6Char">
    <w:name w:val="标题 6 Char"/>
    <w:link w:val="6"/>
    <w:qFormat/>
    <w:rPr>
      <w:rFonts w:ascii="Cambria" w:eastAsia="宋体" w:hAnsi="Cambria" w:cs="Times New Roman"/>
      <w:i/>
      <w:iCs/>
      <w:color w:val="243F60"/>
    </w:rPr>
  </w:style>
  <w:style w:type="character" w:customStyle="1" w:styleId="16">
    <w:name w:val="不明显参考1"/>
    <w:qFormat/>
    <w:rPr>
      <w:smallCaps/>
      <w:color w:val="C0504D"/>
      <w:u w:val="single"/>
    </w:rPr>
  </w:style>
  <w:style w:type="character" w:customStyle="1" w:styleId="1Char">
    <w:name w:val="标题 1 Char"/>
    <w:link w:val="1"/>
    <w:qFormat/>
    <w:rPr>
      <w:rFonts w:ascii="Cambria" w:eastAsia="宋体" w:hAnsi="Cambria" w:cs="Times New Roman"/>
      <w:b/>
      <w:bCs/>
      <w:color w:val="365F91"/>
      <w:sz w:val="28"/>
      <w:szCs w:val="28"/>
    </w:rPr>
  </w:style>
  <w:style w:type="paragraph" w:customStyle="1" w:styleId="TOC1">
    <w:name w:val="TOC 标题1"/>
    <w:basedOn w:val="1"/>
    <w:next w:val="a"/>
    <w:qFormat/>
    <w:pPr>
      <w:outlineLvl w:val="9"/>
    </w:pPr>
  </w:style>
  <w:style w:type="paragraph" w:styleId="af7">
    <w:name w:val="List Paragraph"/>
    <w:basedOn w:val="a"/>
    <w:uiPriority w:val="34"/>
    <w:qFormat/>
    <w:pPr>
      <w:ind w:left="720"/>
    </w:pPr>
  </w:style>
  <w:style w:type="paragraph" w:styleId="af8">
    <w:name w:val="No Spacing"/>
    <w:qFormat/>
    <w:rPr>
      <w:rFonts w:ascii="Calibri" w:hAnsi="Calibri"/>
      <w:sz w:val="22"/>
      <w:szCs w:val="22"/>
    </w:rPr>
  </w:style>
  <w:style w:type="paragraph" w:customStyle="1" w:styleId="Char9">
    <w:name w:val="Char"/>
    <w:basedOn w:val="a"/>
    <w:qFormat/>
    <w:pPr>
      <w:spacing w:after="160" w:line="240" w:lineRule="exact"/>
    </w:pPr>
    <w:rPr>
      <w:rFonts w:ascii="Verdana" w:hAnsi="Verdana" w:hint="eastAsia"/>
      <w:sz w:val="20"/>
      <w:lang w:eastAsia="en-US"/>
    </w:r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宋体" w:hAnsi="Calibri" w:cs="宋体"/>
      <w:color w:val="000000"/>
      <w:sz w:val="24"/>
      <w:szCs w:val="24"/>
    </w:rPr>
  </w:style>
  <w:style w:type="character" w:customStyle="1" w:styleId="s99qhheiti1">
    <w:name w:val="s_99qh_heiti1"/>
    <w:basedOn w:val="a0"/>
    <w:qFormat/>
    <w:rPr>
      <w:rFonts w:ascii="黑体" w:eastAsia="黑体" w:hAnsi="黑体" w:hint="eastAsia"/>
      <w:color w:val="000000"/>
      <w:sz w:val="27"/>
      <w:szCs w:val="27"/>
    </w:rPr>
  </w:style>
  <w:style w:type="character" w:customStyle="1" w:styleId="Char0">
    <w:name w:val="批注文字 Char"/>
    <w:basedOn w:val="a0"/>
    <w:link w:val="a4"/>
    <w:semiHidden/>
    <w:qFormat/>
    <w:rPr>
      <w:sz w:val="22"/>
      <w:szCs w:val="22"/>
    </w:rPr>
  </w:style>
  <w:style w:type="character" w:customStyle="1" w:styleId="Char">
    <w:name w:val="批注主题 Char"/>
    <w:basedOn w:val="Char0"/>
    <w:link w:val="a3"/>
    <w:semiHidden/>
    <w:qFormat/>
    <w:rPr>
      <w:b/>
      <w:bCs/>
      <w:sz w:val="22"/>
      <w:szCs w:val="22"/>
    </w:rPr>
  </w:style>
  <w:style w:type="character" w:customStyle="1" w:styleId="Char1">
    <w:name w:val="正文文本 Char"/>
    <w:basedOn w:val="a0"/>
    <w:link w:val="a6"/>
    <w:semiHidden/>
    <w:qFormat/>
    <w:rPr>
      <w:rFonts w:ascii="Nimbus Roman No9 L" w:eastAsia="Nimbus Sans L" w:hAnsi="Nimbus Roman No9 L"/>
      <w:sz w:val="24"/>
      <w:szCs w:val="24"/>
      <w:lang w:val="zh-CN" w:eastAsia="en-US"/>
    </w:rPr>
  </w:style>
  <w:style w:type="paragraph" w:customStyle="1" w:styleId="z-1">
    <w:name w:val="z-窗体底端1"/>
    <w:basedOn w:val="a"/>
    <w:next w:val="a"/>
    <w:link w:val="z-Char"/>
    <w:uiPriority w:val="99"/>
    <w:unhideWhenUsed/>
    <w:qFormat/>
    <w:pPr>
      <w:pBdr>
        <w:top w:val="single" w:sz="6" w:space="1" w:color="auto"/>
      </w:pBdr>
      <w:spacing w:after="0" w:line="240" w:lineRule="auto"/>
      <w:jc w:val="center"/>
    </w:pPr>
    <w:rPr>
      <w:rFonts w:ascii="Arial" w:hAnsi="Arial" w:cs="Arial"/>
      <w:vanish/>
      <w:sz w:val="16"/>
      <w:szCs w:val="16"/>
    </w:rPr>
  </w:style>
  <w:style w:type="character" w:customStyle="1" w:styleId="z-Char">
    <w:name w:val="z-窗体底端 Char"/>
    <w:basedOn w:val="a0"/>
    <w:link w:val="z-1"/>
    <w:uiPriority w:val="99"/>
    <w:qFormat/>
    <w:rPr>
      <w:rFonts w:ascii="Arial" w:hAnsi="Arial" w:cs="Arial"/>
      <w:vanish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230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41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00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3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06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11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45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4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68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8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8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32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81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6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8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emf"/><Relationship Id="rId18" Type="http://schemas.openxmlformats.org/officeDocument/2006/relationships/chart" Target="charts/chart1.xml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chart" Target="charts/chart4.xml"/><Relationship Id="rId7" Type="http://schemas.openxmlformats.org/officeDocument/2006/relationships/webSettings" Target="webSettings.xml"/><Relationship Id="rId12" Type="http://schemas.openxmlformats.org/officeDocument/2006/relationships/image" Target="media/image20.jpe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chart" Target="charts/chart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image" Target="media/image8.png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chart" Target="charts/chart6.xml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chart" Target="charts/chart2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emf"/><Relationship Id="rId22" Type="http://schemas.openxmlformats.org/officeDocument/2006/relationships/chart" Target="charts/chart5.xml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&#29579;&#30460;&#38686;\&#26041;&#27491;&#26399;&#36135;&#32929;&#25351;&#26399;&#36135;&#25237;&#36164;&#25253;&#21578;2.dot" TargetMode="External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oleObject" Target="file:///C:\Users\futures\Desktop\&#20399;&#33437;&#33459;\&#35910;&#31867;&#26085;&#25253;\&#35910;&#31867;&#26085;&#25253;&#25968;&#25454;.xlsx" TargetMode="External"/><Relationship Id="rId1" Type="http://schemas.openxmlformats.org/officeDocument/2006/relationships/themeOverride" Target="../theme/themeOverride1.xm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futures\Desktop\&#20399;&#33437;&#33459;\&#35910;&#31867;&#26085;&#25253;\&#35910;&#31867;&#26085;&#25253;&#25968;&#25454;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futures\Desktop\&#20399;&#33437;&#33459;\&#35910;&#31867;&#26085;&#25253;\&#35910;&#31867;&#26085;&#25253;&#25968;&#25454;.xlsx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futures\Desktop\&#20399;&#33437;&#33459;\&#35910;&#31867;&#26085;&#25253;\&#35910;&#31867;&#26085;&#25253;&#25968;&#25454;.xlsx" TargetMode="External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futures\Desktop\&#20399;&#33437;&#33459;\&#35910;&#31867;&#26085;&#25253;\&#35910;&#31867;&#26085;&#25253;&#25968;&#25454;.xlsx" TargetMode="External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futures\Desktop\&#20399;&#33437;&#33459;\&#35910;&#31867;&#26085;&#25253;\&#35910;&#31867;&#26085;&#25253;&#25968;&#25454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 sz="1200" b="0">
                <a:latin typeface="华文新魏" pitchFamily="2" charset="-122"/>
                <a:ea typeface="华文新魏" pitchFamily="2" charset="-122"/>
              </a:defRPr>
            </a:pPr>
            <a:r>
              <a:rPr lang="zh-CN" altLang="en-US" sz="1200" b="0">
                <a:latin typeface="华文新魏" pitchFamily="2" charset="-122"/>
                <a:ea typeface="华文新魏" pitchFamily="2" charset="-122"/>
              </a:rPr>
              <a:t>豆粕期现基差</a:t>
            </a:r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豆粕基差分析!$W$22</c:f>
              <c:strCache>
                <c:ptCount val="1"/>
                <c:pt idx="0">
                  <c:v>01合约基差</c:v>
                </c:pt>
              </c:strCache>
            </c:strRef>
          </c:tx>
          <c:marker>
            <c:symbol val="none"/>
          </c:marker>
          <c:cat>
            <c:numRef>
              <c:f>豆粕基差分析!$R$23:$R$1039</c:f>
              <c:numCache>
                <c:formatCode>yyyy\-mm\-dd</c:formatCode>
                <c:ptCount val="1017"/>
                <c:pt idx="0">
                  <c:v>43354</c:v>
                </c:pt>
                <c:pt idx="1">
                  <c:v>43353</c:v>
                </c:pt>
                <c:pt idx="2">
                  <c:v>43350</c:v>
                </c:pt>
                <c:pt idx="3">
                  <c:v>43349</c:v>
                </c:pt>
                <c:pt idx="4">
                  <c:v>43348</c:v>
                </c:pt>
                <c:pt idx="5">
                  <c:v>43347</c:v>
                </c:pt>
                <c:pt idx="6">
                  <c:v>43346</c:v>
                </c:pt>
                <c:pt idx="7">
                  <c:v>43343</c:v>
                </c:pt>
                <c:pt idx="8">
                  <c:v>43342</c:v>
                </c:pt>
                <c:pt idx="9">
                  <c:v>43341</c:v>
                </c:pt>
                <c:pt idx="10">
                  <c:v>43340</c:v>
                </c:pt>
                <c:pt idx="11">
                  <c:v>43339</c:v>
                </c:pt>
                <c:pt idx="12">
                  <c:v>43336</c:v>
                </c:pt>
                <c:pt idx="13">
                  <c:v>43335</c:v>
                </c:pt>
                <c:pt idx="14">
                  <c:v>43334</c:v>
                </c:pt>
                <c:pt idx="15">
                  <c:v>43333</c:v>
                </c:pt>
                <c:pt idx="16">
                  <c:v>43332</c:v>
                </c:pt>
                <c:pt idx="17">
                  <c:v>43329</c:v>
                </c:pt>
                <c:pt idx="18">
                  <c:v>43328</c:v>
                </c:pt>
                <c:pt idx="19">
                  <c:v>43327</c:v>
                </c:pt>
                <c:pt idx="20">
                  <c:v>43326</c:v>
                </c:pt>
                <c:pt idx="21">
                  <c:v>43325</c:v>
                </c:pt>
                <c:pt idx="22">
                  <c:v>43322</c:v>
                </c:pt>
                <c:pt idx="23">
                  <c:v>43321</c:v>
                </c:pt>
                <c:pt idx="24">
                  <c:v>43320</c:v>
                </c:pt>
                <c:pt idx="25">
                  <c:v>43319</c:v>
                </c:pt>
                <c:pt idx="26">
                  <c:v>43318</c:v>
                </c:pt>
                <c:pt idx="27">
                  <c:v>43315</c:v>
                </c:pt>
                <c:pt idx="28">
                  <c:v>43314</c:v>
                </c:pt>
                <c:pt idx="29">
                  <c:v>43313</c:v>
                </c:pt>
                <c:pt idx="30">
                  <c:v>43312</c:v>
                </c:pt>
                <c:pt idx="31">
                  <c:v>43311</c:v>
                </c:pt>
                <c:pt idx="32">
                  <c:v>43308</c:v>
                </c:pt>
                <c:pt idx="33">
                  <c:v>43307</c:v>
                </c:pt>
                <c:pt idx="34">
                  <c:v>43306</c:v>
                </c:pt>
                <c:pt idx="35">
                  <c:v>43305</c:v>
                </c:pt>
                <c:pt idx="36">
                  <c:v>43304</c:v>
                </c:pt>
                <c:pt idx="37">
                  <c:v>43301</c:v>
                </c:pt>
                <c:pt idx="38">
                  <c:v>43300</c:v>
                </c:pt>
                <c:pt idx="39">
                  <c:v>43299</c:v>
                </c:pt>
                <c:pt idx="40">
                  <c:v>43298</c:v>
                </c:pt>
                <c:pt idx="41">
                  <c:v>43297</c:v>
                </c:pt>
                <c:pt idx="42">
                  <c:v>43294</c:v>
                </c:pt>
                <c:pt idx="43">
                  <c:v>43293</c:v>
                </c:pt>
                <c:pt idx="44">
                  <c:v>43292</c:v>
                </c:pt>
                <c:pt idx="45">
                  <c:v>43291</c:v>
                </c:pt>
                <c:pt idx="46">
                  <c:v>43290</c:v>
                </c:pt>
                <c:pt idx="47">
                  <c:v>43287</c:v>
                </c:pt>
                <c:pt idx="48">
                  <c:v>43286</c:v>
                </c:pt>
                <c:pt idx="49">
                  <c:v>43285</c:v>
                </c:pt>
                <c:pt idx="50">
                  <c:v>43284</c:v>
                </c:pt>
                <c:pt idx="51">
                  <c:v>43283</c:v>
                </c:pt>
                <c:pt idx="52">
                  <c:v>43280</c:v>
                </c:pt>
                <c:pt idx="53">
                  <c:v>43279</c:v>
                </c:pt>
                <c:pt idx="54">
                  <c:v>43278</c:v>
                </c:pt>
                <c:pt idx="55">
                  <c:v>43277</c:v>
                </c:pt>
                <c:pt idx="56">
                  <c:v>43276</c:v>
                </c:pt>
                <c:pt idx="57">
                  <c:v>43273</c:v>
                </c:pt>
                <c:pt idx="58">
                  <c:v>43272</c:v>
                </c:pt>
                <c:pt idx="59">
                  <c:v>43271</c:v>
                </c:pt>
                <c:pt idx="60">
                  <c:v>43270</c:v>
                </c:pt>
                <c:pt idx="61">
                  <c:v>43266</c:v>
                </c:pt>
                <c:pt idx="62">
                  <c:v>43265</c:v>
                </c:pt>
                <c:pt idx="63">
                  <c:v>43264</c:v>
                </c:pt>
                <c:pt idx="64">
                  <c:v>43263</c:v>
                </c:pt>
                <c:pt idx="65">
                  <c:v>43262</c:v>
                </c:pt>
                <c:pt idx="66">
                  <c:v>43259</c:v>
                </c:pt>
                <c:pt idx="67">
                  <c:v>43258</c:v>
                </c:pt>
                <c:pt idx="68">
                  <c:v>43257</c:v>
                </c:pt>
                <c:pt idx="69">
                  <c:v>43256</c:v>
                </c:pt>
                <c:pt idx="70">
                  <c:v>43255</c:v>
                </c:pt>
                <c:pt idx="71">
                  <c:v>43252</c:v>
                </c:pt>
                <c:pt idx="72">
                  <c:v>43251</c:v>
                </c:pt>
                <c:pt idx="73">
                  <c:v>43250</c:v>
                </c:pt>
                <c:pt idx="74">
                  <c:v>43249</c:v>
                </c:pt>
                <c:pt idx="75">
                  <c:v>43248</c:v>
                </c:pt>
                <c:pt idx="76">
                  <c:v>43245</c:v>
                </c:pt>
                <c:pt idx="77">
                  <c:v>43244</c:v>
                </c:pt>
                <c:pt idx="78">
                  <c:v>43243</c:v>
                </c:pt>
                <c:pt idx="79">
                  <c:v>43242</c:v>
                </c:pt>
                <c:pt idx="80">
                  <c:v>43241</c:v>
                </c:pt>
                <c:pt idx="81">
                  <c:v>43238</c:v>
                </c:pt>
                <c:pt idx="82">
                  <c:v>43237</c:v>
                </c:pt>
                <c:pt idx="83">
                  <c:v>43236</c:v>
                </c:pt>
                <c:pt idx="84">
                  <c:v>43235</c:v>
                </c:pt>
                <c:pt idx="85">
                  <c:v>43234</c:v>
                </c:pt>
                <c:pt idx="86">
                  <c:v>43231</c:v>
                </c:pt>
                <c:pt idx="87">
                  <c:v>43230</c:v>
                </c:pt>
                <c:pt idx="88">
                  <c:v>43229</c:v>
                </c:pt>
                <c:pt idx="89">
                  <c:v>43228</c:v>
                </c:pt>
                <c:pt idx="90">
                  <c:v>43227</c:v>
                </c:pt>
                <c:pt idx="91">
                  <c:v>43224</c:v>
                </c:pt>
                <c:pt idx="92">
                  <c:v>43223</c:v>
                </c:pt>
                <c:pt idx="93">
                  <c:v>43222</c:v>
                </c:pt>
                <c:pt idx="94">
                  <c:v>43217</c:v>
                </c:pt>
                <c:pt idx="95">
                  <c:v>43216</c:v>
                </c:pt>
                <c:pt idx="96">
                  <c:v>43215</c:v>
                </c:pt>
                <c:pt idx="97">
                  <c:v>43214</c:v>
                </c:pt>
                <c:pt idx="98">
                  <c:v>43213</c:v>
                </c:pt>
                <c:pt idx="99">
                  <c:v>43210</c:v>
                </c:pt>
                <c:pt idx="100">
                  <c:v>43209</c:v>
                </c:pt>
                <c:pt idx="101">
                  <c:v>43208</c:v>
                </c:pt>
                <c:pt idx="102">
                  <c:v>43207</c:v>
                </c:pt>
                <c:pt idx="103">
                  <c:v>43206</c:v>
                </c:pt>
                <c:pt idx="104">
                  <c:v>43203</c:v>
                </c:pt>
                <c:pt idx="105">
                  <c:v>43202</c:v>
                </c:pt>
                <c:pt idx="106">
                  <c:v>43201</c:v>
                </c:pt>
                <c:pt idx="107">
                  <c:v>43200</c:v>
                </c:pt>
                <c:pt idx="108">
                  <c:v>43199</c:v>
                </c:pt>
                <c:pt idx="109">
                  <c:v>43194</c:v>
                </c:pt>
                <c:pt idx="110">
                  <c:v>43193</c:v>
                </c:pt>
                <c:pt idx="111">
                  <c:v>43192</c:v>
                </c:pt>
                <c:pt idx="112">
                  <c:v>43189</c:v>
                </c:pt>
                <c:pt idx="113">
                  <c:v>43188</c:v>
                </c:pt>
                <c:pt idx="114">
                  <c:v>43187</c:v>
                </c:pt>
                <c:pt idx="115">
                  <c:v>43186</c:v>
                </c:pt>
                <c:pt idx="116">
                  <c:v>43185</c:v>
                </c:pt>
                <c:pt idx="117">
                  <c:v>43182</c:v>
                </c:pt>
                <c:pt idx="118">
                  <c:v>43181</c:v>
                </c:pt>
                <c:pt idx="119">
                  <c:v>43180</c:v>
                </c:pt>
                <c:pt idx="120">
                  <c:v>43179</c:v>
                </c:pt>
                <c:pt idx="121">
                  <c:v>43178</c:v>
                </c:pt>
                <c:pt idx="122">
                  <c:v>43175</c:v>
                </c:pt>
                <c:pt idx="123">
                  <c:v>43174</c:v>
                </c:pt>
                <c:pt idx="124">
                  <c:v>43173</c:v>
                </c:pt>
                <c:pt idx="125">
                  <c:v>43172</c:v>
                </c:pt>
                <c:pt idx="126">
                  <c:v>43171</c:v>
                </c:pt>
                <c:pt idx="127">
                  <c:v>43168</c:v>
                </c:pt>
                <c:pt idx="128">
                  <c:v>43167</c:v>
                </c:pt>
                <c:pt idx="129">
                  <c:v>43166</c:v>
                </c:pt>
                <c:pt idx="130">
                  <c:v>43165</c:v>
                </c:pt>
                <c:pt idx="131">
                  <c:v>43164</c:v>
                </c:pt>
                <c:pt idx="132">
                  <c:v>43161</c:v>
                </c:pt>
                <c:pt idx="133">
                  <c:v>43160</c:v>
                </c:pt>
                <c:pt idx="134">
                  <c:v>43159</c:v>
                </c:pt>
                <c:pt idx="135">
                  <c:v>43158</c:v>
                </c:pt>
                <c:pt idx="136">
                  <c:v>43157</c:v>
                </c:pt>
                <c:pt idx="137">
                  <c:v>43154</c:v>
                </c:pt>
                <c:pt idx="138">
                  <c:v>43153</c:v>
                </c:pt>
                <c:pt idx="139">
                  <c:v>43145</c:v>
                </c:pt>
                <c:pt idx="140">
                  <c:v>43144</c:v>
                </c:pt>
                <c:pt idx="141">
                  <c:v>43143</c:v>
                </c:pt>
                <c:pt idx="142">
                  <c:v>43140</c:v>
                </c:pt>
                <c:pt idx="143">
                  <c:v>43139</c:v>
                </c:pt>
                <c:pt idx="144">
                  <c:v>43138</c:v>
                </c:pt>
                <c:pt idx="145">
                  <c:v>43137</c:v>
                </c:pt>
                <c:pt idx="146">
                  <c:v>43136</c:v>
                </c:pt>
                <c:pt idx="147">
                  <c:v>43133</c:v>
                </c:pt>
                <c:pt idx="148">
                  <c:v>43132</c:v>
                </c:pt>
                <c:pt idx="149">
                  <c:v>43131</c:v>
                </c:pt>
                <c:pt idx="150">
                  <c:v>43130</c:v>
                </c:pt>
                <c:pt idx="151">
                  <c:v>43129</c:v>
                </c:pt>
                <c:pt idx="152">
                  <c:v>43126</c:v>
                </c:pt>
                <c:pt idx="153">
                  <c:v>43125</c:v>
                </c:pt>
                <c:pt idx="154">
                  <c:v>43124</c:v>
                </c:pt>
                <c:pt idx="155">
                  <c:v>43123</c:v>
                </c:pt>
                <c:pt idx="156">
                  <c:v>43122</c:v>
                </c:pt>
                <c:pt idx="157">
                  <c:v>43119</c:v>
                </c:pt>
                <c:pt idx="158">
                  <c:v>43118</c:v>
                </c:pt>
                <c:pt idx="159">
                  <c:v>43117</c:v>
                </c:pt>
                <c:pt idx="160">
                  <c:v>43116</c:v>
                </c:pt>
                <c:pt idx="161">
                  <c:v>43115</c:v>
                </c:pt>
                <c:pt idx="162">
                  <c:v>43112</c:v>
                </c:pt>
                <c:pt idx="163">
                  <c:v>43111</c:v>
                </c:pt>
                <c:pt idx="164">
                  <c:v>43110</c:v>
                </c:pt>
                <c:pt idx="165">
                  <c:v>43109</c:v>
                </c:pt>
                <c:pt idx="166">
                  <c:v>43108</c:v>
                </c:pt>
                <c:pt idx="167">
                  <c:v>43105</c:v>
                </c:pt>
                <c:pt idx="168">
                  <c:v>43104</c:v>
                </c:pt>
                <c:pt idx="169">
                  <c:v>43103</c:v>
                </c:pt>
                <c:pt idx="170">
                  <c:v>43102</c:v>
                </c:pt>
                <c:pt idx="171">
                  <c:v>43098</c:v>
                </c:pt>
                <c:pt idx="172">
                  <c:v>43097</c:v>
                </c:pt>
                <c:pt idx="173">
                  <c:v>43096</c:v>
                </c:pt>
                <c:pt idx="174">
                  <c:v>43095</c:v>
                </c:pt>
                <c:pt idx="175">
                  <c:v>43094</c:v>
                </c:pt>
                <c:pt idx="176">
                  <c:v>43091</c:v>
                </c:pt>
                <c:pt idx="177">
                  <c:v>43090</c:v>
                </c:pt>
                <c:pt idx="178">
                  <c:v>43089</c:v>
                </c:pt>
                <c:pt idx="179">
                  <c:v>43088</c:v>
                </c:pt>
                <c:pt idx="180">
                  <c:v>43087</c:v>
                </c:pt>
                <c:pt idx="181">
                  <c:v>43084</c:v>
                </c:pt>
                <c:pt idx="182">
                  <c:v>43083</c:v>
                </c:pt>
                <c:pt idx="183">
                  <c:v>43082</c:v>
                </c:pt>
                <c:pt idx="184">
                  <c:v>43081</c:v>
                </c:pt>
                <c:pt idx="185">
                  <c:v>43080</c:v>
                </c:pt>
                <c:pt idx="186">
                  <c:v>43077</c:v>
                </c:pt>
                <c:pt idx="187">
                  <c:v>43076</c:v>
                </c:pt>
                <c:pt idx="188">
                  <c:v>43075</c:v>
                </c:pt>
                <c:pt idx="189">
                  <c:v>43074</c:v>
                </c:pt>
                <c:pt idx="190">
                  <c:v>43073</c:v>
                </c:pt>
                <c:pt idx="191">
                  <c:v>43070</c:v>
                </c:pt>
                <c:pt idx="192">
                  <c:v>43069</c:v>
                </c:pt>
                <c:pt idx="193">
                  <c:v>43068</c:v>
                </c:pt>
                <c:pt idx="194">
                  <c:v>43067</c:v>
                </c:pt>
                <c:pt idx="195">
                  <c:v>43066</c:v>
                </c:pt>
                <c:pt idx="196">
                  <c:v>43063</c:v>
                </c:pt>
                <c:pt idx="197">
                  <c:v>43062</c:v>
                </c:pt>
                <c:pt idx="198">
                  <c:v>43061</c:v>
                </c:pt>
                <c:pt idx="199">
                  <c:v>43060</c:v>
                </c:pt>
                <c:pt idx="200">
                  <c:v>43059</c:v>
                </c:pt>
                <c:pt idx="201">
                  <c:v>43056</c:v>
                </c:pt>
                <c:pt idx="202">
                  <c:v>43055</c:v>
                </c:pt>
                <c:pt idx="203">
                  <c:v>43054</c:v>
                </c:pt>
                <c:pt idx="204">
                  <c:v>43053</c:v>
                </c:pt>
                <c:pt idx="205">
                  <c:v>43052</c:v>
                </c:pt>
                <c:pt idx="206">
                  <c:v>43049</c:v>
                </c:pt>
                <c:pt idx="207">
                  <c:v>43048</c:v>
                </c:pt>
                <c:pt idx="208">
                  <c:v>43047</c:v>
                </c:pt>
                <c:pt idx="209">
                  <c:v>43046</c:v>
                </c:pt>
                <c:pt idx="210">
                  <c:v>43045</c:v>
                </c:pt>
                <c:pt idx="211">
                  <c:v>43042</c:v>
                </c:pt>
                <c:pt idx="212">
                  <c:v>43041</c:v>
                </c:pt>
                <c:pt idx="213">
                  <c:v>43040</c:v>
                </c:pt>
                <c:pt idx="214">
                  <c:v>43039</c:v>
                </c:pt>
                <c:pt idx="215">
                  <c:v>43038</c:v>
                </c:pt>
                <c:pt idx="216">
                  <c:v>43035</c:v>
                </c:pt>
                <c:pt idx="217">
                  <c:v>43034</c:v>
                </c:pt>
                <c:pt idx="218">
                  <c:v>43033</c:v>
                </c:pt>
                <c:pt idx="219">
                  <c:v>43032</c:v>
                </c:pt>
                <c:pt idx="220">
                  <c:v>43031</c:v>
                </c:pt>
                <c:pt idx="221">
                  <c:v>43028</c:v>
                </c:pt>
                <c:pt idx="222">
                  <c:v>43027</c:v>
                </c:pt>
                <c:pt idx="223">
                  <c:v>43026</c:v>
                </c:pt>
                <c:pt idx="224">
                  <c:v>43025</c:v>
                </c:pt>
                <c:pt idx="225">
                  <c:v>43024</c:v>
                </c:pt>
                <c:pt idx="226">
                  <c:v>43021</c:v>
                </c:pt>
                <c:pt idx="227">
                  <c:v>43020</c:v>
                </c:pt>
                <c:pt idx="228">
                  <c:v>43019</c:v>
                </c:pt>
                <c:pt idx="229">
                  <c:v>43018</c:v>
                </c:pt>
                <c:pt idx="230">
                  <c:v>43017</c:v>
                </c:pt>
                <c:pt idx="231">
                  <c:v>43007</c:v>
                </c:pt>
                <c:pt idx="232">
                  <c:v>43006</c:v>
                </c:pt>
                <c:pt idx="233">
                  <c:v>43005</c:v>
                </c:pt>
                <c:pt idx="234">
                  <c:v>43004</c:v>
                </c:pt>
                <c:pt idx="235">
                  <c:v>43003</c:v>
                </c:pt>
                <c:pt idx="236">
                  <c:v>43000</c:v>
                </c:pt>
                <c:pt idx="237">
                  <c:v>42999</c:v>
                </c:pt>
                <c:pt idx="238">
                  <c:v>42998</c:v>
                </c:pt>
                <c:pt idx="239">
                  <c:v>42997</c:v>
                </c:pt>
                <c:pt idx="240">
                  <c:v>42996</c:v>
                </c:pt>
                <c:pt idx="241">
                  <c:v>42993</c:v>
                </c:pt>
                <c:pt idx="242">
                  <c:v>42992</c:v>
                </c:pt>
                <c:pt idx="243">
                  <c:v>42991</c:v>
                </c:pt>
                <c:pt idx="244">
                  <c:v>42990</c:v>
                </c:pt>
                <c:pt idx="245">
                  <c:v>42989</c:v>
                </c:pt>
                <c:pt idx="246">
                  <c:v>42986</c:v>
                </c:pt>
                <c:pt idx="247">
                  <c:v>42985</c:v>
                </c:pt>
                <c:pt idx="248">
                  <c:v>42984</c:v>
                </c:pt>
                <c:pt idx="249">
                  <c:v>42983</c:v>
                </c:pt>
                <c:pt idx="250">
                  <c:v>42982</c:v>
                </c:pt>
                <c:pt idx="251">
                  <c:v>42979</c:v>
                </c:pt>
                <c:pt idx="252">
                  <c:v>42978</c:v>
                </c:pt>
                <c:pt idx="253">
                  <c:v>42977</c:v>
                </c:pt>
                <c:pt idx="254">
                  <c:v>42976</c:v>
                </c:pt>
                <c:pt idx="255">
                  <c:v>42975</c:v>
                </c:pt>
                <c:pt idx="256">
                  <c:v>42972</c:v>
                </c:pt>
                <c:pt idx="257">
                  <c:v>42971</c:v>
                </c:pt>
                <c:pt idx="258">
                  <c:v>42970</c:v>
                </c:pt>
                <c:pt idx="259">
                  <c:v>42969</c:v>
                </c:pt>
                <c:pt idx="260">
                  <c:v>42968</c:v>
                </c:pt>
                <c:pt idx="261">
                  <c:v>42965</c:v>
                </c:pt>
                <c:pt idx="262">
                  <c:v>42964</c:v>
                </c:pt>
                <c:pt idx="263">
                  <c:v>42963</c:v>
                </c:pt>
                <c:pt idx="264">
                  <c:v>42962</c:v>
                </c:pt>
                <c:pt idx="265">
                  <c:v>42961</c:v>
                </c:pt>
                <c:pt idx="266">
                  <c:v>42958</c:v>
                </c:pt>
                <c:pt idx="267">
                  <c:v>42957</c:v>
                </c:pt>
                <c:pt idx="268">
                  <c:v>42956</c:v>
                </c:pt>
                <c:pt idx="269">
                  <c:v>42955</c:v>
                </c:pt>
                <c:pt idx="270">
                  <c:v>42954</c:v>
                </c:pt>
                <c:pt idx="271">
                  <c:v>42951</c:v>
                </c:pt>
                <c:pt idx="272">
                  <c:v>42950</c:v>
                </c:pt>
                <c:pt idx="273">
                  <c:v>42949</c:v>
                </c:pt>
                <c:pt idx="274">
                  <c:v>42948</c:v>
                </c:pt>
                <c:pt idx="275">
                  <c:v>42947</c:v>
                </c:pt>
                <c:pt idx="276">
                  <c:v>42944</c:v>
                </c:pt>
                <c:pt idx="277">
                  <c:v>42943</c:v>
                </c:pt>
                <c:pt idx="278">
                  <c:v>42942</c:v>
                </c:pt>
                <c:pt idx="279">
                  <c:v>42941</c:v>
                </c:pt>
                <c:pt idx="280">
                  <c:v>42940</c:v>
                </c:pt>
                <c:pt idx="281">
                  <c:v>42937</c:v>
                </c:pt>
                <c:pt idx="282">
                  <c:v>42936</c:v>
                </c:pt>
                <c:pt idx="283">
                  <c:v>42935</c:v>
                </c:pt>
                <c:pt idx="284">
                  <c:v>42934</c:v>
                </c:pt>
                <c:pt idx="285">
                  <c:v>42933</c:v>
                </c:pt>
                <c:pt idx="286">
                  <c:v>42930</c:v>
                </c:pt>
                <c:pt idx="287">
                  <c:v>42929</c:v>
                </c:pt>
                <c:pt idx="288">
                  <c:v>42928</c:v>
                </c:pt>
                <c:pt idx="289">
                  <c:v>42927</c:v>
                </c:pt>
                <c:pt idx="290">
                  <c:v>42926</c:v>
                </c:pt>
                <c:pt idx="291">
                  <c:v>42923</c:v>
                </c:pt>
                <c:pt idx="292">
                  <c:v>42922</c:v>
                </c:pt>
                <c:pt idx="293">
                  <c:v>42921</c:v>
                </c:pt>
                <c:pt idx="294">
                  <c:v>42920</c:v>
                </c:pt>
                <c:pt idx="295">
                  <c:v>42919</c:v>
                </c:pt>
                <c:pt idx="296">
                  <c:v>42916</c:v>
                </c:pt>
                <c:pt idx="297">
                  <c:v>42915</c:v>
                </c:pt>
                <c:pt idx="298">
                  <c:v>42914</c:v>
                </c:pt>
                <c:pt idx="299">
                  <c:v>42913</c:v>
                </c:pt>
                <c:pt idx="300">
                  <c:v>42912</c:v>
                </c:pt>
                <c:pt idx="301">
                  <c:v>42909</c:v>
                </c:pt>
                <c:pt idx="302">
                  <c:v>42908</c:v>
                </c:pt>
                <c:pt idx="303">
                  <c:v>42907</c:v>
                </c:pt>
                <c:pt idx="304">
                  <c:v>42906</c:v>
                </c:pt>
                <c:pt idx="305">
                  <c:v>42905</c:v>
                </c:pt>
                <c:pt idx="306">
                  <c:v>42902</c:v>
                </c:pt>
                <c:pt idx="307">
                  <c:v>42901</c:v>
                </c:pt>
                <c:pt idx="308">
                  <c:v>42900</c:v>
                </c:pt>
                <c:pt idx="309">
                  <c:v>42899</c:v>
                </c:pt>
                <c:pt idx="310">
                  <c:v>42898</c:v>
                </c:pt>
                <c:pt idx="311">
                  <c:v>42895</c:v>
                </c:pt>
                <c:pt idx="312">
                  <c:v>42894</c:v>
                </c:pt>
                <c:pt idx="313">
                  <c:v>42893</c:v>
                </c:pt>
                <c:pt idx="314">
                  <c:v>42892</c:v>
                </c:pt>
                <c:pt idx="315">
                  <c:v>42891</c:v>
                </c:pt>
                <c:pt idx="316">
                  <c:v>42888</c:v>
                </c:pt>
                <c:pt idx="317">
                  <c:v>42887</c:v>
                </c:pt>
                <c:pt idx="318">
                  <c:v>42886</c:v>
                </c:pt>
                <c:pt idx="319">
                  <c:v>42881</c:v>
                </c:pt>
                <c:pt idx="320">
                  <c:v>42880</c:v>
                </c:pt>
                <c:pt idx="321">
                  <c:v>42879</c:v>
                </c:pt>
                <c:pt idx="322">
                  <c:v>42878</c:v>
                </c:pt>
                <c:pt idx="323">
                  <c:v>42877</c:v>
                </c:pt>
                <c:pt idx="324">
                  <c:v>42874</c:v>
                </c:pt>
                <c:pt idx="325">
                  <c:v>42873</c:v>
                </c:pt>
                <c:pt idx="326">
                  <c:v>42872</c:v>
                </c:pt>
                <c:pt idx="327">
                  <c:v>42871</c:v>
                </c:pt>
                <c:pt idx="328">
                  <c:v>42870</c:v>
                </c:pt>
                <c:pt idx="329">
                  <c:v>42867</c:v>
                </c:pt>
                <c:pt idx="330">
                  <c:v>42866</c:v>
                </c:pt>
                <c:pt idx="331">
                  <c:v>42865</c:v>
                </c:pt>
                <c:pt idx="332">
                  <c:v>42864</c:v>
                </c:pt>
                <c:pt idx="333">
                  <c:v>42863</c:v>
                </c:pt>
                <c:pt idx="334">
                  <c:v>42860</c:v>
                </c:pt>
                <c:pt idx="335">
                  <c:v>42859</c:v>
                </c:pt>
                <c:pt idx="336">
                  <c:v>42858</c:v>
                </c:pt>
                <c:pt idx="337">
                  <c:v>42857</c:v>
                </c:pt>
                <c:pt idx="338">
                  <c:v>42853</c:v>
                </c:pt>
                <c:pt idx="339">
                  <c:v>42852</c:v>
                </c:pt>
                <c:pt idx="340">
                  <c:v>42851</c:v>
                </c:pt>
                <c:pt idx="341">
                  <c:v>42850</c:v>
                </c:pt>
                <c:pt idx="342">
                  <c:v>42849</c:v>
                </c:pt>
                <c:pt idx="343">
                  <c:v>42846</c:v>
                </c:pt>
                <c:pt idx="344">
                  <c:v>42845</c:v>
                </c:pt>
                <c:pt idx="345">
                  <c:v>42844</c:v>
                </c:pt>
                <c:pt idx="346">
                  <c:v>42843</c:v>
                </c:pt>
                <c:pt idx="347">
                  <c:v>42842</c:v>
                </c:pt>
                <c:pt idx="348">
                  <c:v>42839</c:v>
                </c:pt>
                <c:pt idx="349">
                  <c:v>42838</c:v>
                </c:pt>
                <c:pt idx="350">
                  <c:v>42837</c:v>
                </c:pt>
                <c:pt idx="351">
                  <c:v>42836</c:v>
                </c:pt>
                <c:pt idx="352">
                  <c:v>42835</c:v>
                </c:pt>
                <c:pt idx="353">
                  <c:v>42832</c:v>
                </c:pt>
                <c:pt idx="354">
                  <c:v>42831</c:v>
                </c:pt>
                <c:pt idx="355">
                  <c:v>42830</c:v>
                </c:pt>
                <c:pt idx="356">
                  <c:v>42825</c:v>
                </c:pt>
                <c:pt idx="357">
                  <c:v>42824</c:v>
                </c:pt>
                <c:pt idx="358">
                  <c:v>42823</c:v>
                </c:pt>
                <c:pt idx="359">
                  <c:v>42822</c:v>
                </c:pt>
                <c:pt idx="360">
                  <c:v>42821</c:v>
                </c:pt>
                <c:pt idx="361">
                  <c:v>42818</c:v>
                </c:pt>
                <c:pt idx="362">
                  <c:v>42817</c:v>
                </c:pt>
                <c:pt idx="363">
                  <c:v>42816</c:v>
                </c:pt>
                <c:pt idx="364">
                  <c:v>42815</c:v>
                </c:pt>
                <c:pt idx="365">
                  <c:v>42814</c:v>
                </c:pt>
                <c:pt idx="366">
                  <c:v>42811</c:v>
                </c:pt>
                <c:pt idx="367">
                  <c:v>42810</c:v>
                </c:pt>
                <c:pt idx="368">
                  <c:v>42809</c:v>
                </c:pt>
                <c:pt idx="369">
                  <c:v>42808</c:v>
                </c:pt>
                <c:pt idx="370">
                  <c:v>42807</c:v>
                </c:pt>
                <c:pt idx="371">
                  <c:v>42804</c:v>
                </c:pt>
                <c:pt idx="372">
                  <c:v>42803</c:v>
                </c:pt>
                <c:pt idx="373">
                  <c:v>42802</c:v>
                </c:pt>
                <c:pt idx="374">
                  <c:v>42801</c:v>
                </c:pt>
                <c:pt idx="375">
                  <c:v>42800</c:v>
                </c:pt>
                <c:pt idx="376">
                  <c:v>42797</c:v>
                </c:pt>
                <c:pt idx="377">
                  <c:v>42796</c:v>
                </c:pt>
                <c:pt idx="378">
                  <c:v>42795</c:v>
                </c:pt>
                <c:pt idx="379">
                  <c:v>42794</c:v>
                </c:pt>
                <c:pt idx="380">
                  <c:v>42793</c:v>
                </c:pt>
                <c:pt idx="381">
                  <c:v>42790</c:v>
                </c:pt>
                <c:pt idx="382">
                  <c:v>42789</c:v>
                </c:pt>
                <c:pt idx="383">
                  <c:v>42788</c:v>
                </c:pt>
                <c:pt idx="384">
                  <c:v>42787</c:v>
                </c:pt>
                <c:pt idx="385">
                  <c:v>42786</c:v>
                </c:pt>
                <c:pt idx="386">
                  <c:v>42783</c:v>
                </c:pt>
                <c:pt idx="387">
                  <c:v>42782</c:v>
                </c:pt>
                <c:pt idx="388">
                  <c:v>42781</c:v>
                </c:pt>
                <c:pt idx="389">
                  <c:v>42780</c:v>
                </c:pt>
                <c:pt idx="390">
                  <c:v>42779</c:v>
                </c:pt>
                <c:pt idx="391">
                  <c:v>42776</c:v>
                </c:pt>
                <c:pt idx="392">
                  <c:v>42775</c:v>
                </c:pt>
                <c:pt idx="393">
                  <c:v>42774</c:v>
                </c:pt>
                <c:pt idx="394">
                  <c:v>42773</c:v>
                </c:pt>
                <c:pt idx="395">
                  <c:v>42772</c:v>
                </c:pt>
                <c:pt idx="396">
                  <c:v>42769</c:v>
                </c:pt>
                <c:pt idx="397">
                  <c:v>42761</c:v>
                </c:pt>
                <c:pt idx="398">
                  <c:v>42760</c:v>
                </c:pt>
                <c:pt idx="399">
                  <c:v>42759</c:v>
                </c:pt>
                <c:pt idx="400">
                  <c:v>42758</c:v>
                </c:pt>
                <c:pt idx="401">
                  <c:v>42755</c:v>
                </c:pt>
                <c:pt idx="402">
                  <c:v>42754</c:v>
                </c:pt>
                <c:pt idx="403">
                  <c:v>42753</c:v>
                </c:pt>
                <c:pt idx="404">
                  <c:v>42752</c:v>
                </c:pt>
                <c:pt idx="405">
                  <c:v>42751</c:v>
                </c:pt>
                <c:pt idx="406">
                  <c:v>42748</c:v>
                </c:pt>
                <c:pt idx="407">
                  <c:v>42747</c:v>
                </c:pt>
                <c:pt idx="408">
                  <c:v>42746</c:v>
                </c:pt>
                <c:pt idx="409">
                  <c:v>42745</c:v>
                </c:pt>
                <c:pt idx="410">
                  <c:v>42744</c:v>
                </c:pt>
                <c:pt idx="411">
                  <c:v>42741</c:v>
                </c:pt>
                <c:pt idx="412">
                  <c:v>42740</c:v>
                </c:pt>
                <c:pt idx="413">
                  <c:v>42739</c:v>
                </c:pt>
                <c:pt idx="414">
                  <c:v>42738</c:v>
                </c:pt>
                <c:pt idx="415">
                  <c:v>42734</c:v>
                </c:pt>
                <c:pt idx="416">
                  <c:v>42733</c:v>
                </c:pt>
                <c:pt idx="417">
                  <c:v>42732</c:v>
                </c:pt>
                <c:pt idx="418">
                  <c:v>42731</c:v>
                </c:pt>
                <c:pt idx="419">
                  <c:v>42730</c:v>
                </c:pt>
                <c:pt idx="420">
                  <c:v>42727</c:v>
                </c:pt>
                <c:pt idx="421">
                  <c:v>42726</c:v>
                </c:pt>
                <c:pt idx="422">
                  <c:v>42725</c:v>
                </c:pt>
                <c:pt idx="423">
                  <c:v>42724</c:v>
                </c:pt>
                <c:pt idx="424">
                  <c:v>42723</c:v>
                </c:pt>
                <c:pt idx="425">
                  <c:v>42720</c:v>
                </c:pt>
                <c:pt idx="426">
                  <c:v>42719</c:v>
                </c:pt>
                <c:pt idx="427">
                  <c:v>42718</c:v>
                </c:pt>
                <c:pt idx="428">
                  <c:v>42717</c:v>
                </c:pt>
                <c:pt idx="429">
                  <c:v>42716</c:v>
                </c:pt>
                <c:pt idx="430">
                  <c:v>42713</c:v>
                </c:pt>
                <c:pt idx="431">
                  <c:v>42712</c:v>
                </c:pt>
                <c:pt idx="432">
                  <c:v>42711</c:v>
                </c:pt>
                <c:pt idx="433">
                  <c:v>42710</c:v>
                </c:pt>
                <c:pt idx="434">
                  <c:v>42709</c:v>
                </c:pt>
                <c:pt idx="435">
                  <c:v>42706</c:v>
                </c:pt>
                <c:pt idx="436">
                  <c:v>42705</c:v>
                </c:pt>
                <c:pt idx="437">
                  <c:v>42704</c:v>
                </c:pt>
                <c:pt idx="438">
                  <c:v>42703</c:v>
                </c:pt>
                <c:pt idx="439">
                  <c:v>42702</c:v>
                </c:pt>
                <c:pt idx="440">
                  <c:v>42699</c:v>
                </c:pt>
                <c:pt idx="441">
                  <c:v>42698</c:v>
                </c:pt>
                <c:pt idx="442">
                  <c:v>42697</c:v>
                </c:pt>
                <c:pt idx="443">
                  <c:v>42696</c:v>
                </c:pt>
                <c:pt idx="444">
                  <c:v>42695</c:v>
                </c:pt>
                <c:pt idx="445">
                  <c:v>42692</c:v>
                </c:pt>
                <c:pt idx="446">
                  <c:v>42691</c:v>
                </c:pt>
                <c:pt idx="447">
                  <c:v>42690</c:v>
                </c:pt>
                <c:pt idx="448">
                  <c:v>42689</c:v>
                </c:pt>
                <c:pt idx="449">
                  <c:v>42688</c:v>
                </c:pt>
                <c:pt idx="450">
                  <c:v>42685</c:v>
                </c:pt>
                <c:pt idx="451">
                  <c:v>42684</c:v>
                </c:pt>
                <c:pt idx="452">
                  <c:v>42683</c:v>
                </c:pt>
                <c:pt idx="453">
                  <c:v>42682</c:v>
                </c:pt>
                <c:pt idx="454">
                  <c:v>42681</c:v>
                </c:pt>
                <c:pt idx="455">
                  <c:v>42678</c:v>
                </c:pt>
                <c:pt idx="456">
                  <c:v>42677</c:v>
                </c:pt>
                <c:pt idx="457">
                  <c:v>42676</c:v>
                </c:pt>
                <c:pt idx="458">
                  <c:v>42675</c:v>
                </c:pt>
                <c:pt idx="459">
                  <c:v>42674</c:v>
                </c:pt>
                <c:pt idx="460">
                  <c:v>42671</c:v>
                </c:pt>
                <c:pt idx="461">
                  <c:v>42670</c:v>
                </c:pt>
                <c:pt idx="462">
                  <c:v>42669</c:v>
                </c:pt>
                <c:pt idx="463">
                  <c:v>42668</c:v>
                </c:pt>
                <c:pt idx="464">
                  <c:v>42667</c:v>
                </c:pt>
                <c:pt idx="465">
                  <c:v>42664</c:v>
                </c:pt>
                <c:pt idx="466">
                  <c:v>42663</c:v>
                </c:pt>
                <c:pt idx="467">
                  <c:v>42662</c:v>
                </c:pt>
                <c:pt idx="468">
                  <c:v>42661</c:v>
                </c:pt>
                <c:pt idx="469">
                  <c:v>42660</c:v>
                </c:pt>
                <c:pt idx="470">
                  <c:v>42657</c:v>
                </c:pt>
                <c:pt idx="471">
                  <c:v>42656</c:v>
                </c:pt>
                <c:pt idx="472">
                  <c:v>42655</c:v>
                </c:pt>
                <c:pt idx="473">
                  <c:v>42654</c:v>
                </c:pt>
                <c:pt idx="474">
                  <c:v>42653</c:v>
                </c:pt>
                <c:pt idx="475">
                  <c:v>42643</c:v>
                </c:pt>
                <c:pt idx="476">
                  <c:v>42642</c:v>
                </c:pt>
                <c:pt idx="477">
                  <c:v>42641</c:v>
                </c:pt>
                <c:pt idx="478">
                  <c:v>42640</c:v>
                </c:pt>
                <c:pt idx="479">
                  <c:v>42639</c:v>
                </c:pt>
                <c:pt idx="480">
                  <c:v>42636</c:v>
                </c:pt>
                <c:pt idx="481">
                  <c:v>42635</c:v>
                </c:pt>
                <c:pt idx="482">
                  <c:v>42634</c:v>
                </c:pt>
                <c:pt idx="483">
                  <c:v>42633</c:v>
                </c:pt>
                <c:pt idx="484">
                  <c:v>42632</c:v>
                </c:pt>
                <c:pt idx="485">
                  <c:v>42627</c:v>
                </c:pt>
                <c:pt idx="486">
                  <c:v>42626</c:v>
                </c:pt>
                <c:pt idx="487">
                  <c:v>42625</c:v>
                </c:pt>
                <c:pt idx="488">
                  <c:v>42622</c:v>
                </c:pt>
                <c:pt idx="489">
                  <c:v>42621</c:v>
                </c:pt>
                <c:pt idx="490">
                  <c:v>42620</c:v>
                </c:pt>
                <c:pt idx="491">
                  <c:v>42619</c:v>
                </c:pt>
                <c:pt idx="492">
                  <c:v>42618</c:v>
                </c:pt>
                <c:pt idx="493">
                  <c:v>42615</c:v>
                </c:pt>
                <c:pt idx="494">
                  <c:v>42614</c:v>
                </c:pt>
                <c:pt idx="495">
                  <c:v>42613</c:v>
                </c:pt>
                <c:pt idx="496">
                  <c:v>42612</c:v>
                </c:pt>
                <c:pt idx="497">
                  <c:v>42611</c:v>
                </c:pt>
                <c:pt idx="498">
                  <c:v>42608</c:v>
                </c:pt>
                <c:pt idx="499">
                  <c:v>42607</c:v>
                </c:pt>
                <c:pt idx="500">
                  <c:v>42606</c:v>
                </c:pt>
                <c:pt idx="501">
                  <c:v>42605</c:v>
                </c:pt>
                <c:pt idx="502">
                  <c:v>42604</c:v>
                </c:pt>
                <c:pt idx="503">
                  <c:v>42601</c:v>
                </c:pt>
                <c:pt idx="504">
                  <c:v>42600</c:v>
                </c:pt>
                <c:pt idx="505">
                  <c:v>42599</c:v>
                </c:pt>
                <c:pt idx="506">
                  <c:v>42598</c:v>
                </c:pt>
                <c:pt idx="507">
                  <c:v>42597</c:v>
                </c:pt>
                <c:pt idx="508">
                  <c:v>42594</c:v>
                </c:pt>
                <c:pt idx="509">
                  <c:v>42593</c:v>
                </c:pt>
                <c:pt idx="510">
                  <c:v>42592</c:v>
                </c:pt>
                <c:pt idx="511">
                  <c:v>42591</c:v>
                </c:pt>
                <c:pt idx="512">
                  <c:v>42590</c:v>
                </c:pt>
                <c:pt idx="513">
                  <c:v>42587</c:v>
                </c:pt>
                <c:pt idx="514">
                  <c:v>42586</c:v>
                </c:pt>
                <c:pt idx="515">
                  <c:v>42585</c:v>
                </c:pt>
                <c:pt idx="516">
                  <c:v>42584</c:v>
                </c:pt>
                <c:pt idx="517">
                  <c:v>42583</c:v>
                </c:pt>
                <c:pt idx="518">
                  <c:v>42580</c:v>
                </c:pt>
                <c:pt idx="519">
                  <c:v>42579</c:v>
                </c:pt>
                <c:pt idx="520">
                  <c:v>42578</c:v>
                </c:pt>
                <c:pt idx="521">
                  <c:v>42577</c:v>
                </c:pt>
                <c:pt idx="522">
                  <c:v>42576</c:v>
                </c:pt>
                <c:pt idx="523">
                  <c:v>42573</c:v>
                </c:pt>
                <c:pt idx="524">
                  <c:v>42572</c:v>
                </c:pt>
                <c:pt idx="525">
                  <c:v>42571</c:v>
                </c:pt>
                <c:pt idx="526">
                  <c:v>42570</c:v>
                </c:pt>
                <c:pt idx="527">
                  <c:v>42569</c:v>
                </c:pt>
                <c:pt idx="528">
                  <c:v>42566</c:v>
                </c:pt>
                <c:pt idx="529">
                  <c:v>42565</c:v>
                </c:pt>
                <c:pt idx="530">
                  <c:v>42564</c:v>
                </c:pt>
                <c:pt idx="531">
                  <c:v>42563</c:v>
                </c:pt>
                <c:pt idx="532">
                  <c:v>42562</c:v>
                </c:pt>
                <c:pt idx="533">
                  <c:v>42559</c:v>
                </c:pt>
                <c:pt idx="534">
                  <c:v>42558</c:v>
                </c:pt>
                <c:pt idx="535">
                  <c:v>42557</c:v>
                </c:pt>
                <c:pt idx="536">
                  <c:v>42556</c:v>
                </c:pt>
                <c:pt idx="537">
                  <c:v>42555</c:v>
                </c:pt>
                <c:pt idx="538">
                  <c:v>42552</c:v>
                </c:pt>
                <c:pt idx="539">
                  <c:v>42551</c:v>
                </c:pt>
                <c:pt idx="540">
                  <c:v>42550</c:v>
                </c:pt>
                <c:pt idx="541">
                  <c:v>42549</c:v>
                </c:pt>
                <c:pt idx="542">
                  <c:v>42548</c:v>
                </c:pt>
                <c:pt idx="543">
                  <c:v>42545</c:v>
                </c:pt>
                <c:pt idx="544">
                  <c:v>42544</c:v>
                </c:pt>
                <c:pt idx="545">
                  <c:v>42543</c:v>
                </c:pt>
                <c:pt idx="546">
                  <c:v>42542</c:v>
                </c:pt>
                <c:pt idx="547">
                  <c:v>42541</c:v>
                </c:pt>
                <c:pt idx="548">
                  <c:v>42538</c:v>
                </c:pt>
                <c:pt idx="549">
                  <c:v>42537</c:v>
                </c:pt>
                <c:pt idx="550">
                  <c:v>42536</c:v>
                </c:pt>
                <c:pt idx="551">
                  <c:v>42535</c:v>
                </c:pt>
                <c:pt idx="552">
                  <c:v>42534</c:v>
                </c:pt>
                <c:pt idx="553">
                  <c:v>42529</c:v>
                </c:pt>
                <c:pt idx="554">
                  <c:v>42528</c:v>
                </c:pt>
                <c:pt idx="555">
                  <c:v>42527</c:v>
                </c:pt>
                <c:pt idx="556">
                  <c:v>42524</c:v>
                </c:pt>
                <c:pt idx="557">
                  <c:v>42523</c:v>
                </c:pt>
                <c:pt idx="558">
                  <c:v>42522</c:v>
                </c:pt>
                <c:pt idx="559">
                  <c:v>42521</c:v>
                </c:pt>
                <c:pt idx="560">
                  <c:v>42520</c:v>
                </c:pt>
                <c:pt idx="561">
                  <c:v>42517</c:v>
                </c:pt>
                <c:pt idx="562">
                  <c:v>42516</c:v>
                </c:pt>
                <c:pt idx="563">
                  <c:v>42515</c:v>
                </c:pt>
                <c:pt idx="564">
                  <c:v>42514</c:v>
                </c:pt>
                <c:pt idx="565">
                  <c:v>42513</c:v>
                </c:pt>
                <c:pt idx="566">
                  <c:v>42510</c:v>
                </c:pt>
                <c:pt idx="567">
                  <c:v>42509</c:v>
                </c:pt>
                <c:pt idx="568">
                  <c:v>42508</c:v>
                </c:pt>
                <c:pt idx="569">
                  <c:v>42507</c:v>
                </c:pt>
                <c:pt idx="570">
                  <c:v>42506</c:v>
                </c:pt>
                <c:pt idx="571">
                  <c:v>42503</c:v>
                </c:pt>
                <c:pt idx="572">
                  <c:v>42502</c:v>
                </c:pt>
                <c:pt idx="573">
                  <c:v>42501</c:v>
                </c:pt>
                <c:pt idx="574">
                  <c:v>42500</c:v>
                </c:pt>
                <c:pt idx="575">
                  <c:v>42499</c:v>
                </c:pt>
                <c:pt idx="576">
                  <c:v>42496</c:v>
                </c:pt>
                <c:pt idx="577">
                  <c:v>42495</c:v>
                </c:pt>
                <c:pt idx="578">
                  <c:v>42494</c:v>
                </c:pt>
                <c:pt idx="579">
                  <c:v>42493</c:v>
                </c:pt>
                <c:pt idx="580">
                  <c:v>42489</c:v>
                </c:pt>
                <c:pt idx="581">
                  <c:v>42488</c:v>
                </c:pt>
                <c:pt idx="582">
                  <c:v>42487</c:v>
                </c:pt>
                <c:pt idx="583">
                  <c:v>42486</c:v>
                </c:pt>
                <c:pt idx="584">
                  <c:v>42485</c:v>
                </c:pt>
                <c:pt idx="585">
                  <c:v>42482</c:v>
                </c:pt>
                <c:pt idx="586">
                  <c:v>42481</c:v>
                </c:pt>
                <c:pt idx="587">
                  <c:v>42480</c:v>
                </c:pt>
                <c:pt idx="588">
                  <c:v>42479</c:v>
                </c:pt>
                <c:pt idx="589">
                  <c:v>42478</c:v>
                </c:pt>
                <c:pt idx="590">
                  <c:v>42475</c:v>
                </c:pt>
                <c:pt idx="591">
                  <c:v>42474</c:v>
                </c:pt>
                <c:pt idx="592">
                  <c:v>42473</c:v>
                </c:pt>
                <c:pt idx="593">
                  <c:v>42472</c:v>
                </c:pt>
                <c:pt idx="594">
                  <c:v>42471</c:v>
                </c:pt>
                <c:pt idx="595">
                  <c:v>42468</c:v>
                </c:pt>
                <c:pt idx="596">
                  <c:v>42467</c:v>
                </c:pt>
                <c:pt idx="597">
                  <c:v>42466</c:v>
                </c:pt>
                <c:pt idx="598">
                  <c:v>42465</c:v>
                </c:pt>
                <c:pt idx="599">
                  <c:v>42461</c:v>
                </c:pt>
                <c:pt idx="600">
                  <c:v>42460</c:v>
                </c:pt>
                <c:pt idx="601">
                  <c:v>42459</c:v>
                </c:pt>
                <c:pt idx="602">
                  <c:v>42458</c:v>
                </c:pt>
                <c:pt idx="603">
                  <c:v>42457</c:v>
                </c:pt>
                <c:pt idx="604">
                  <c:v>42454</c:v>
                </c:pt>
                <c:pt idx="605">
                  <c:v>42453</c:v>
                </c:pt>
                <c:pt idx="606">
                  <c:v>42452</c:v>
                </c:pt>
                <c:pt idx="607">
                  <c:v>42451</c:v>
                </c:pt>
                <c:pt idx="608">
                  <c:v>42450</c:v>
                </c:pt>
                <c:pt idx="609">
                  <c:v>42447</c:v>
                </c:pt>
                <c:pt idx="610">
                  <c:v>42446</c:v>
                </c:pt>
                <c:pt idx="611">
                  <c:v>42445</c:v>
                </c:pt>
                <c:pt idx="612">
                  <c:v>42444</c:v>
                </c:pt>
                <c:pt idx="613">
                  <c:v>42443</c:v>
                </c:pt>
                <c:pt idx="614">
                  <c:v>42440</c:v>
                </c:pt>
                <c:pt idx="615">
                  <c:v>42439</c:v>
                </c:pt>
                <c:pt idx="616">
                  <c:v>42438</c:v>
                </c:pt>
                <c:pt idx="617">
                  <c:v>42437</c:v>
                </c:pt>
                <c:pt idx="618">
                  <c:v>42436</c:v>
                </c:pt>
                <c:pt idx="619">
                  <c:v>42433</c:v>
                </c:pt>
                <c:pt idx="620">
                  <c:v>42432</c:v>
                </c:pt>
                <c:pt idx="621">
                  <c:v>42431</c:v>
                </c:pt>
                <c:pt idx="622">
                  <c:v>42430</c:v>
                </c:pt>
                <c:pt idx="623">
                  <c:v>42429</c:v>
                </c:pt>
                <c:pt idx="624">
                  <c:v>42426</c:v>
                </c:pt>
                <c:pt idx="625">
                  <c:v>42425</c:v>
                </c:pt>
                <c:pt idx="626">
                  <c:v>42424</c:v>
                </c:pt>
                <c:pt idx="627">
                  <c:v>42423</c:v>
                </c:pt>
                <c:pt idx="628">
                  <c:v>42422</c:v>
                </c:pt>
                <c:pt idx="629">
                  <c:v>42419</c:v>
                </c:pt>
                <c:pt idx="630">
                  <c:v>42418</c:v>
                </c:pt>
                <c:pt idx="631">
                  <c:v>42417</c:v>
                </c:pt>
                <c:pt idx="632">
                  <c:v>42416</c:v>
                </c:pt>
                <c:pt idx="633">
                  <c:v>42415</c:v>
                </c:pt>
                <c:pt idx="634">
                  <c:v>42405</c:v>
                </c:pt>
                <c:pt idx="635">
                  <c:v>42404</c:v>
                </c:pt>
                <c:pt idx="636">
                  <c:v>42403</c:v>
                </c:pt>
                <c:pt idx="637">
                  <c:v>42402</c:v>
                </c:pt>
                <c:pt idx="638">
                  <c:v>42401</c:v>
                </c:pt>
                <c:pt idx="639">
                  <c:v>42398</c:v>
                </c:pt>
                <c:pt idx="640">
                  <c:v>42397</c:v>
                </c:pt>
                <c:pt idx="641">
                  <c:v>42396</c:v>
                </c:pt>
                <c:pt idx="642">
                  <c:v>42395</c:v>
                </c:pt>
                <c:pt idx="643">
                  <c:v>42394</c:v>
                </c:pt>
                <c:pt idx="644">
                  <c:v>42391</c:v>
                </c:pt>
                <c:pt idx="645">
                  <c:v>42390</c:v>
                </c:pt>
                <c:pt idx="646">
                  <c:v>42389</c:v>
                </c:pt>
                <c:pt idx="647">
                  <c:v>42388</c:v>
                </c:pt>
                <c:pt idx="648">
                  <c:v>42387</c:v>
                </c:pt>
                <c:pt idx="649">
                  <c:v>42384</c:v>
                </c:pt>
                <c:pt idx="650">
                  <c:v>42383</c:v>
                </c:pt>
                <c:pt idx="651">
                  <c:v>42382</c:v>
                </c:pt>
                <c:pt idx="652">
                  <c:v>42381</c:v>
                </c:pt>
                <c:pt idx="653">
                  <c:v>42380</c:v>
                </c:pt>
                <c:pt idx="654">
                  <c:v>42377</c:v>
                </c:pt>
                <c:pt idx="655">
                  <c:v>42376</c:v>
                </c:pt>
                <c:pt idx="656">
                  <c:v>42375</c:v>
                </c:pt>
                <c:pt idx="657">
                  <c:v>42374</c:v>
                </c:pt>
                <c:pt idx="658">
                  <c:v>42373</c:v>
                </c:pt>
                <c:pt idx="659">
                  <c:v>42369</c:v>
                </c:pt>
                <c:pt idx="660">
                  <c:v>42368</c:v>
                </c:pt>
                <c:pt idx="661">
                  <c:v>42367</c:v>
                </c:pt>
                <c:pt idx="662">
                  <c:v>42366</c:v>
                </c:pt>
                <c:pt idx="663">
                  <c:v>42363</c:v>
                </c:pt>
                <c:pt idx="664">
                  <c:v>42362</c:v>
                </c:pt>
                <c:pt idx="665">
                  <c:v>42361</c:v>
                </c:pt>
                <c:pt idx="666">
                  <c:v>42360</c:v>
                </c:pt>
                <c:pt idx="667">
                  <c:v>42359</c:v>
                </c:pt>
                <c:pt idx="668">
                  <c:v>42356</c:v>
                </c:pt>
                <c:pt idx="669">
                  <c:v>42355</c:v>
                </c:pt>
                <c:pt idx="670">
                  <c:v>42354</c:v>
                </c:pt>
                <c:pt idx="671">
                  <c:v>42353</c:v>
                </c:pt>
                <c:pt idx="672">
                  <c:v>42352</c:v>
                </c:pt>
                <c:pt idx="673">
                  <c:v>42349</c:v>
                </c:pt>
                <c:pt idx="674">
                  <c:v>42348</c:v>
                </c:pt>
                <c:pt idx="675">
                  <c:v>42347</c:v>
                </c:pt>
                <c:pt idx="676">
                  <c:v>42346</c:v>
                </c:pt>
                <c:pt idx="677">
                  <c:v>42345</c:v>
                </c:pt>
                <c:pt idx="678">
                  <c:v>42342</c:v>
                </c:pt>
                <c:pt idx="679">
                  <c:v>42341</c:v>
                </c:pt>
                <c:pt idx="680">
                  <c:v>42340</c:v>
                </c:pt>
                <c:pt idx="681">
                  <c:v>42339</c:v>
                </c:pt>
                <c:pt idx="682">
                  <c:v>42338</c:v>
                </c:pt>
                <c:pt idx="683">
                  <c:v>42335</c:v>
                </c:pt>
                <c:pt idx="684">
                  <c:v>42334</c:v>
                </c:pt>
                <c:pt idx="685">
                  <c:v>42333</c:v>
                </c:pt>
                <c:pt idx="686">
                  <c:v>42332</c:v>
                </c:pt>
                <c:pt idx="687">
                  <c:v>42331</c:v>
                </c:pt>
                <c:pt idx="688">
                  <c:v>42328</c:v>
                </c:pt>
                <c:pt idx="689">
                  <c:v>42327</c:v>
                </c:pt>
                <c:pt idx="690">
                  <c:v>42326</c:v>
                </c:pt>
                <c:pt idx="691">
                  <c:v>42325</c:v>
                </c:pt>
                <c:pt idx="692">
                  <c:v>42324</c:v>
                </c:pt>
                <c:pt idx="693">
                  <c:v>42321</c:v>
                </c:pt>
                <c:pt idx="694">
                  <c:v>42320</c:v>
                </c:pt>
                <c:pt idx="695">
                  <c:v>42319</c:v>
                </c:pt>
                <c:pt idx="696">
                  <c:v>42318</c:v>
                </c:pt>
                <c:pt idx="697">
                  <c:v>42317</c:v>
                </c:pt>
                <c:pt idx="698">
                  <c:v>42314</c:v>
                </c:pt>
                <c:pt idx="699">
                  <c:v>42313</c:v>
                </c:pt>
                <c:pt idx="700">
                  <c:v>42312</c:v>
                </c:pt>
                <c:pt idx="701">
                  <c:v>42311</c:v>
                </c:pt>
                <c:pt idx="702">
                  <c:v>42310</c:v>
                </c:pt>
                <c:pt idx="703">
                  <c:v>42307</c:v>
                </c:pt>
                <c:pt idx="704">
                  <c:v>42306</c:v>
                </c:pt>
                <c:pt idx="705">
                  <c:v>42305</c:v>
                </c:pt>
                <c:pt idx="706">
                  <c:v>42304</c:v>
                </c:pt>
                <c:pt idx="707">
                  <c:v>42303</c:v>
                </c:pt>
                <c:pt idx="708">
                  <c:v>42300</c:v>
                </c:pt>
                <c:pt idx="709">
                  <c:v>42299</c:v>
                </c:pt>
                <c:pt idx="710">
                  <c:v>42298</c:v>
                </c:pt>
                <c:pt idx="711">
                  <c:v>42297</c:v>
                </c:pt>
                <c:pt idx="712">
                  <c:v>42296</c:v>
                </c:pt>
                <c:pt idx="713">
                  <c:v>42293</c:v>
                </c:pt>
                <c:pt idx="714">
                  <c:v>42292</c:v>
                </c:pt>
                <c:pt idx="715">
                  <c:v>42291</c:v>
                </c:pt>
                <c:pt idx="716">
                  <c:v>42290</c:v>
                </c:pt>
                <c:pt idx="717">
                  <c:v>42289</c:v>
                </c:pt>
                <c:pt idx="718">
                  <c:v>42286</c:v>
                </c:pt>
                <c:pt idx="719">
                  <c:v>42285</c:v>
                </c:pt>
                <c:pt idx="720">
                  <c:v>42277</c:v>
                </c:pt>
                <c:pt idx="721">
                  <c:v>42276</c:v>
                </c:pt>
                <c:pt idx="722">
                  <c:v>42275</c:v>
                </c:pt>
                <c:pt idx="723">
                  <c:v>42272</c:v>
                </c:pt>
                <c:pt idx="724">
                  <c:v>42271</c:v>
                </c:pt>
                <c:pt idx="725">
                  <c:v>42270</c:v>
                </c:pt>
                <c:pt idx="726">
                  <c:v>42269</c:v>
                </c:pt>
                <c:pt idx="727">
                  <c:v>42268</c:v>
                </c:pt>
                <c:pt idx="728">
                  <c:v>42265</c:v>
                </c:pt>
                <c:pt idx="729">
                  <c:v>42264</c:v>
                </c:pt>
                <c:pt idx="730">
                  <c:v>42263</c:v>
                </c:pt>
                <c:pt idx="731">
                  <c:v>42262</c:v>
                </c:pt>
                <c:pt idx="732">
                  <c:v>42261</c:v>
                </c:pt>
                <c:pt idx="733">
                  <c:v>42258</c:v>
                </c:pt>
                <c:pt idx="734">
                  <c:v>42257</c:v>
                </c:pt>
                <c:pt idx="735">
                  <c:v>42256</c:v>
                </c:pt>
                <c:pt idx="736">
                  <c:v>42255</c:v>
                </c:pt>
                <c:pt idx="737">
                  <c:v>42254</c:v>
                </c:pt>
                <c:pt idx="738">
                  <c:v>42249</c:v>
                </c:pt>
                <c:pt idx="739">
                  <c:v>42248</c:v>
                </c:pt>
                <c:pt idx="740">
                  <c:v>42247</c:v>
                </c:pt>
                <c:pt idx="741">
                  <c:v>42244</c:v>
                </c:pt>
                <c:pt idx="742">
                  <c:v>42243</c:v>
                </c:pt>
                <c:pt idx="743">
                  <c:v>42242</c:v>
                </c:pt>
                <c:pt idx="744">
                  <c:v>42241</c:v>
                </c:pt>
                <c:pt idx="745">
                  <c:v>42240</c:v>
                </c:pt>
                <c:pt idx="746">
                  <c:v>42237</c:v>
                </c:pt>
                <c:pt idx="747">
                  <c:v>42236</c:v>
                </c:pt>
                <c:pt idx="748">
                  <c:v>42235</c:v>
                </c:pt>
                <c:pt idx="749">
                  <c:v>42234</c:v>
                </c:pt>
                <c:pt idx="750">
                  <c:v>42233</c:v>
                </c:pt>
                <c:pt idx="751">
                  <c:v>42230</c:v>
                </c:pt>
                <c:pt idx="752">
                  <c:v>42229</c:v>
                </c:pt>
                <c:pt idx="753">
                  <c:v>42228</c:v>
                </c:pt>
                <c:pt idx="754">
                  <c:v>42227</c:v>
                </c:pt>
                <c:pt idx="755">
                  <c:v>42226</c:v>
                </c:pt>
                <c:pt idx="756">
                  <c:v>42223</c:v>
                </c:pt>
                <c:pt idx="757">
                  <c:v>42222</c:v>
                </c:pt>
                <c:pt idx="758">
                  <c:v>42221</c:v>
                </c:pt>
                <c:pt idx="759">
                  <c:v>42220</c:v>
                </c:pt>
                <c:pt idx="760">
                  <c:v>42219</c:v>
                </c:pt>
                <c:pt idx="761">
                  <c:v>42216</c:v>
                </c:pt>
                <c:pt idx="762">
                  <c:v>42215</c:v>
                </c:pt>
                <c:pt idx="763">
                  <c:v>42214</c:v>
                </c:pt>
                <c:pt idx="764">
                  <c:v>42213</c:v>
                </c:pt>
                <c:pt idx="765">
                  <c:v>42212</c:v>
                </c:pt>
                <c:pt idx="766">
                  <c:v>42209</c:v>
                </c:pt>
                <c:pt idx="767">
                  <c:v>42208</c:v>
                </c:pt>
                <c:pt idx="768">
                  <c:v>42207</c:v>
                </c:pt>
                <c:pt idx="769">
                  <c:v>42206</c:v>
                </c:pt>
                <c:pt idx="770">
                  <c:v>42205</c:v>
                </c:pt>
                <c:pt idx="771">
                  <c:v>42202</c:v>
                </c:pt>
                <c:pt idx="772">
                  <c:v>42201</c:v>
                </c:pt>
                <c:pt idx="773">
                  <c:v>42200</c:v>
                </c:pt>
                <c:pt idx="774">
                  <c:v>42199</c:v>
                </c:pt>
                <c:pt idx="775">
                  <c:v>42198</c:v>
                </c:pt>
                <c:pt idx="776">
                  <c:v>42195</c:v>
                </c:pt>
                <c:pt idx="777">
                  <c:v>42194</c:v>
                </c:pt>
                <c:pt idx="778">
                  <c:v>42193</c:v>
                </c:pt>
                <c:pt idx="779">
                  <c:v>42192</c:v>
                </c:pt>
                <c:pt idx="780">
                  <c:v>42191</c:v>
                </c:pt>
                <c:pt idx="781">
                  <c:v>42188</c:v>
                </c:pt>
                <c:pt idx="782">
                  <c:v>42187</c:v>
                </c:pt>
                <c:pt idx="783">
                  <c:v>42186</c:v>
                </c:pt>
                <c:pt idx="784">
                  <c:v>42185</c:v>
                </c:pt>
                <c:pt idx="785">
                  <c:v>42184</c:v>
                </c:pt>
                <c:pt idx="786">
                  <c:v>42181</c:v>
                </c:pt>
                <c:pt idx="787">
                  <c:v>42180</c:v>
                </c:pt>
                <c:pt idx="788">
                  <c:v>42179</c:v>
                </c:pt>
                <c:pt idx="789">
                  <c:v>42178</c:v>
                </c:pt>
                <c:pt idx="790">
                  <c:v>42174</c:v>
                </c:pt>
                <c:pt idx="791">
                  <c:v>42173</c:v>
                </c:pt>
                <c:pt idx="792">
                  <c:v>42172</c:v>
                </c:pt>
                <c:pt idx="793">
                  <c:v>42171</c:v>
                </c:pt>
                <c:pt idx="794">
                  <c:v>42170</c:v>
                </c:pt>
                <c:pt idx="795">
                  <c:v>42167</c:v>
                </c:pt>
                <c:pt idx="796">
                  <c:v>42166</c:v>
                </c:pt>
                <c:pt idx="797">
                  <c:v>42165</c:v>
                </c:pt>
                <c:pt idx="798">
                  <c:v>42164</c:v>
                </c:pt>
                <c:pt idx="799">
                  <c:v>42163</c:v>
                </c:pt>
                <c:pt idx="800">
                  <c:v>42160</c:v>
                </c:pt>
                <c:pt idx="801">
                  <c:v>42159</c:v>
                </c:pt>
                <c:pt idx="802">
                  <c:v>42158</c:v>
                </c:pt>
                <c:pt idx="803">
                  <c:v>42157</c:v>
                </c:pt>
                <c:pt idx="804">
                  <c:v>42156</c:v>
                </c:pt>
                <c:pt idx="805">
                  <c:v>42153</c:v>
                </c:pt>
                <c:pt idx="806">
                  <c:v>42152</c:v>
                </c:pt>
                <c:pt idx="807">
                  <c:v>42151</c:v>
                </c:pt>
                <c:pt idx="808">
                  <c:v>42150</c:v>
                </c:pt>
                <c:pt idx="809">
                  <c:v>42149</c:v>
                </c:pt>
                <c:pt idx="810">
                  <c:v>42146</c:v>
                </c:pt>
                <c:pt idx="811">
                  <c:v>42145</c:v>
                </c:pt>
                <c:pt idx="812">
                  <c:v>42144</c:v>
                </c:pt>
                <c:pt idx="813">
                  <c:v>42143</c:v>
                </c:pt>
                <c:pt idx="814">
                  <c:v>42142</c:v>
                </c:pt>
                <c:pt idx="815">
                  <c:v>42139</c:v>
                </c:pt>
                <c:pt idx="816">
                  <c:v>42138</c:v>
                </c:pt>
                <c:pt idx="817">
                  <c:v>42137</c:v>
                </c:pt>
                <c:pt idx="818">
                  <c:v>42136</c:v>
                </c:pt>
                <c:pt idx="819">
                  <c:v>42135</c:v>
                </c:pt>
                <c:pt idx="820">
                  <c:v>42132</c:v>
                </c:pt>
                <c:pt idx="821">
                  <c:v>42131</c:v>
                </c:pt>
                <c:pt idx="822">
                  <c:v>42130</c:v>
                </c:pt>
                <c:pt idx="823">
                  <c:v>42129</c:v>
                </c:pt>
                <c:pt idx="824">
                  <c:v>42128</c:v>
                </c:pt>
                <c:pt idx="825">
                  <c:v>42124</c:v>
                </c:pt>
                <c:pt idx="826">
                  <c:v>42123</c:v>
                </c:pt>
                <c:pt idx="827">
                  <c:v>42122</c:v>
                </c:pt>
                <c:pt idx="828">
                  <c:v>42121</c:v>
                </c:pt>
                <c:pt idx="829">
                  <c:v>42118</c:v>
                </c:pt>
                <c:pt idx="830">
                  <c:v>42117</c:v>
                </c:pt>
                <c:pt idx="831">
                  <c:v>42116</c:v>
                </c:pt>
                <c:pt idx="832">
                  <c:v>42115</c:v>
                </c:pt>
                <c:pt idx="833">
                  <c:v>42114</c:v>
                </c:pt>
                <c:pt idx="834">
                  <c:v>42111</c:v>
                </c:pt>
                <c:pt idx="835">
                  <c:v>42110</c:v>
                </c:pt>
                <c:pt idx="836">
                  <c:v>42109</c:v>
                </c:pt>
                <c:pt idx="837">
                  <c:v>42108</c:v>
                </c:pt>
                <c:pt idx="838">
                  <c:v>42107</c:v>
                </c:pt>
                <c:pt idx="839">
                  <c:v>42104</c:v>
                </c:pt>
                <c:pt idx="840">
                  <c:v>42103</c:v>
                </c:pt>
                <c:pt idx="841">
                  <c:v>42102</c:v>
                </c:pt>
                <c:pt idx="842">
                  <c:v>42101</c:v>
                </c:pt>
                <c:pt idx="843">
                  <c:v>42097</c:v>
                </c:pt>
                <c:pt idx="844">
                  <c:v>42096</c:v>
                </c:pt>
                <c:pt idx="845">
                  <c:v>42095</c:v>
                </c:pt>
                <c:pt idx="846">
                  <c:v>42094</c:v>
                </c:pt>
                <c:pt idx="847">
                  <c:v>42093</c:v>
                </c:pt>
                <c:pt idx="848">
                  <c:v>42090</c:v>
                </c:pt>
                <c:pt idx="849">
                  <c:v>42089</c:v>
                </c:pt>
                <c:pt idx="850">
                  <c:v>42088</c:v>
                </c:pt>
                <c:pt idx="851">
                  <c:v>42087</c:v>
                </c:pt>
                <c:pt idx="852">
                  <c:v>42086</c:v>
                </c:pt>
                <c:pt idx="853">
                  <c:v>42083</c:v>
                </c:pt>
                <c:pt idx="854">
                  <c:v>42082</c:v>
                </c:pt>
                <c:pt idx="855">
                  <c:v>42081</c:v>
                </c:pt>
                <c:pt idx="856">
                  <c:v>42080</c:v>
                </c:pt>
                <c:pt idx="857">
                  <c:v>42079</c:v>
                </c:pt>
                <c:pt idx="858">
                  <c:v>42076</c:v>
                </c:pt>
                <c:pt idx="859">
                  <c:v>42075</c:v>
                </c:pt>
                <c:pt idx="860">
                  <c:v>42074</c:v>
                </c:pt>
                <c:pt idx="861">
                  <c:v>42073</c:v>
                </c:pt>
                <c:pt idx="862">
                  <c:v>42072</c:v>
                </c:pt>
                <c:pt idx="863">
                  <c:v>42069</c:v>
                </c:pt>
                <c:pt idx="864">
                  <c:v>42068</c:v>
                </c:pt>
                <c:pt idx="865">
                  <c:v>42067</c:v>
                </c:pt>
                <c:pt idx="866">
                  <c:v>42066</c:v>
                </c:pt>
                <c:pt idx="867">
                  <c:v>42065</c:v>
                </c:pt>
                <c:pt idx="868">
                  <c:v>42062</c:v>
                </c:pt>
                <c:pt idx="869">
                  <c:v>42061</c:v>
                </c:pt>
                <c:pt idx="870">
                  <c:v>42060</c:v>
                </c:pt>
                <c:pt idx="871">
                  <c:v>42052</c:v>
                </c:pt>
                <c:pt idx="872">
                  <c:v>42051</c:v>
                </c:pt>
                <c:pt idx="873">
                  <c:v>42048</c:v>
                </c:pt>
                <c:pt idx="874">
                  <c:v>42047</c:v>
                </c:pt>
                <c:pt idx="875">
                  <c:v>42046</c:v>
                </c:pt>
                <c:pt idx="876">
                  <c:v>42045</c:v>
                </c:pt>
                <c:pt idx="877">
                  <c:v>42044</c:v>
                </c:pt>
                <c:pt idx="878">
                  <c:v>42041</c:v>
                </c:pt>
                <c:pt idx="879">
                  <c:v>42040</c:v>
                </c:pt>
                <c:pt idx="880">
                  <c:v>42039</c:v>
                </c:pt>
                <c:pt idx="881">
                  <c:v>42038</c:v>
                </c:pt>
                <c:pt idx="882">
                  <c:v>42037</c:v>
                </c:pt>
                <c:pt idx="883">
                  <c:v>42034</c:v>
                </c:pt>
                <c:pt idx="884">
                  <c:v>42033</c:v>
                </c:pt>
                <c:pt idx="885">
                  <c:v>42032</c:v>
                </c:pt>
                <c:pt idx="886">
                  <c:v>42031</c:v>
                </c:pt>
                <c:pt idx="887">
                  <c:v>42030</c:v>
                </c:pt>
                <c:pt idx="888">
                  <c:v>42027</c:v>
                </c:pt>
                <c:pt idx="889">
                  <c:v>42026</c:v>
                </c:pt>
                <c:pt idx="890">
                  <c:v>42025</c:v>
                </c:pt>
                <c:pt idx="891">
                  <c:v>42024</c:v>
                </c:pt>
                <c:pt idx="892">
                  <c:v>42023</c:v>
                </c:pt>
                <c:pt idx="893">
                  <c:v>42020</c:v>
                </c:pt>
                <c:pt idx="894">
                  <c:v>42019</c:v>
                </c:pt>
                <c:pt idx="895">
                  <c:v>42018</c:v>
                </c:pt>
                <c:pt idx="896">
                  <c:v>42017</c:v>
                </c:pt>
                <c:pt idx="897">
                  <c:v>42016</c:v>
                </c:pt>
                <c:pt idx="898">
                  <c:v>42013</c:v>
                </c:pt>
                <c:pt idx="899">
                  <c:v>42012</c:v>
                </c:pt>
                <c:pt idx="900">
                  <c:v>42011</c:v>
                </c:pt>
                <c:pt idx="901">
                  <c:v>42010</c:v>
                </c:pt>
                <c:pt idx="902">
                  <c:v>42009</c:v>
                </c:pt>
                <c:pt idx="903">
                  <c:v>42004</c:v>
                </c:pt>
                <c:pt idx="904">
                  <c:v>42003</c:v>
                </c:pt>
                <c:pt idx="905">
                  <c:v>42002</c:v>
                </c:pt>
                <c:pt idx="906">
                  <c:v>41999</c:v>
                </c:pt>
                <c:pt idx="907">
                  <c:v>41998</c:v>
                </c:pt>
                <c:pt idx="908">
                  <c:v>41997</c:v>
                </c:pt>
                <c:pt idx="909">
                  <c:v>41996</c:v>
                </c:pt>
                <c:pt idx="910">
                  <c:v>41995</c:v>
                </c:pt>
                <c:pt idx="911">
                  <c:v>41992</c:v>
                </c:pt>
                <c:pt idx="912">
                  <c:v>41991</c:v>
                </c:pt>
                <c:pt idx="913">
                  <c:v>41990</c:v>
                </c:pt>
                <c:pt idx="914">
                  <c:v>41989</c:v>
                </c:pt>
                <c:pt idx="915">
                  <c:v>41988</c:v>
                </c:pt>
                <c:pt idx="916">
                  <c:v>41985</c:v>
                </c:pt>
                <c:pt idx="917">
                  <c:v>41984</c:v>
                </c:pt>
                <c:pt idx="918">
                  <c:v>41983</c:v>
                </c:pt>
                <c:pt idx="919">
                  <c:v>41982</c:v>
                </c:pt>
                <c:pt idx="920">
                  <c:v>41981</c:v>
                </c:pt>
                <c:pt idx="921">
                  <c:v>41978</c:v>
                </c:pt>
                <c:pt idx="922">
                  <c:v>41977</c:v>
                </c:pt>
                <c:pt idx="923">
                  <c:v>41976</c:v>
                </c:pt>
                <c:pt idx="924">
                  <c:v>41975</c:v>
                </c:pt>
                <c:pt idx="925">
                  <c:v>41974</c:v>
                </c:pt>
                <c:pt idx="926">
                  <c:v>41971</c:v>
                </c:pt>
                <c:pt idx="927">
                  <c:v>41970</c:v>
                </c:pt>
                <c:pt idx="928">
                  <c:v>41969</c:v>
                </c:pt>
                <c:pt idx="929">
                  <c:v>41968</c:v>
                </c:pt>
                <c:pt idx="930">
                  <c:v>41967</c:v>
                </c:pt>
                <c:pt idx="931">
                  <c:v>41964</c:v>
                </c:pt>
                <c:pt idx="932">
                  <c:v>41963</c:v>
                </c:pt>
                <c:pt idx="933">
                  <c:v>41962</c:v>
                </c:pt>
                <c:pt idx="934">
                  <c:v>41961</c:v>
                </c:pt>
                <c:pt idx="935">
                  <c:v>41960</c:v>
                </c:pt>
                <c:pt idx="936">
                  <c:v>41957</c:v>
                </c:pt>
                <c:pt idx="937">
                  <c:v>41956</c:v>
                </c:pt>
                <c:pt idx="938">
                  <c:v>41955</c:v>
                </c:pt>
                <c:pt idx="939">
                  <c:v>41954</c:v>
                </c:pt>
                <c:pt idx="940">
                  <c:v>41953</c:v>
                </c:pt>
                <c:pt idx="941">
                  <c:v>41950</c:v>
                </c:pt>
                <c:pt idx="942">
                  <c:v>41949</c:v>
                </c:pt>
                <c:pt idx="943">
                  <c:v>41948</c:v>
                </c:pt>
                <c:pt idx="944">
                  <c:v>41947</c:v>
                </c:pt>
                <c:pt idx="945">
                  <c:v>41946</c:v>
                </c:pt>
                <c:pt idx="946">
                  <c:v>41943</c:v>
                </c:pt>
                <c:pt idx="947">
                  <c:v>41942</c:v>
                </c:pt>
                <c:pt idx="948">
                  <c:v>41941</c:v>
                </c:pt>
                <c:pt idx="949">
                  <c:v>41940</c:v>
                </c:pt>
                <c:pt idx="950">
                  <c:v>41939</c:v>
                </c:pt>
                <c:pt idx="951">
                  <c:v>41936</c:v>
                </c:pt>
                <c:pt idx="952">
                  <c:v>41935</c:v>
                </c:pt>
                <c:pt idx="953">
                  <c:v>41934</c:v>
                </c:pt>
                <c:pt idx="954">
                  <c:v>41933</c:v>
                </c:pt>
                <c:pt idx="955">
                  <c:v>41932</c:v>
                </c:pt>
                <c:pt idx="956">
                  <c:v>41929</c:v>
                </c:pt>
                <c:pt idx="957">
                  <c:v>41928</c:v>
                </c:pt>
                <c:pt idx="958">
                  <c:v>41927</c:v>
                </c:pt>
                <c:pt idx="959">
                  <c:v>41926</c:v>
                </c:pt>
                <c:pt idx="960">
                  <c:v>41925</c:v>
                </c:pt>
                <c:pt idx="961">
                  <c:v>41922</c:v>
                </c:pt>
                <c:pt idx="962">
                  <c:v>41921</c:v>
                </c:pt>
                <c:pt idx="963">
                  <c:v>41920</c:v>
                </c:pt>
                <c:pt idx="964">
                  <c:v>41912</c:v>
                </c:pt>
                <c:pt idx="965">
                  <c:v>41911</c:v>
                </c:pt>
                <c:pt idx="966">
                  <c:v>41908</c:v>
                </c:pt>
                <c:pt idx="967">
                  <c:v>41907</c:v>
                </c:pt>
                <c:pt idx="968">
                  <c:v>41906</c:v>
                </c:pt>
                <c:pt idx="969">
                  <c:v>41905</c:v>
                </c:pt>
                <c:pt idx="970">
                  <c:v>41904</c:v>
                </c:pt>
                <c:pt idx="971">
                  <c:v>41901</c:v>
                </c:pt>
                <c:pt idx="972">
                  <c:v>41900</c:v>
                </c:pt>
                <c:pt idx="973">
                  <c:v>41899</c:v>
                </c:pt>
                <c:pt idx="974">
                  <c:v>41898</c:v>
                </c:pt>
                <c:pt idx="975">
                  <c:v>41897</c:v>
                </c:pt>
                <c:pt idx="976">
                  <c:v>41894</c:v>
                </c:pt>
                <c:pt idx="977">
                  <c:v>41893</c:v>
                </c:pt>
                <c:pt idx="978">
                  <c:v>41892</c:v>
                </c:pt>
                <c:pt idx="979">
                  <c:v>41891</c:v>
                </c:pt>
                <c:pt idx="980">
                  <c:v>41887</c:v>
                </c:pt>
                <c:pt idx="981">
                  <c:v>41886</c:v>
                </c:pt>
                <c:pt idx="982">
                  <c:v>41885</c:v>
                </c:pt>
                <c:pt idx="983">
                  <c:v>41884</c:v>
                </c:pt>
                <c:pt idx="984">
                  <c:v>41883</c:v>
                </c:pt>
                <c:pt idx="985">
                  <c:v>41880</c:v>
                </c:pt>
                <c:pt idx="986">
                  <c:v>41879</c:v>
                </c:pt>
                <c:pt idx="987">
                  <c:v>41878</c:v>
                </c:pt>
                <c:pt idx="988">
                  <c:v>41877</c:v>
                </c:pt>
                <c:pt idx="989">
                  <c:v>41876</c:v>
                </c:pt>
                <c:pt idx="990">
                  <c:v>41873</c:v>
                </c:pt>
                <c:pt idx="991">
                  <c:v>41872</c:v>
                </c:pt>
                <c:pt idx="992">
                  <c:v>41871</c:v>
                </c:pt>
                <c:pt idx="993">
                  <c:v>41870</c:v>
                </c:pt>
                <c:pt idx="994">
                  <c:v>41869</c:v>
                </c:pt>
                <c:pt idx="995">
                  <c:v>41866</c:v>
                </c:pt>
                <c:pt idx="996">
                  <c:v>41865</c:v>
                </c:pt>
                <c:pt idx="997">
                  <c:v>41864</c:v>
                </c:pt>
                <c:pt idx="998">
                  <c:v>41863</c:v>
                </c:pt>
                <c:pt idx="999">
                  <c:v>41862</c:v>
                </c:pt>
                <c:pt idx="1000">
                  <c:v>41859</c:v>
                </c:pt>
                <c:pt idx="1001">
                  <c:v>41858</c:v>
                </c:pt>
                <c:pt idx="1002">
                  <c:v>41857</c:v>
                </c:pt>
                <c:pt idx="1003">
                  <c:v>41856</c:v>
                </c:pt>
                <c:pt idx="1004">
                  <c:v>41855</c:v>
                </c:pt>
                <c:pt idx="1005">
                  <c:v>41852</c:v>
                </c:pt>
                <c:pt idx="1006">
                  <c:v>41851</c:v>
                </c:pt>
                <c:pt idx="1007">
                  <c:v>41850</c:v>
                </c:pt>
                <c:pt idx="1008">
                  <c:v>41849</c:v>
                </c:pt>
                <c:pt idx="1009">
                  <c:v>41848</c:v>
                </c:pt>
                <c:pt idx="1010">
                  <c:v>41845</c:v>
                </c:pt>
                <c:pt idx="1011">
                  <c:v>41844</c:v>
                </c:pt>
                <c:pt idx="1012">
                  <c:v>41843</c:v>
                </c:pt>
                <c:pt idx="1013">
                  <c:v>41842</c:v>
                </c:pt>
                <c:pt idx="1014">
                  <c:v>41841</c:v>
                </c:pt>
                <c:pt idx="1015">
                  <c:v>41838</c:v>
                </c:pt>
                <c:pt idx="1016">
                  <c:v>41837</c:v>
                </c:pt>
              </c:numCache>
            </c:numRef>
          </c:cat>
          <c:val>
            <c:numRef>
              <c:f>豆粕基差分析!$W$23:$W$1039</c:f>
              <c:numCache>
                <c:formatCode>General</c:formatCode>
                <c:ptCount val="1017"/>
                <c:pt idx="0">
                  <c:v>63</c:v>
                </c:pt>
                <c:pt idx="1">
                  <c:v>72</c:v>
                </c:pt>
                <c:pt idx="2">
                  <c:v>75</c:v>
                </c:pt>
                <c:pt idx="3">
                  <c:v>80</c:v>
                </c:pt>
                <c:pt idx="4">
                  <c:v>84</c:v>
                </c:pt>
                <c:pt idx="5">
                  <c:v>80</c:v>
                </c:pt>
                <c:pt idx="6">
                  <c:v>68</c:v>
                </c:pt>
                <c:pt idx="7">
                  <c:v>98</c:v>
                </c:pt>
                <c:pt idx="8">
                  <c:v>90</c:v>
                </c:pt>
                <c:pt idx="9">
                  <c:v>103</c:v>
                </c:pt>
                <c:pt idx="10">
                  <c:v>110</c:v>
                </c:pt>
                <c:pt idx="11">
                  <c:v>128</c:v>
                </c:pt>
                <c:pt idx="12">
                  <c:v>72</c:v>
                </c:pt>
                <c:pt idx="13">
                  <c:v>104</c:v>
                </c:pt>
                <c:pt idx="14">
                  <c:v>29</c:v>
                </c:pt>
                <c:pt idx="15">
                  <c:v>48</c:v>
                </c:pt>
                <c:pt idx="16">
                  <c:v>47</c:v>
                </c:pt>
                <c:pt idx="17">
                  <c:v>26</c:v>
                </c:pt>
                <c:pt idx="18">
                  <c:v>10</c:v>
                </c:pt>
                <c:pt idx="19">
                  <c:v>-42</c:v>
                </c:pt>
                <c:pt idx="20">
                  <c:v>-60</c:v>
                </c:pt>
                <c:pt idx="21">
                  <c:v>-6</c:v>
                </c:pt>
                <c:pt idx="22">
                  <c:v>-79</c:v>
                </c:pt>
                <c:pt idx="23">
                  <c:v>-79</c:v>
                </c:pt>
                <c:pt idx="24">
                  <c:v>-239</c:v>
                </c:pt>
                <c:pt idx="25">
                  <c:v>-174</c:v>
                </c:pt>
                <c:pt idx="26">
                  <c:v>-153</c:v>
                </c:pt>
                <c:pt idx="27">
                  <c:v>-113</c:v>
                </c:pt>
                <c:pt idx="28">
                  <c:v>-147</c:v>
                </c:pt>
                <c:pt idx="29">
                  <c:v>-131</c:v>
                </c:pt>
                <c:pt idx="30">
                  <c:v>-188</c:v>
                </c:pt>
                <c:pt idx="31">
                  <c:v>-247</c:v>
                </c:pt>
                <c:pt idx="32">
                  <c:v>-201</c:v>
                </c:pt>
                <c:pt idx="33">
                  <c:v>-220</c:v>
                </c:pt>
                <c:pt idx="34">
                  <c:v>-200</c:v>
                </c:pt>
                <c:pt idx="35">
                  <c:v>-199</c:v>
                </c:pt>
                <c:pt idx="36">
                  <c:v>-204</c:v>
                </c:pt>
                <c:pt idx="37">
                  <c:v>-207</c:v>
                </c:pt>
                <c:pt idx="38">
                  <c:v>-185</c:v>
                </c:pt>
                <c:pt idx="39">
                  <c:v>-165</c:v>
                </c:pt>
                <c:pt idx="40">
                  <c:v>-126</c:v>
                </c:pt>
                <c:pt idx="41">
                  <c:v>-88</c:v>
                </c:pt>
                <c:pt idx="42">
                  <c:v>-89</c:v>
                </c:pt>
                <c:pt idx="43">
                  <c:v>-118</c:v>
                </c:pt>
                <c:pt idx="44">
                  <c:v>-88</c:v>
                </c:pt>
                <c:pt idx="45">
                  <c:v>-59</c:v>
                </c:pt>
                <c:pt idx="46">
                  <c:v>-96</c:v>
                </c:pt>
                <c:pt idx="47">
                  <c:v>-102</c:v>
                </c:pt>
                <c:pt idx="48">
                  <c:v>-139</c:v>
                </c:pt>
                <c:pt idx="49">
                  <c:v>-133</c:v>
                </c:pt>
                <c:pt idx="50">
                  <c:v>-157</c:v>
                </c:pt>
                <c:pt idx="51">
                  <c:v>-202</c:v>
                </c:pt>
                <c:pt idx="52">
                  <c:v>-217</c:v>
                </c:pt>
                <c:pt idx="53">
                  <c:v>-187</c:v>
                </c:pt>
                <c:pt idx="54">
                  <c:v>-238</c:v>
                </c:pt>
                <c:pt idx="55">
                  <c:v>-230</c:v>
                </c:pt>
                <c:pt idx="56">
                  <c:v>-185</c:v>
                </c:pt>
                <c:pt idx="57">
                  <c:v>-156</c:v>
                </c:pt>
                <c:pt idx="58">
                  <c:v>-129</c:v>
                </c:pt>
                <c:pt idx="59">
                  <c:v>-160</c:v>
                </c:pt>
                <c:pt idx="60">
                  <c:v>-184</c:v>
                </c:pt>
                <c:pt idx="61">
                  <c:v>-251</c:v>
                </c:pt>
                <c:pt idx="62">
                  <c:v>-261</c:v>
                </c:pt>
                <c:pt idx="63">
                  <c:v>-246</c:v>
                </c:pt>
                <c:pt idx="64">
                  <c:v>-224</c:v>
                </c:pt>
                <c:pt idx="65">
                  <c:v>-220</c:v>
                </c:pt>
                <c:pt idx="66">
                  <c:v>-173</c:v>
                </c:pt>
                <c:pt idx="67">
                  <c:v>-190</c:v>
                </c:pt>
                <c:pt idx="68">
                  <c:v>-221</c:v>
                </c:pt>
                <c:pt idx="69">
                  <c:v>-220</c:v>
                </c:pt>
                <c:pt idx="70">
                  <c:v>-222</c:v>
                </c:pt>
                <c:pt idx="71">
                  <c:v>-201</c:v>
                </c:pt>
                <c:pt idx="72">
                  <c:v>-180</c:v>
                </c:pt>
                <c:pt idx="73">
                  <c:v>-185</c:v>
                </c:pt>
                <c:pt idx="74">
                  <c:v>-216</c:v>
                </c:pt>
                <c:pt idx="75">
                  <c:v>-190</c:v>
                </c:pt>
                <c:pt idx="76">
                  <c:v>-170</c:v>
                </c:pt>
                <c:pt idx="77">
                  <c:v>-198</c:v>
                </c:pt>
                <c:pt idx="78">
                  <c:v>-175</c:v>
                </c:pt>
                <c:pt idx="79">
                  <c:v>-184</c:v>
                </c:pt>
                <c:pt idx="80">
                  <c:v>-175</c:v>
                </c:pt>
                <c:pt idx="81">
                  <c:v>-157</c:v>
                </c:pt>
                <c:pt idx="82">
                  <c:v>-174</c:v>
                </c:pt>
                <c:pt idx="83">
                  <c:v>-120</c:v>
                </c:pt>
                <c:pt idx="84">
                  <c:v>-114</c:v>
                </c:pt>
                <c:pt idx="85">
                  <c:v>-120</c:v>
                </c:pt>
                <c:pt idx="86">
                  <c:v>-120</c:v>
                </c:pt>
                <c:pt idx="87">
                  <c:v>-166</c:v>
                </c:pt>
                <c:pt idx="88">
                  <c:v>-161</c:v>
                </c:pt>
                <c:pt idx="89">
                  <c:v>-106</c:v>
                </c:pt>
                <c:pt idx="90">
                  <c:v>-116</c:v>
                </c:pt>
                <c:pt idx="91">
                  <c:v>-135</c:v>
                </c:pt>
                <c:pt idx="92">
                  <c:v>-158</c:v>
                </c:pt>
                <c:pt idx="93">
                  <c:v>-107</c:v>
                </c:pt>
                <c:pt idx="94">
                  <c:v>-152</c:v>
                </c:pt>
                <c:pt idx="95">
                  <c:v>-131</c:v>
                </c:pt>
                <c:pt idx="96">
                  <c:v>-131</c:v>
                </c:pt>
                <c:pt idx="97">
                  <c:v>-125</c:v>
                </c:pt>
                <c:pt idx="98">
                  <c:v>-66</c:v>
                </c:pt>
                <c:pt idx="99">
                  <c:v>-64</c:v>
                </c:pt>
                <c:pt idx="100">
                  <c:v>-42</c:v>
                </c:pt>
                <c:pt idx="101">
                  <c:v>-65</c:v>
                </c:pt>
                <c:pt idx="102">
                  <c:v>-100</c:v>
                </c:pt>
                <c:pt idx="103">
                  <c:v>17</c:v>
                </c:pt>
                <c:pt idx="104">
                  <c:v>-10</c:v>
                </c:pt>
                <c:pt idx="105">
                  <c:v>26</c:v>
                </c:pt>
                <c:pt idx="106">
                  <c:v>54</c:v>
                </c:pt>
                <c:pt idx="107">
                  <c:v>165</c:v>
                </c:pt>
                <c:pt idx="108">
                  <c:v>52</c:v>
                </c:pt>
                <c:pt idx="109">
                  <c:v>-40</c:v>
                </c:pt>
                <c:pt idx="110">
                  <c:v>45</c:v>
                </c:pt>
                <c:pt idx="111">
                  <c:v>62</c:v>
                </c:pt>
                <c:pt idx="112">
                  <c:v>83</c:v>
                </c:pt>
                <c:pt idx="113">
                  <c:v>129</c:v>
                </c:pt>
                <c:pt idx="114">
                  <c:v>163</c:v>
                </c:pt>
                <c:pt idx="115">
                  <c:v>152</c:v>
                </c:pt>
                <c:pt idx="116">
                  <c:v>46</c:v>
                </c:pt>
                <c:pt idx="117">
                  <c:v>62</c:v>
                </c:pt>
                <c:pt idx="118">
                  <c:v>114</c:v>
                </c:pt>
                <c:pt idx="119">
                  <c:v>134</c:v>
                </c:pt>
                <c:pt idx="120">
                  <c:v>167</c:v>
                </c:pt>
                <c:pt idx="121">
                  <c:v>175</c:v>
                </c:pt>
                <c:pt idx="122">
                  <c:v>145</c:v>
                </c:pt>
                <c:pt idx="123">
                  <c:v>205</c:v>
                </c:pt>
                <c:pt idx="124">
                  <c:v>198</c:v>
                </c:pt>
                <c:pt idx="125">
                  <c:v>211</c:v>
                </c:pt>
                <c:pt idx="126">
                  <c:v>220</c:v>
                </c:pt>
                <c:pt idx="127">
                  <c:v>237</c:v>
                </c:pt>
                <c:pt idx="128">
                  <c:v>230</c:v>
                </c:pt>
                <c:pt idx="129">
                  <c:v>245</c:v>
                </c:pt>
                <c:pt idx="130">
                  <c:v>256</c:v>
                </c:pt>
                <c:pt idx="131">
                  <c:v>245</c:v>
                </c:pt>
                <c:pt idx="132">
                  <c:v>215</c:v>
                </c:pt>
                <c:pt idx="133">
                  <c:v>131</c:v>
                </c:pt>
                <c:pt idx="134">
                  <c:v>100</c:v>
                </c:pt>
                <c:pt idx="135">
                  <c:v>136</c:v>
                </c:pt>
                <c:pt idx="136">
                  <c:v>126</c:v>
                </c:pt>
                <c:pt idx="137">
                  <c:v>127</c:v>
                </c:pt>
                <c:pt idx="138">
                  <c:v>122</c:v>
                </c:pt>
                <c:pt idx="139">
                  <c:v>28</c:v>
                </c:pt>
                <c:pt idx="140">
                  <c:v>42</c:v>
                </c:pt>
                <c:pt idx="141">
                  <c:v>45</c:v>
                </c:pt>
                <c:pt idx="142">
                  <c:v>81</c:v>
                </c:pt>
                <c:pt idx="143">
                  <c:v>84</c:v>
                </c:pt>
                <c:pt idx="144">
                  <c:v>89</c:v>
                </c:pt>
                <c:pt idx="145">
                  <c:v>82</c:v>
                </c:pt>
                <c:pt idx="146">
                  <c:v>93</c:v>
                </c:pt>
                <c:pt idx="147">
                  <c:v>106</c:v>
                </c:pt>
                <c:pt idx="148">
                  <c:v>89</c:v>
                </c:pt>
                <c:pt idx="149">
                  <c:v>75</c:v>
                </c:pt>
                <c:pt idx="150">
                  <c:v>79</c:v>
                </c:pt>
                <c:pt idx="151">
                  <c:v>69</c:v>
                </c:pt>
                <c:pt idx="152">
                  <c:v>92</c:v>
                </c:pt>
                <c:pt idx="153">
                  <c:v>93</c:v>
                </c:pt>
                <c:pt idx="154">
                  <c:v>109</c:v>
                </c:pt>
                <c:pt idx="155">
                  <c:v>101</c:v>
                </c:pt>
                <c:pt idx="156">
                  <c:v>102</c:v>
                </c:pt>
                <c:pt idx="157">
                  <c:v>111</c:v>
                </c:pt>
                <c:pt idx="158">
                  <c:v>122</c:v>
                </c:pt>
                <c:pt idx="159">
                  <c:v>120</c:v>
                </c:pt>
                <c:pt idx="160">
                  <c:v>90</c:v>
                </c:pt>
                <c:pt idx="161">
                  <c:v>-13</c:v>
                </c:pt>
                <c:pt idx="162">
                  <c:v>5</c:v>
                </c:pt>
                <c:pt idx="163">
                  <c:v>-125</c:v>
                </c:pt>
                <c:pt idx="164">
                  <c:v>55</c:v>
                </c:pt>
                <c:pt idx="165">
                  <c:v>94</c:v>
                </c:pt>
                <c:pt idx="166">
                  <c:v>103</c:v>
                </c:pt>
                <c:pt idx="167">
                  <c:v>100</c:v>
                </c:pt>
                <c:pt idx="168">
                  <c:v>100</c:v>
                </c:pt>
                <c:pt idx="169">
                  <c:v>89</c:v>
                </c:pt>
                <c:pt idx="170">
                  <c:v>70</c:v>
                </c:pt>
                <c:pt idx="171">
                  <c:v>100</c:v>
                </c:pt>
                <c:pt idx="172">
                  <c:v>48</c:v>
                </c:pt>
                <c:pt idx="173">
                  <c:v>23</c:v>
                </c:pt>
                <c:pt idx="174">
                  <c:v>10</c:v>
                </c:pt>
                <c:pt idx="175">
                  <c:v>67</c:v>
                </c:pt>
                <c:pt idx="176">
                  <c:v>69</c:v>
                </c:pt>
                <c:pt idx="177">
                  <c:v>72</c:v>
                </c:pt>
                <c:pt idx="178">
                  <c:v>56</c:v>
                </c:pt>
                <c:pt idx="179">
                  <c:v>90</c:v>
                </c:pt>
                <c:pt idx="180">
                  <c:v>77</c:v>
                </c:pt>
                <c:pt idx="181">
                  <c:v>80</c:v>
                </c:pt>
                <c:pt idx="182">
                  <c:v>72</c:v>
                </c:pt>
                <c:pt idx="183">
                  <c:v>64</c:v>
                </c:pt>
                <c:pt idx="184">
                  <c:v>66</c:v>
                </c:pt>
                <c:pt idx="185">
                  <c:v>88</c:v>
                </c:pt>
                <c:pt idx="186">
                  <c:v>68</c:v>
                </c:pt>
                <c:pt idx="187">
                  <c:v>65</c:v>
                </c:pt>
                <c:pt idx="188">
                  <c:v>38</c:v>
                </c:pt>
                <c:pt idx="189">
                  <c:v>61</c:v>
                </c:pt>
                <c:pt idx="190">
                  <c:v>54</c:v>
                </c:pt>
                <c:pt idx="191">
                  <c:v>80</c:v>
                </c:pt>
                <c:pt idx="192">
                  <c:v>95</c:v>
                </c:pt>
                <c:pt idx="193">
                  <c:v>113</c:v>
                </c:pt>
                <c:pt idx="194">
                  <c:v>102</c:v>
                </c:pt>
                <c:pt idx="195">
                  <c:v>107</c:v>
                </c:pt>
                <c:pt idx="196">
                  <c:v>89</c:v>
                </c:pt>
                <c:pt idx="197">
                  <c:v>103</c:v>
                </c:pt>
                <c:pt idx="198">
                  <c:v>78</c:v>
                </c:pt>
                <c:pt idx="199">
                  <c:v>59</c:v>
                </c:pt>
                <c:pt idx="200">
                  <c:v>83</c:v>
                </c:pt>
                <c:pt idx="201">
                  <c:v>90</c:v>
                </c:pt>
                <c:pt idx="202">
                  <c:v>59</c:v>
                </c:pt>
                <c:pt idx="203">
                  <c:v>88</c:v>
                </c:pt>
                <c:pt idx="204">
                  <c:v>100</c:v>
                </c:pt>
                <c:pt idx="205">
                  <c:v>86</c:v>
                </c:pt>
                <c:pt idx="206">
                  <c:v>86</c:v>
                </c:pt>
                <c:pt idx="207">
                  <c:v>61</c:v>
                </c:pt>
                <c:pt idx="208">
                  <c:v>76</c:v>
                </c:pt>
                <c:pt idx="209">
                  <c:v>86</c:v>
                </c:pt>
                <c:pt idx="210">
                  <c:v>96</c:v>
                </c:pt>
                <c:pt idx="211">
                  <c:v>81</c:v>
                </c:pt>
                <c:pt idx="212">
                  <c:v>89</c:v>
                </c:pt>
                <c:pt idx="213">
                  <c:v>103</c:v>
                </c:pt>
                <c:pt idx="214">
                  <c:v>128</c:v>
                </c:pt>
                <c:pt idx="215">
                  <c:v>117</c:v>
                </c:pt>
                <c:pt idx="216">
                  <c:v>123</c:v>
                </c:pt>
                <c:pt idx="217">
                  <c:v>113</c:v>
                </c:pt>
                <c:pt idx="218">
                  <c:v>100</c:v>
                </c:pt>
                <c:pt idx="219">
                  <c:v>108</c:v>
                </c:pt>
                <c:pt idx="220">
                  <c:v>85</c:v>
                </c:pt>
                <c:pt idx="221">
                  <c:v>68</c:v>
                </c:pt>
                <c:pt idx="222">
                  <c:v>69</c:v>
                </c:pt>
                <c:pt idx="223">
                  <c:v>103</c:v>
                </c:pt>
                <c:pt idx="224">
                  <c:v>98</c:v>
                </c:pt>
                <c:pt idx="225">
                  <c:v>98</c:v>
                </c:pt>
                <c:pt idx="226">
                  <c:v>95</c:v>
                </c:pt>
                <c:pt idx="227">
                  <c:v>81</c:v>
                </c:pt>
                <c:pt idx="228">
                  <c:v>86</c:v>
                </c:pt>
                <c:pt idx="229">
                  <c:v>86</c:v>
                </c:pt>
                <c:pt idx="230">
                  <c:v>58</c:v>
                </c:pt>
                <c:pt idx="231">
                  <c:v>71</c:v>
                </c:pt>
                <c:pt idx="232">
                  <c:v>58</c:v>
                </c:pt>
                <c:pt idx="233">
                  <c:v>67</c:v>
                </c:pt>
                <c:pt idx="234">
                  <c:v>63</c:v>
                </c:pt>
                <c:pt idx="235">
                  <c:v>41</c:v>
                </c:pt>
                <c:pt idx="236">
                  <c:v>10</c:v>
                </c:pt>
                <c:pt idx="237">
                  <c:v>59</c:v>
                </c:pt>
                <c:pt idx="238">
                  <c:v>70</c:v>
                </c:pt>
                <c:pt idx="239">
                  <c:v>70</c:v>
                </c:pt>
                <c:pt idx="240">
                  <c:v>59</c:v>
                </c:pt>
                <c:pt idx="241">
                  <c:v>62</c:v>
                </c:pt>
                <c:pt idx="242">
                  <c:v>67</c:v>
                </c:pt>
                <c:pt idx="243">
                  <c:v>90</c:v>
                </c:pt>
                <c:pt idx="244">
                  <c:v>78</c:v>
                </c:pt>
                <c:pt idx="245">
                  <c:v>75</c:v>
                </c:pt>
                <c:pt idx="246">
                  <c:v>83</c:v>
                </c:pt>
                <c:pt idx="247">
                  <c:v>58</c:v>
                </c:pt>
                <c:pt idx="248">
                  <c:v>63</c:v>
                </c:pt>
                <c:pt idx="249">
                  <c:v>73</c:v>
                </c:pt>
                <c:pt idx="250">
                  <c:v>54</c:v>
                </c:pt>
                <c:pt idx="251">
                  <c:v>75</c:v>
                </c:pt>
                <c:pt idx="252">
                  <c:v>83</c:v>
                </c:pt>
                <c:pt idx="253">
                  <c:v>73</c:v>
                </c:pt>
                <c:pt idx="254">
                  <c:v>77</c:v>
                </c:pt>
                <c:pt idx="255">
                  <c:v>54</c:v>
                </c:pt>
                <c:pt idx="256">
                  <c:v>65</c:v>
                </c:pt>
                <c:pt idx="257">
                  <c:v>76</c:v>
                </c:pt>
                <c:pt idx="258">
                  <c:v>66</c:v>
                </c:pt>
                <c:pt idx="259">
                  <c:v>61</c:v>
                </c:pt>
                <c:pt idx="260">
                  <c:v>73</c:v>
                </c:pt>
                <c:pt idx="261">
                  <c:v>53</c:v>
                </c:pt>
                <c:pt idx="262">
                  <c:v>35</c:v>
                </c:pt>
                <c:pt idx="263">
                  <c:v>34</c:v>
                </c:pt>
                <c:pt idx="264">
                  <c:v>72</c:v>
                </c:pt>
                <c:pt idx="265">
                  <c:v>56</c:v>
                </c:pt>
                <c:pt idx="266">
                  <c:v>95</c:v>
                </c:pt>
                <c:pt idx="267">
                  <c:v>21</c:v>
                </c:pt>
                <c:pt idx="268">
                  <c:v>30</c:v>
                </c:pt>
                <c:pt idx="269">
                  <c:v>31</c:v>
                </c:pt>
                <c:pt idx="270">
                  <c:v>15</c:v>
                </c:pt>
                <c:pt idx="271">
                  <c:v>12</c:v>
                </c:pt>
                <c:pt idx="272">
                  <c:v>20</c:v>
                </c:pt>
                <c:pt idx="273">
                  <c:v>4</c:v>
                </c:pt>
                <c:pt idx="274">
                  <c:v>-8</c:v>
                </c:pt>
                <c:pt idx="275">
                  <c:v>-34</c:v>
                </c:pt>
                <c:pt idx="276">
                  <c:v>-61</c:v>
                </c:pt>
                <c:pt idx="277">
                  <c:v>-88</c:v>
                </c:pt>
                <c:pt idx="278">
                  <c:v>-84</c:v>
                </c:pt>
                <c:pt idx="279">
                  <c:v>-117</c:v>
                </c:pt>
                <c:pt idx="280">
                  <c:v>-69</c:v>
                </c:pt>
                <c:pt idx="281">
                  <c:v>-83</c:v>
                </c:pt>
                <c:pt idx="282">
                  <c:v>-55</c:v>
                </c:pt>
                <c:pt idx="283">
                  <c:v>-35</c:v>
                </c:pt>
                <c:pt idx="284">
                  <c:v>-39</c:v>
                </c:pt>
                <c:pt idx="285">
                  <c:v>-26</c:v>
                </c:pt>
                <c:pt idx="286">
                  <c:v>-25</c:v>
                </c:pt>
                <c:pt idx="287">
                  <c:v>-16</c:v>
                </c:pt>
                <c:pt idx="288">
                  <c:v>4</c:v>
                </c:pt>
                <c:pt idx="289">
                  <c:v>-3</c:v>
                </c:pt>
                <c:pt idx="290">
                  <c:v>-57</c:v>
                </c:pt>
                <c:pt idx="291">
                  <c:v>-62</c:v>
                </c:pt>
                <c:pt idx="292">
                  <c:v>-38</c:v>
                </c:pt>
                <c:pt idx="293">
                  <c:v>-38</c:v>
                </c:pt>
                <c:pt idx="294">
                  <c:v>-45</c:v>
                </c:pt>
                <c:pt idx="295">
                  <c:v>-58</c:v>
                </c:pt>
                <c:pt idx="296">
                  <c:v>-29</c:v>
                </c:pt>
                <c:pt idx="297">
                  <c:v>-39</c:v>
                </c:pt>
                <c:pt idx="298">
                  <c:v>-34</c:v>
                </c:pt>
                <c:pt idx="299">
                  <c:v>-42</c:v>
                </c:pt>
                <c:pt idx="300">
                  <c:v>-48</c:v>
                </c:pt>
                <c:pt idx="301">
                  <c:v>-34</c:v>
                </c:pt>
                <c:pt idx="302">
                  <c:v>-7</c:v>
                </c:pt>
                <c:pt idx="303">
                  <c:v>-44</c:v>
                </c:pt>
                <c:pt idx="304">
                  <c:v>-64</c:v>
                </c:pt>
                <c:pt idx="305">
                  <c:v>-73</c:v>
                </c:pt>
                <c:pt idx="306">
                  <c:v>-72</c:v>
                </c:pt>
                <c:pt idx="307">
                  <c:v>-81</c:v>
                </c:pt>
                <c:pt idx="308">
                  <c:v>-95</c:v>
                </c:pt>
                <c:pt idx="309">
                  <c:v>-99</c:v>
                </c:pt>
                <c:pt idx="310">
                  <c:v>-113</c:v>
                </c:pt>
                <c:pt idx="311">
                  <c:v>-101</c:v>
                </c:pt>
                <c:pt idx="312">
                  <c:v>-151</c:v>
                </c:pt>
                <c:pt idx="313">
                  <c:v>-151</c:v>
                </c:pt>
                <c:pt idx="314">
                  <c:v>-135</c:v>
                </c:pt>
                <c:pt idx="315">
                  <c:v>-133</c:v>
                </c:pt>
                <c:pt idx="316">
                  <c:v>-132</c:v>
                </c:pt>
                <c:pt idx="317">
                  <c:v>-65</c:v>
                </c:pt>
                <c:pt idx="318">
                  <c:v>-52</c:v>
                </c:pt>
                <c:pt idx="319">
                  <c:v>-80</c:v>
                </c:pt>
                <c:pt idx="320">
                  <c:v>-93</c:v>
                </c:pt>
                <c:pt idx="321">
                  <c:v>-64</c:v>
                </c:pt>
                <c:pt idx="322">
                  <c:v>-70</c:v>
                </c:pt>
                <c:pt idx="323">
                  <c:v>-26</c:v>
                </c:pt>
                <c:pt idx="324">
                  <c:v>-18</c:v>
                </c:pt>
                <c:pt idx="325">
                  <c:v>6</c:v>
                </c:pt>
                <c:pt idx="326">
                  <c:v>-17</c:v>
                </c:pt>
                <c:pt idx="327">
                  <c:v>49</c:v>
                </c:pt>
                <c:pt idx="328">
                  <c:v>36</c:v>
                </c:pt>
                <c:pt idx="329">
                  <c:v>29</c:v>
                </c:pt>
                <c:pt idx="330">
                  <c:v>7</c:v>
                </c:pt>
                <c:pt idx="331">
                  <c:v>30</c:v>
                </c:pt>
                <c:pt idx="332">
                  <c:v>31</c:v>
                </c:pt>
                <c:pt idx="333">
                  <c:v>68</c:v>
                </c:pt>
                <c:pt idx="334">
                  <c:v>101</c:v>
                </c:pt>
                <c:pt idx="335">
                  <c:v>46</c:v>
                </c:pt>
                <c:pt idx="336">
                  <c:v>53</c:v>
                </c:pt>
                <c:pt idx="337">
                  <c:v>40</c:v>
                </c:pt>
                <c:pt idx="338">
                  <c:v>105</c:v>
                </c:pt>
                <c:pt idx="339">
                  <c:v>106</c:v>
                </c:pt>
                <c:pt idx="340">
                  <c:v>120</c:v>
                </c:pt>
                <c:pt idx="341">
                  <c:v>82</c:v>
                </c:pt>
                <c:pt idx="342">
                  <c:v>53</c:v>
                </c:pt>
                <c:pt idx="343">
                  <c:v>79</c:v>
                </c:pt>
                <c:pt idx="344">
                  <c:v>65</c:v>
                </c:pt>
                <c:pt idx="345">
                  <c:v>39</c:v>
                </c:pt>
                <c:pt idx="346">
                  <c:v>75</c:v>
                </c:pt>
                <c:pt idx="347">
                  <c:v>71</c:v>
                </c:pt>
                <c:pt idx="348">
                  <c:v>41</c:v>
                </c:pt>
                <c:pt idx="349">
                  <c:v>35</c:v>
                </c:pt>
                <c:pt idx="350">
                  <c:v>63</c:v>
                </c:pt>
                <c:pt idx="351">
                  <c:v>66</c:v>
                </c:pt>
                <c:pt idx="352">
                  <c:v>52</c:v>
                </c:pt>
                <c:pt idx="353">
                  <c:v>76</c:v>
                </c:pt>
                <c:pt idx="354">
                  <c:v>51</c:v>
                </c:pt>
                <c:pt idx="355">
                  <c:v>69</c:v>
                </c:pt>
                <c:pt idx="356">
                  <c:v>80</c:v>
                </c:pt>
                <c:pt idx="357">
                  <c:v>101</c:v>
                </c:pt>
                <c:pt idx="358">
                  <c:v>69</c:v>
                </c:pt>
                <c:pt idx="359">
                  <c:v>84</c:v>
                </c:pt>
                <c:pt idx="360">
                  <c:v>86</c:v>
                </c:pt>
                <c:pt idx="361">
                  <c:v>144</c:v>
                </c:pt>
                <c:pt idx="362">
                  <c:v>127</c:v>
                </c:pt>
                <c:pt idx="363">
                  <c:v>93</c:v>
                </c:pt>
                <c:pt idx="364">
                  <c:v>114</c:v>
                </c:pt>
                <c:pt idx="365">
                  <c:v>90</c:v>
                </c:pt>
                <c:pt idx="366">
                  <c:v>92</c:v>
                </c:pt>
                <c:pt idx="367">
                  <c:v>79</c:v>
                </c:pt>
                <c:pt idx="368">
                  <c:v>82</c:v>
                </c:pt>
                <c:pt idx="369">
                  <c:v>105</c:v>
                </c:pt>
                <c:pt idx="370">
                  <c:v>86</c:v>
                </c:pt>
                <c:pt idx="371">
                  <c:v>125</c:v>
                </c:pt>
                <c:pt idx="372">
                  <c:v>140</c:v>
                </c:pt>
                <c:pt idx="373">
                  <c:v>155</c:v>
                </c:pt>
                <c:pt idx="374">
                  <c:v>135</c:v>
                </c:pt>
                <c:pt idx="375">
                  <c:v>124</c:v>
                </c:pt>
                <c:pt idx="376">
                  <c:v>127</c:v>
                </c:pt>
                <c:pt idx="377">
                  <c:v>110</c:v>
                </c:pt>
                <c:pt idx="378">
                  <c:v>118</c:v>
                </c:pt>
                <c:pt idx="379">
                  <c:v>129</c:v>
                </c:pt>
                <c:pt idx="380">
                  <c:v>125</c:v>
                </c:pt>
                <c:pt idx="381">
                  <c:v>161</c:v>
                </c:pt>
                <c:pt idx="382">
                  <c:v>177</c:v>
                </c:pt>
                <c:pt idx="383">
                  <c:v>152</c:v>
                </c:pt>
                <c:pt idx="384">
                  <c:v>132</c:v>
                </c:pt>
                <c:pt idx="385">
                  <c:v>153</c:v>
                </c:pt>
                <c:pt idx="386">
                  <c:v>209</c:v>
                </c:pt>
                <c:pt idx="387">
                  <c:v>198</c:v>
                </c:pt>
                <c:pt idx="388">
                  <c:v>215</c:v>
                </c:pt>
                <c:pt idx="389">
                  <c:v>233</c:v>
                </c:pt>
                <c:pt idx="390">
                  <c:v>209</c:v>
                </c:pt>
                <c:pt idx="391">
                  <c:v>181</c:v>
                </c:pt>
                <c:pt idx="392">
                  <c:v>215</c:v>
                </c:pt>
                <c:pt idx="393">
                  <c:v>184</c:v>
                </c:pt>
                <c:pt idx="394">
                  <c:v>215</c:v>
                </c:pt>
                <c:pt idx="395">
                  <c:v>196</c:v>
                </c:pt>
                <c:pt idx="396">
                  <c:v>284</c:v>
                </c:pt>
                <c:pt idx="397">
                  <c:v>280</c:v>
                </c:pt>
                <c:pt idx="398">
                  <c:v>305</c:v>
                </c:pt>
                <c:pt idx="399">
                  <c:v>258</c:v>
                </c:pt>
                <c:pt idx="400">
                  <c:v>260</c:v>
                </c:pt>
                <c:pt idx="401">
                  <c:v>270</c:v>
                </c:pt>
                <c:pt idx="402">
                  <c:v>222</c:v>
                </c:pt>
                <c:pt idx="403">
                  <c:v>230</c:v>
                </c:pt>
                <c:pt idx="404">
                  <c:v>216</c:v>
                </c:pt>
                <c:pt idx="405">
                  <c:v>120</c:v>
                </c:pt>
                <c:pt idx="406">
                  <c:v>102</c:v>
                </c:pt>
                <c:pt idx="407">
                  <c:v>80</c:v>
                </c:pt>
                <c:pt idx="408">
                  <c:v>130</c:v>
                </c:pt>
                <c:pt idx="409">
                  <c:v>101</c:v>
                </c:pt>
                <c:pt idx="410">
                  <c:v>100</c:v>
                </c:pt>
                <c:pt idx="411">
                  <c:v>151</c:v>
                </c:pt>
                <c:pt idx="412">
                  <c:v>190</c:v>
                </c:pt>
                <c:pt idx="413">
                  <c:v>160</c:v>
                </c:pt>
                <c:pt idx="414">
                  <c:v>309</c:v>
                </c:pt>
                <c:pt idx="415">
                  <c:v>304</c:v>
                </c:pt>
                <c:pt idx="416">
                  <c:v>230</c:v>
                </c:pt>
                <c:pt idx="417">
                  <c:v>230</c:v>
                </c:pt>
                <c:pt idx="418">
                  <c:v>231</c:v>
                </c:pt>
                <c:pt idx="419">
                  <c:v>283</c:v>
                </c:pt>
                <c:pt idx="420">
                  <c:v>311</c:v>
                </c:pt>
                <c:pt idx="421">
                  <c:v>296</c:v>
                </c:pt>
                <c:pt idx="422">
                  <c:v>208</c:v>
                </c:pt>
                <c:pt idx="423">
                  <c:v>192</c:v>
                </c:pt>
                <c:pt idx="424">
                  <c:v>154</c:v>
                </c:pt>
                <c:pt idx="425">
                  <c:v>160</c:v>
                </c:pt>
                <c:pt idx="426">
                  <c:v>208</c:v>
                </c:pt>
                <c:pt idx="427">
                  <c:v>198</c:v>
                </c:pt>
                <c:pt idx="428">
                  <c:v>147</c:v>
                </c:pt>
                <c:pt idx="429">
                  <c:v>200</c:v>
                </c:pt>
                <c:pt idx="430">
                  <c:v>262</c:v>
                </c:pt>
                <c:pt idx="431">
                  <c:v>276</c:v>
                </c:pt>
                <c:pt idx="432">
                  <c:v>261</c:v>
                </c:pt>
                <c:pt idx="433">
                  <c:v>247</c:v>
                </c:pt>
                <c:pt idx="434">
                  <c:v>258</c:v>
                </c:pt>
                <c:pt idx="435">
                  <c:v>272</c:v>
                </c:pt>
                <c:pt idx="436">
                  <c:v>277</c:v>
                </c:pt>
                <c:pt idx="437">
                  <c:v>300</c:v>
                </c:pt>
                <c:pt idx="438">
                  <c:v>294</c:v>
                </c:pt>
                <c:pt idx="439">
                  <c:v>250</c:v>
                </c:pt>
                <c:pt idx="440">
                  <c:v>281</c:v>
                </c:pt>
                <c:pt idx="441">
                  <c:v>307</c:v>
                </c:pt>
                <c:pt idx="442">
                  <c:v>277</c:v>
                </c:pt>
                <c:pt idx="443">
                  <c:v>263</c:v>
                </c:pt>
                <c:pt idx="444">
                  <c:v>274</c:v>
                </c:pt>
                <c:pt idx="445">
                  <c:v>334</c:v>
                </c:pt>
                <c:pt idx="446">
                  <c:v>322</c:v>
                </c:pt>
                <c:pt idx="447">
                  <c:v>307</c:v>
                </c:pt>
                <c:pt idx="448">
                  <c:v>367</c:v>
                </c:pt>
                <c:pt idx="449">
                  <c:v>382</c:v>
                </c:pt>
                <c:pt idx="450">
                  <c:v>245</c:v>
                </c:pt>
                <c:pt idx="451">
                  <c:v>195</c:v>
                </c:pt>
                <c:pt idx="452">
                  <c:v>273</c:v>
                </c:pt>
                <c:pt idx="453">
                  <c:v>274</c:v>
                </c:pt>
                <c:pt idx="454">
                  <c:v>295</c:v>
                </c:pt>
                <c:pt idx="455">
                  <c:v>334</c:v>
                </c:pt>
                <c:pt idx="456">
                  <c:v>355</c:v>
                </c:pt>
                <c:pt idx="457">
                  <c:v>361</c:v>
                </c:pt>
                <c:pt idx="458">
                  <c:v>348</c:v>
                </c:pt>
                <c:pt idx="459">
                  <c:v>360</c:v>
                </c:pt>
                <c:pt idx="460">
                  <c:v>341</c:v>
                </c:pt>
                <c:pt idx="461">
                  <c:v>318</c:v>
                </c:pt>
                <c:pt idx="462">
                  <c:v>333</c:v>
                </c:pt>
                <c:pt idx="463">
                  <c:v>356</c:v>
                </c:pt>
                <c:pt idx="464">
                  <c:v>294</c:v>
                </c:pt>
                <c:pt idx="465">
                  <c:v>330</c:v>
                </c:pt>
                <c:pt idx="466">
                  <c:v>326</c:v>
                </c:pt>
                <c:pt idx="467">
                  <c:v>371</c:v>
                </c:pt>
                <c:pt idx="468">
                  <c:v>344</c:v>
                </c:pt>
                <c:pt idx="469">
                  <c:v>333</c:v>
                </c:pt>
                <c:pt idx="470">
                  <c:v>349</c:v>
                </c:pt>
                <c:pt idx="471">
                  <c:v>401</c:v>
                </c:pt>
                <c:pt idx="472">
                  <c:v>395</c:v>
                </c:pt>
                <c:pt idx="473">
                  <c:v>337</c:v>
                </c:pt>
                <c:pt idx="474">
                  <c:v>333</c:v>
                </c:pt>
                <c:pt idx="475">
                  <c:v>354</c:v>
                </c:pt>
                <c:pt idx="476">
                  <c:v>347</c:v>
                </c:pt>
                <c:pt idx="477">
                  <c:v>380</c:v>
                </c:pt>
                <c:pt idx="478">
                  <c:v>399</c:v>
                </c:pt>
                <c:pt idx="479">
                  <c:v>384</c:v>
                </c:pt>
                <c:pt idx="480">
                  <c:v>341</c:v>
                </c:pt>
                <c:pt idx="481">
                  <c:v>312</c:v>
                </c:pt>
                <c:pt idx="482">
                  <c:v>260</c:v>
                </c:pt>
                <c:pt idx="483">
                  <c:v>273</c:v>
                </c:pt>
                <c:pt idx="484">
                  <c:v>250</c:v>
                </c:pt>
                <c:pt idx="485">
                  <c:v>265</c:v>
                </c:pt>
                <c:pt idx="486">
                  <c:v>255</c:v>
                </c:pt>
                <c:pt idx="487">
                  <c:v>237</c:v>
                </c:pt>
                <c:pt idx="488">
                  <c:v>243</c:v>
                </c:pt>
                <c:pt idx="489">
                  <c:v>224</c:v>
                </c:pt>
                <c:pt idx="490">
                  <c:v>210</c:v>
                </c:pt>
                <c:pt idx="491">
                  <c:v>214</c:v>
                </c:pt>
                <c:pt idx="492">
                  <c:v>230</c:v>
                </c:pt>
                <c:pt idx="493">
                  <c:v>216</c:v>
                </c:pt>
                <c:pt idx="494">
                  <c:v>199</c:v>
                </c:pt>
                <c:pt idx="495">
                  <c:v>218</c:v>
                </c:pt>
                <c:pt idx="496">
                  <c:v>162</c:v>
                </c:pt>
                <c:pt idx="497">
                  <c:v>179</c:v>
                </c:pt>
                <c:pt idx="498">
                  <c:v>182</c:v>
                </c:pt>
                <c:pt idx="499">
                  <c:v>152</c:v>
                </c:pt>
                <c:pt idx="500">
                  <c:v>169</c:v>
                </c:pt>
                <c:pt idx="501">
                  <c:v>144</c:v>
                </c:pt>
                <c:pt idx="502">
                  <c:v>95</c:v>
                </c:pt>
                <c:pt idx="503">
                  <c:v>134</c:v>
                </c:pt>
                <c:pt idx="504">
                  <c:v>139</c:v>
                </c:pt>
                <c:pt idx="505">
                  <c:v>109</c:v>
                </c:pt>
                <c:pt idx="506">
                  <c:v>101</c:v>
                </c:pt>
                <c:pt idx="507">
                  <c:v>50</c:v>
                </c:pt>
                <c:pt idx="508">
                  <c:v>-1</c:v>
                </c:pt>
                <c:pt idx="509">
                  <c:v>7</c:v>
                </c:pt>
                <c:pt idx="510">
                  <c:v>-14</c:v>
                </c:pt>
                <c:pt idx="511">
                  <c:v>24</c:v>
                </c:pt>
                <c:pt idx="512">
                  <c:v>38</c:v>
                </c:pt>
                <c:pt idx="513">
                  <c:v>49</c:v>
                </c:pt>
                <c:pt idx="514">
                  <c:v>88</c:v>
                </c:pt>
                <c:pt idx="515">
                  <c:v>110</c:v>
                </c:pt>
                <c:pt idx="516">
                  <c:v>98</c:v>
                </c:pt>
                <c:pt idx="517">
                  <c:v>54</c:v>
                </c:pt>
                <c:pt idx="518">
                  <c:v>77</c:v>
                </c:pt>
                <c:pt idx="519">
                  <c:v>52</c:v>
                </c:pt>
                <c:pt idx="520">
                  <c:v>65</c:v>
                </c:pt>
                <c:pt idx="521">
                  <c:v>52</c:v>
                </c:pt>
                <c:pt idx="522">
                  <c:v>74</c:v>
                </c:pt>
                <c:pt idx="523">
                  <c:v>85</c:v>
                </c:pt>
                <c:pt idx="524">
                  <c:v>122</c:v>
                </c:pt>
                <c:pt idx="525">
                  <c:v>98</c:v>
                </c:pt>
                <c:pt idx="526">
                  <c:v>164</c:v>
                </c:pt>
                <c:pt idx="527">
                  <c:v>219</c:v>
                </c:pt>
                <c:pt idx="528">
                  <c:v>205</c:v>
                </c:pt>
                <c:pt idx="529">
                  <c:v>131</c:v>
                </c:pt>
                <c:pt idx="530">
                  <c:v>111</c:v>
                </c:pt>
                <c:pt idx="531">
                  <c:v>160</c:v>
                </c:pt>
                <c:pt idx="532">
                  <c:v>132</c:v>
                </c:pt>
                <c:pt idx="533">
                  <c:v>211</c:v>
                </c:pt>
                <c:pt idx="534">
                  <c:v>188</c:v>
                </c:pt>
                <c:pt idx="535">
                  <c:v>232</c:v>
                </c:pt>
                <c:pt idx="536">
                  <c:v>227</c:v>
                </c:pt>
                <c:pt idx="537">
                  <c:v>171</c:v>
                </c:pt>
                <c:pt idx="538">
                  <c:v>166</c:v>
                </c:pt>
                <c:pt idx="539">
                  <c:v>141</c:v>
                </c:pt>
                <c:pt idx="540">
                  <c:v>190</c:v>
                </c:pt>
                <c:pt idx="541">
                  <c:v>136</c:v>
                </c:pt>
                <c:pt idx="542">
                  <c:v>122</c:v>
                </c:pt>
                <c:pt idx="543">
                  <c:v>235</c:v>
                </c:pt>
                <c:pt idx="544">
                  <c:v>233</c:v>
                </c:pt>
                <c:pt idx="545">
                  <c:v>184</c:v>
                </c:pt>
                <c:pt idx="546">
                  <c:v>130</c:v>
                </c:pt>
                <c:pt idx="547">
                  <c:v>117</c:v>
                </c:pt>
                <c:pt idx="548">
                  <c:v>172</c:v>
                </c:pt>
                <c:pt idx="549">
                  <c:v>208</c:v>
                </c:pt>
                <c:pt idx="550">
                  <c:v>137</c:v>
                </c:pt>
                <c:pt idx="551">
                  <c:v>169</c:v>
                </c:pt>
                <c:pt idx="552">
                  <c:v>50</c:v>
                </c:pt>
                <c:pt idx="553">
                  <c:v>74</c:v>
                </c:pt>
                <c:pt idx="554">
                  <c:v>60</c:v>
                </c:pt>
                <c:pt idx="555">
                  <c:v>43</c:v>
                </c:pt>
                <c:pt idx="556">
                  <c:v>95</c:v>
                </c:pt>
                <c:pt idx="557">
                  <c:v>15</c:v>
                </c:pt>
                <c:pt idx="558">
                  <c:v>35</c:v>
                </c:pt>
                <c:pt idx="559">
                  <c:v>2</c:v>
                </c:pt>
                <c:pt idx="560">
                  <c:v>-46</c:v>
                </c:pt>
                <c:pt idx="561">
                  <c:v>-17</c:v>
                </c:pt>
                <c:pt idx="562">
                  <c:v>-35</c:v>
                </c:pt>
                <c:pt idx="563">
                  <c:v>-14</c:v>
                </c:pt>
                <c:pt idx="564">
                  <c:v>46</c:v>
                </c:pt>
                <c:pt idx="565">
                  <c:v>2</c:v>
                </c:pt>
                <c:pt idx="566">
                  <c:v>-34</c:v>
                </c:pt>
                <c:pt idx="567">
                  <c:v>-16</c:v>
                </c:pt>
                <c:pt idx="568">
                  <c:v>-1</c:v>
                </c:pt>
                <c:pt idx="569">
                  <c:v>-21</c:v>
                </c:pt>
                <c:pt idx="570">
                  <c:v>-6</c:v>
                </c:pt>
                <c:pt idx="571">
                  <c:v>12</c:v>
                </c:pt>
                <c:pt idx="572">
                  <c:v>-10</c:v>
                </c:pt>
                <c:pt idx="573">
                  <c:v>-82</c:v>
                </c:pt>
                <c:pt idx="574">
                  <c:v>-68</c:v>
                </c:pt>
                <c:pt idx="575">
                  <c:v>-89</c:v>
                </c:pt>
                <c:pt idx="576">
                  <c:v>-36</c:v>
                </c:pt>
                <c:pt idx="577">
                  <c:v>-64</c:v>
                </c:pt>
                <c:pt idx="578">
                  <c:v>-63</c:v>
                </c:pt>
                <c:pt idx="579">
                  <c:v>-103</c:v>
                </c:pt>
                <c:pt idx="580">
                  <c:v>-88</c:v>
                </c:pt>
                <c:pt idx="581">
                  <c:v>-92</c:v>
                </c:pt>
                <c:pt idx="582">
                  <c:v>-106</c:v>
                </c:pt>
                <c:pt idx="583">
                  <c:v>-94</c:v>
                </c:pt>
                <c:pt idx="584">
                  <c:v>-70</c:v>
                </c:pt>
                <c:pt idx="585">
                  <c:v>-27</c:v>
                </c:pt>
                <c:pt idx="586">
                  <c:v>-123</c:v>
                </c:pt>
                <c:pt idx="587">
                  <c:v>-143</c:v>
                </c:pt>
                <c:pt idx="588">
                  <c:v>-135</c:v>
                </c:pt>
                <c:pt idx="589">
                  <c:v>-144</c:v>
                </c:pt>
                <c:pt idx="590">
                  <c:v>-97</c:v>
                </c:pt>
                <c:pt idx="591">
                  <c:v>-90</c:v>
                </c:pt>
                <c:pt idx="592">
                  <c:v>-111</c:v>
                </c:pt>
                <c:pt idx="593">
                  <c:v>-150</c:v>
                </c:pt>
                <c:pt idx="594">
                  <c:v>-112</c:v>
                </c:pt>
                <c:pt idx="595">
                  <c:v>-97</c:v>
                </c:pt>
                <c:pt idx="596">
                  <c:v>-110</c:v>
                </c:pt>
                <c:pt idx="597">
                  <c:v>-112</c:v>
                </c:pt>
                <c:pt idx="598">
                  <c:v>-122</c:v>
                </c:pt>
                <c:pt idx="599">
                  <c:v>-110</c:v>
                </c:pt>
                <c:pt idx="600">
                  <c:v>-102</c:v>
                </c:pt>
                <c:pt idx="601">
                  <c:v>-125</c:v>
                </c:pt>
                <c:pt idx="602">
                  <c:v>-118</c:v>
                </c:pt>
                <c:pt idx="603">
                  <c:v>-107</c:v>
                </c:pt>
                <c:pt idx="604">
                  <c:v>-166</c:v>
                </c:pt>
                <c:pt idx="605">
                  <c:v>-131</c:v>
                </c:pt>
                <c:pt idx="606">
                  <c:v>-128</c:v>
                </c:pt>
                <c:pt idx="607">
                  <c:v>-132</c:v>
                </c:pt>
                <c:pt idx="608">
                  <c:v>-56</c:v>
                </c:pt>
                <c:pt idx="609">
                  <c:v>-59</c:v>
                </c:pt>
                <c:pt idx="610">
                  <c:v>-24</c:v>
                </c:pt>
                <c:pt idx="611">
                  <c:v>12</c:v>
                </c:pt>
                <c:pt idx="612">
                  <c:v>2</c:v>
                </c:pt>
                <c:pt idx="613">
                  <c:v>5</c:v>
                </c:pt>
                <c:pt idx="614">
                  <c:v>8</c:v>
                </c:pt>
                <c:pt idx="615">
                  <c:v>13</c:v>
                </c:pt>
                <c:pt idx="616">
                  <c:v>0</c:v>
                </c:pt>
                <c:pt idx="617">
                  <c:v>48</c:v>
                </c:pt>
                <c:pt idx="618">
                  <c:v>11</c:v>
                </c:pt>
                <c:pt idx="619">
                  <c:v>-18</c:v>
                </c:pt>
                <c:pt idx="620">
                  <c:v>7</c:v>
                </c:pt>
                <c:pt idx="621">
                  <c:v>20</c:v>
                </c:pt>
                <c:pt idx="622">
                  <c:v>32</c:v>
                </c:pt>
                <c:pt idx="623">
                  <c:v>75</c:v>
                </c:pt>
                <c:pt idx="624">
                  <c:v>60</c:v>
                </c:pt>
                <c:pt idx="625">
                  <c:v>73</c:v>
                </c:pt>
                <c:pt idx="626">
                  <c:v>79</c:v>
                </c:pt>
                <c:pt idx="627">
                  <c:v>91</c:v>
                </c:pt>
                <c:pt idx="628">
                  <c:v>99</c:v>
                </c:pt>
                <c:pt idx="629">
                  <c:v>105</c:v>
                </c:pt>
                <c:pt idx="630">
                  <c:v>119</c:v>
                </c:pt>
                <c:pt idx="631">
                  <c:v>131</c:v>
                </c:pt>
                <c:pt idx="632">
                  <c:v>117</c:v>
                </c:pt>
                <c:pt idx="633">
                  <c:v>98</c:v>
                </c:pt>
                <c:pt idx="634">
                  <c:v>87</c:v>
                </c:pt>
                <c:pt idx="635">
                  <c:v>82</c:v>
                </c:pt>
                <c:pt idx="636">
                  <c:v>75</c:v>
                </c:pt>
                <c:pt idx="637">
                  <c:v>74</c:v>
                </c:pt>
                <c:pt idx="638">
                  <c:v>84</c:v>
                </c:pt>
                <c:pt idx="639">
                  <c:v>110</c:v>
                </c:pt>
                <c:pt idx="640">
                  <c:v>95</c:v>
                </c:pt>
                <c:pt idx="641">
                  <c:v>100</c:v>
                </c:pt>
                <c:pt idx="642">
                  <c:v>103</c:v>
                </c:pt>
                <c:pt idx="643">
                  <c:v>116</c:v>
                </c:pt>
                <c:pt idx="644">
                  <c:v>101</c:v>
                </c:pt>
                <c:pt idx="645">
                  <c:v>113</c:v>
                </c:pt>
                <c:pt idx="646">
                  <c:v>105</c:v>
                </c:pt>
                <c:pt idx="647">
                  <c:v>123</c:v>
                </c:pt>
                <c:pt idx="648">
                  <c:v>98</c:v>
                </c:pt>
                <c:pt idx="649">
                  <c:v>-11</c:v>
                </c:pt>
                <c:pt idx="650">
                  <c:v>19</c:v>
                </c:pt>
                <c:pt idx="651">
                  <c:v>-2</c:v>
                </c:pt>
                <c:pt idx="652">
                  <c:v>-40</c:v>
                </c:pt>
                <c:pt idx="653">
                  <c:v>-36</c:v>
                </c:pt>
                <c:pt idx="654">
                  <c:v>10</c:v>
                </c:pt>
                <c:pt idx="655">
                  <c:v>-18</c:v>
                </c:pt>
                <c:pt idx="656">
                  <c:v>-45</c:v>
                </c:pt>
                <c:pt idx="657">
                  <c:v>20</c:v>
                </c:pt>
                <c:pt idx="658">
                  <c:v>70</c:v>
                </c:pt>
                <c:pt idx="659">
                  <c:v>34</c:v>
                </c:pt>
                <c:pt idx="660">
                  <c:v>29</c:v>
                </c:pt>
                <c:pt idx="661">
                  <c:v>21</c:v>
                </c:pt>
                <c:pt idx="662">
                  <c:v>45</c:v>
                </c:pt>
                <c:pt idx="663">
                  <c:v>28</c:v>
                </c:pt>
                <c:pt idx="664">
                  <c:v>33</c:v>
                </c:pt>
                <c:pt idx="665">
                  <c:v>49</c:v>
                </c:pt>
                <c:pt idx="666">
                  <c:v>37</c:v>
                </c:pt>
                <c:pt idx="667">
                  <c:v>1</c:v>
                </c:pt>
                <c:pt idx="668">
                  <c:v>5</c:v>
                </c:pt>
                <c:pt idx="669">
                  <c:v>36</c:v>
                </c:pt>
                <c:pt idx="670">
                  <c:v>4</c:v>
                </c:pt>
                <c:pt idx="671">
                  <c:v>15</c:v>
                </c:pt>
                <c:pt idx="672">
                  <c:v>15</c:v>
                </c:pt>
                <c:pt idx="673">
                  <c:v>14</c:v>
                </c:pt>
                <c:pt idx="674">
                  <c:v>46</c:v>
                </c:pt>
                <c:pt idx="675">
                  <c:v>28</c:v>
                </c:pt>
                <c:pt idx="676">
                  <c:v>50</c:v>
                </c:pt>
                <c:pt idx="677">
                  <c:v>-7</c:v>
                </c:pt>
                <c:pt idx="678">
                  <c:v>2</c:v>
                </c:pt>
                <c:pt idx="679">
                  <c:v>25</c:v>
                </c:pt>
                <c:pt idx="680">
                  <c:v>-9</c:v>
                </c:pt>
                <c:pt idx="681">
                  <c:v>6</c:v>
                </c:pt>
                <c:pt idx="682">
                  <c:v>8</c:v>
                </c:pt>
                <c:pt idx="683">
                  <c:v>-12</c:v>
                </c:pt>
                <c:pt idx="684">
                  <c:v>-18</c:v>
                </c:pt>
                <c:pt idx="685">
                  <c:v>-6</c:v>
                </c:pt>
                <c:pt idx="686">
                  <c:v>-3</c:v>
                </c:pt>
                <c:pt idx="687">
                  <c:v>26</c:v>
                </c:pt>
                <c:pt idx="688">
                  <c:v>68</c:v>
                </c:pt>
                <c:pt idx="689">
                  <c:v>58</c:v>
                </c:pt>
                <c:pt idx="690">
                  <c:v>58</c:v>
                </c:pt>
                <c:pt idx="691">
                  <c:v>73</c:v>
                </c:pt>
                <c:pt idx="692">
                  <c:v>107</c:v>
                </c:pt>
                <c:pt idx="693">
                  <c:v>84</c:v>
                </c:pt>
                <c:pt idx="694">
                  <c:v>56</c:v>
                </c:pt>
                <c:pt idx="695">
                  <c:v>69</c:v>
                </c:pt>
                <c:pt idx="696">
                  <c:v>75</c:v>
                </c:pt>
                <c:pt idx="697">
                  <c:v>80</c:v>
                </c:pt>
                <c:pt idx="698">
                  <c:v>99</c:v>
                </c:pt>
                <c:pt idx="699">
                  <c:v>109</c:v>
                </c:pt>
                <c:pt idx="700">
                  <c:v>92</c:v>
                </c:pt>
                <c:pt idx="701">
                  <c:v>117</c:v>
                </c:pt>
                <c:pt idx="702">
                  <c:v>87</c:v>
                </c:pt>
                <c:pt idx="703">
                  <c:v>87</c:v>
                </c:pt>
                <c:pt idx="704">
                  <c:v>75</c:v>
                </c:pt>
                <c:pt idx="705">
                  <c:v>80</c:v>
                </c:pt>
                <c:pt idx="706">
                  <c:v>68</c:v>
                </c:pt>
                <c:pt idx="707">
                  <c:v>70</c:v>
                </c:pt>
                <c:pt idx="708">
                  <c:v>70</c:v>
                </c:pt>
                <c:pt idx="709">
                  <c:v>51</c:v>
                </c:pt>
                <c:pt idx="710">
                  <c:v>71</c:v>
                </c:pt>
                <c:pt idx="711">
                  <c:v>79</c:v>
                </c:pt>
                <c:pt idx="712">
                  <c:v>81</c:v>
                </c:pt>
                <c:pt idx="713">
                  <c:v>75</c:v>
                </c:pt>
                <c:pt idx="714">
                  <c:v>79</c:v>
                </c:pt>
                <c:pt idx="715">
                  <c:v>77</c:v>
                </c:pt>
                <c:pt idx="716">
                  <c:v>71</c:v>
                </c:pt>
                <c:pt idx="717">
                  <c:v>66</c:v>
                </c:pt>
                <c:pt idx="718">
                  <c:v>88</c:v>
                </c:pt>
                <c:pt idx="719">
                  <c:v>58</c:v>
                </c:pt>
                <c:pt idx="720">
                  <c:v>40</c:v>
                </c:pt>
                <c:pt idx="721">
                  <c:v>64</c:v>
                </c:pt>
                <c:pt idx="722">
                  <c:v>36</c:v>
                </c:pt>
                <c:pt idx="723">
                  <c:v>25</c:v>
                </c:pt>
                <c:pt idx="724">
                  <c:v>21</c:v>
                </c:pt>
                <c:pt idx="725">
                  <c:v>18</c:v>
                </c:pt>
                <c:pt idx="726">
                  <c:v>15</c:v>
                </c:pt>
                <c:pt idx="727">
                  <c:v>20</c:v>
                </c:pt>
                <c:pt idx="728">
                  <c:v>-27</c:v>
                </c:pt>
                <c:pt idx="729">
                  <c:v>-49</c:v>
                </c:pt>
                <c:pt idx="730">
                  <c:v>-69</c:v>
                </c:pt>
                <c:pt idx="731">
                  <c:v>-63</c:v>
                </c:pt>
                <c:pt idx="732">
                  <c:v>-101</c:v>
                </c:pt>
                <c:pt idx="733">
                  <c:v>-79</c:v>
                </c:pt>
                <c:pt idx="734">
                  <c:v>-88</c:v>
                </c:pt>
                <c:pt idx="735">
                  <c:v>-77</c:v>
                </c:pt>
                <c:pt idx="736">
                  <c:v>-73</c:v>
                </c:pt>
                <c:pt idx="737">
                  <c:v>-47</c:v>
                </c:pt>
                <c:pt idx="738">
                  <c:v>-98</c:v>
                </c:pt>
                <c:pt idx="739">
                  <c:v>-62</c:v>
                </c:pt>
                <c:pt idx="740">
                  <c:v>-63</c:v>
                </c:pt>
                <c:pt idx="741">
                  <c:v>-94</c:v>
                </c:pt>
                <c:pt idx="742">
                  <c:v>-119</c:v>
                </c:pt>
                <c:pt idx="743">
                  <c:v>-84</c:v>
                </c:pt>
                <c:pt idx="744">
                  <c:v>-71</c:v>
                </c:pt>
                <c:pt idx="745">
                  <c:v>-29</c:v>
                </c:pt>
                <c:pt idx="746">
                  <c:v>-18</c:v>
                </c:pt>
                <c:pt idx="747">
                  <c:v>4</c:v>
                </c:pt>
                <c:pt idx="748">
                  <c:v>-4</c:v>
                </c:pt>
                <c:pt idx="749">
                  <c:v>-12</c:v>
                </c:pt>
                <c:pt idx="750">
                  <c:v>-19</c:v>
                </c:pt>
                <c:pt idx="751">
                  <c:v>-2</c:v>
                </c:pt>
                <c:pt idx="752">
                  <c:v>-14</c:v>
                </c:pt>
                <c:pt idx="753">
                  <c:v>-60</c:v>
                </c:pt>
                <c:pt idx="754">
                  <c:v>-60</c:v>
                </c:pt>
                <c:pt idx="755">
                  <c:v>-76</c:v>
                </c:pt>
                <c:pt idx="756">
                  <c:v>-53</c:v>
                </c:pt>
                <c:pt idx="757">
                  <c:v>-69</c:v>
                </c:pt>
                <c:pt idx="758">
                  <c:v>-63</c:v>
                </c:pt>
                <c:pt idx="759">
                  <c:v>-77</c:v>
                </c:pt>
                <c:pt idx="760">
                  <c:v>-15</c:v>
                </c:pt>
                <c:pt idx="761">
                  <c:v>-49</c:v>
                </c:pt>
                <c:pt idx="762">
                  <c:v>13</c:v>
                </c:pt>
                <c:pt idx="763">
                  <c:v>19</c:v>
                </c:pt>
                <c:pt idx="764">
                  <c:v>-11</c:v>
                </c:pt>
                <c:pt idx="765">
                  <c:v>22</c:v>
                </c:pt>
                <c:pt idx="766">
                  <c:v>0</c:v>
                </c:pt>
                <c:pt idx="767">
                  <c:v>-11</c:v>
                </c:pt>
                <c:pt idx="768">
                  <c:v>-22</c:v>
                </c:pt>
                <c:pt idx="769">
                  <c:v>21</c:v>
                </c:pt>
                <c:pt idx="770">
                  <c:v>60</c:v>
                </c:pt>
                <c:pt idx="771">
                  <c:v>61</c:v>
                </c:pt>
                <c:pt idx="772">
                  <c:v>17</c:v>
                </c:pt>
                <c:pt idx="773">
                  <c:v>7</c:v>
                </c:pt>
                <c:pt idx="774">
                  <c:v>-34</c:v>
                </c:pt>
                <c:pt idx="775">
                  <c:v>-29</c:v>
                </c:pt>
                <c:pt idx="776">
                  <c:v>-31</c:v>
                </c:pt>
                <c:pt idx="777">
                  <c:v>-28</c:v>
                </c:pt>
                <c:pt idx="778">
                  <c:v>30</c:v>
                </c:pt>
                <c:pt idx="779">
                  <c:v>-39</c:v>
                </c:pt>
                <c:pt idx="780">
                  <c:v>-36</c:v>
                </c:pt>
                <c:pt idx="781">
                  <c:v>-77</c:v>
                </c:pt>
                <c:pt idx="782">
                  <c:v>-150</c:v>
                </c:pt>
                <c:pt idx="783">
                  <c:v>-126</c:v>
                </c:pt>
                <c:pt idx="784">
                  <c:v>-117</c:v>
                </c:pt>
                <c:pt idx="785">
                  <c:v>-139</c:v>
                </c:pt>
                <c:pt idx="786">
                  <c:v>-179</c:v>
                </c:pt>
                <c:pt idx="787">
                  <c:v>-148</c:v>
                </c:pt>
                <c:pt idx="788">
                  <c:v>-130</c:v>
                </c:pt>
                <c:pt idx="789">
                  <c:v>-219</c:v>
                </c:pt>
                <c:pt idx="790">
                  <c:v>-148</c:v>
                </c:pt>
                <c:pt idx="791">
                  <c:v>-125</c:v>
                </c:pt>
                <c:pt idx="792">
                  <c:v>-187</c:v>
                </c:pt>
                <c:pt idx="793">
                  <c:v>-139</c:v>
                </c:pt>
                <c:pt idx="794">
                  <c:v>-93</c:v>
                </c:pt>
                <c:pt idx="795">
                  <c:v>-127</c:v>
                </c:pt>
                <c:pt idx="796">
                  <c:v>-186</c:v>
                </c:pt>
                <c:pt idx="797">
                  <c:v>-179</c:v>
                </c:pt>
                <c:pt idx="798">
                  <c:v>-176</c:v>
                </c:pt>
                <c:pt idx="799">
                  <c:v>-158</c:v>
                </c:pt>
                <c:pt idx="800">
                  <c:v>-163</c:v>
                </c:pt>
                <c:pt idx="801">
                  <c:v>-163</c:v>
                </c:pt>
                <c:pt idx="802">
                  <c:v>-164</c:v>
                </c:pt>
                <c:pt idx="803">
                  <c:v>-161</c:v>
                </c:pt>
                <c:pt idx="804">
                  <c:v>-89</c:v>
                </c:pt>
                <c:pt idx="805">
                  <c:v>-136</c:v>
                </c:pt>
                <c:pt idx="806">
                  <c:v>-129</c:v>
                </c:pt>
                <c:pt idx="807">
                  <c:v>-96</c:v>
                </c:pt>
                <c:pt idx="808">
                  <c:v>-91</c:v>
                </c:pt>
                <c:pt idx="809">
                  <c:v>-36</c:v>
                </c:pt>
                <c:pt idx="810">
                  <c:v>-85</c:v>
                </c:pt>
                <c:pt idx="811">
                  <c:v>-47</c:v>
                </c:pt>
                <c:pt idx="812">
                  <c:v>-53</c:v>
                </c:pt>
                <c:pt idx="813">
                  <c:v>-80</c:v>
                </c:pt>
                <c:pt idx="814">
                  <c:v>-76</c:v>
                </c:pt>
                <c:pt idx="815">
                  <c:v>-73</c:v>
                </c:pt>
                <c:pt idx="816">
                  <c:v>-17</c:v>
                </c:pt>
                <c:pt idx="817">
                  <c:v>-22</c:v>
                </c:pt>
                <c:pt idx="818">
                  <c:v>-10</c:v>
                </c:pt>
                <c:pt idx="819">
                  <c:v>-44</c:v>
                </c:pt>
                <c:pt idx="820">
                  <c:v>-38</c:v>
                </c:pt>
                <c:pt idx="821">
                  <c:v>-40</c:v>
                </c:pt>
                <c:pt idx="822">
                  <c:v>-37</c:v>
                </c:pt>
                <c:pt idx="823">
                  <c:v>3</c:v>
                </c:pt>
                <c:pt idx="824">
                  <c:v>2</c:v>
                </c:pt>
                <c:pt idx="825">
                  <c:v>-42</c:v>
                </c:pt>
                <c:pt idx="826">
                  <c:v>15</c:v>
                </c:pt>
                <c:pt idx="827">
                  <c:v>-18</c:v>
                </c:pt>
                <c:pt idx="828">
                  <c:v>-2</c:v>
                </c:pt>
                <c:pt idx="829">
                  <c:v>4</c:v>
                </c:pt>
                <c:pt idx="830">
                  <c:v>-5</c:v>
                </c:pt>
                <c:pt idx="831">
                  <c:v>8</c:v>
                </c:pt>
                <c:pt idx="832">
                  <c:v>12</c:v>
                </c:pt>
                <c:pt idx="833">
                  <c:v>-3</c:v>
                </c:pt>
                <c:pt idx="834">
                  <c:v>6</c:v>
                </c:pt>
                <c:pt idx="835">
                  <c:v>18</c:v>
                </c:pt>
                <c:pt idx="836">
                  <c:v>18</c:v>
                </c:pt>
                <c:pt idx="837">
                  <c:v>25</c:v>
                </c:pt>
                <c:pt idx="838">
                  <c:v>36</c:v>
                </c:pt>
                <c:pt idx="839">
                  <c:v>47</c:v>
                </c:pt>
                <c:pt idx="840">
                  <c:v>56</c:v>
                </c:pt>
                <c:pt idx="841">
                  <c:v>43</c:v>
                </c:pt>
                <c:pt idx="842">
                  <c:v>43</c:v>
                </c:pt>
                <c:pt idx="843">
                  <c:v>61</c:v>
                </c:pt>
                <c:pt idx="844">
                  <c:v>43</c:v>
                </c:pt>
                <c:pt idx="845">
                  <c:v>57</c:v>
                </c:pt>
                <c:pt idx="846">
                  <c:v>78</c:v>
                </c:pt>
                <c:pt idx="847">
                  <c:v>52</c:v>
                </c:pt>
                <c:pt idx="848">
                  <c:v>40</c:v>
                </c:pt>
                <c:pt idx="849">
                  <c:v>54</c:v>
                </c:pt>
                <c:pt idx="850">
                  <c:v>63</c:v>
                </c:pt>
                <c:pt idx="851">
                  <c:v>47</c:v>
                </c:pt>
                <c:pt idx="852">
                  <c:v>92</c:v>
                </c:pt>
                <c:pt idx="853">
                  <c:v>121</c:v>
                </c:pt>
                <c:pt idx="854">
                  <c:v>116</c:v>
                </c:pt>
                <c:pt idx="855">
                  <c:v>110</c:v>
                </c:pt>
                <c:pt idx="856">
                  <c:v>102</c:v>
                </c:pt>
                <c:pt idx="857">
                  <c:v>145</c:v>
                </c:pt>
                <c:pt idx="858">
                  <c:v>168</c:v>
                </c:pt>
                <c:pt idx="859">
                  <c:v>135</c:v>
                </c:pt>
                <c:pt idx="860">
                  <c:v>150</c:v>
                </c:pt>
                <c:pt idx="861">
                  <c:v>176</c:v>
                </c:pt>
                <c:pt idx="862">
                  <c:v>180</c:v>
                </c:pt>
                <c:pt idx="863">
                  <c:v>215</c:v>
                </c:pt>
                <c:pt idx="864">
                  <c:v>216</c:v>
                </c:pt>
                <c:pt idx="865">
                  <c:v>235</c:v>
                </c:pt>
                <c:pt idx="866">
                  <c:v>228</c:v>
                </c:pt>
                <c:pt idx="867">
                  <c:v>184</c:v>
                </c:pt>
                <c:pt idx="868">
                  <c:v>-6</c:v>
                </c:pt>
                <c:pt idx="869">
                  <c:v>-2</c:v>
                </c:pt>
                <c:pt idx="870">
                  <c:v>18</c:v>
                </c:pt>
                <c:pt idx="871">
                  <c:v>34</c:v>
                </c:pt>
                <c:pt idx="872">
                  <c:v>52</c:v>
                </c:pt>
                <c:pt idx="873">
                  <c:v>42</c:v>
                </c:pt>
                <c:pt idx="874">
                  <c:v>75</c:v>
                </c:pt>
                <c:pt idx="875">
                  <c:v>70</c:v>
                </c:pt>
                <c:pt idx="876">
                  <c:v>63</c:v>
                </c:pt>
                <c:pt idx="877">
                  <c:v>43</c:v>
                </c:pt>
                <c:pt idx="878">
                  <c:v>16</c:v>
                </c:pt>
                <c:pt idx="879">
                  <c:v>29</c:v>
                </c:pt>
                <c:pt idx="880">
                  <c:v>15</c:v>
                </c:pt>
                <c:pt idx="881">
                  <c:v>23</c:v>
                </c:pt>
                <c:pt idx="882">
                  <c:v>48</c:v>
                </c:pt>
                <c:pt idx="883">
                  <c:v>40</c:v>
                </c:pt>
                <c:pt idx="884">
                  <c:v>52</c:v>
                </c:pt>
                <c:pt idx="885">
                  <c:v>30</c:v>
                </c:pt>
                <c:pt idx="886">
                  <c:v>38</c:v>
                </c:pt>
                <c:pt idx="887">
                  <c:v>70</c:v>
                </c:pt>
                <c:pt idx="888">
                  <c:v>85</c:v>
                </c:pt>
                <c:pt idx="889">
                  <c:v>122</c:v>
                </c:pt>
                <c:pt idx="890">
                  <c:v>147</c:v>
                </c:pt>
                <c:pt idx="891">
                  <c:v>170</c:v>
                </c:pt>
                <c:pt idx="892">
                  <c:v>196</c:v>
                </c:pt>
                <c:pt idx="893">
                  <c:v>24</c:v>
                </c:pt>
                <c:pt idx="894">
                  <c:v>59</c:v>
                </c:pt>
                <c:pt idx="895">
                  <c:v>39</c:v>
                </c:pt>
                <c:pt idx="896">
                  <c:v>25</c:v>
                </c:pt>
                <c:pt idx="897">
                  <c:v>60</c:v>
                </c:pt>
                <c:pt idx="898">
                  <c:v>51</c:v>
                </c:pt>
                <c:pt idx="899">
                  <c:v>94</c:v>
                </c:pt>
                <c:pt idx="900">
                  <c:v>90</c:v>
                </c:pt>
                <c:pt idx="901">
                  <c:v>89</c:v>
                </c:pt>
                <c:pt idx="902">
                  <c:v>114</c:v>
                </c:pt>
                <c:pt idx="903">
                  <c:v>157</c:v>
                </c:pt>
                <c:pt idx="904">
                  <c:v>79</c:v>
                </c:pt>
                <c:pt idx="905">
                  <c:v>41</c:v>
                </c:pt>
                <c:pt idx="906">
                  <c:v>76</c:v>
                </c:pt>
                <c:pt idx="907">
                  <c:v>90</c:v>
                </c:pt>
                <c:pt idx="908">
                  <c:v>86</c:v>
                </c:pt>
                <c:pt idx="909">
                  <c:v>106</c:v>
                </c:pt>
                <c:pt idx="910">
                  <c:v>139</c:v>
                </c:pt>
                <c:pt idx="911">
                  <c:v>117</c:v>
                </c:pt>
                <c:pt idx="912">
                  <c:v>130</c:v>
                </c:pt>
                <c:pt idx="913">
                  <c:v>149</c:v>
                </c:pt>
                <c:pt idx="914">
                  <c:v>133</c:v>
                </c:pt>
                <c:pt idx="915">
                  <c:v>128</c:v>
                </c:pt>
                <c:pt idx="916">
                  <c:v>157</c:v>
                </c:pt>
                <c:pt idx="917">
                  <c:v>161</c:v>
                </c:pt>
                <c:pt idx="918">
                  <c:v>159</c:v>
                </c:pt>
                <c:pt idx="919">
                  <c:v>171</c:v>
                </c:pt>
                <c:pt idx="920">
                  <c:v>164</c:v>
                </c:pt>
                <c:pt idx="921">
                  <c:v>185</c:v>
                </c:pt>
                <c:pt idx="922">
                  <c:v>202</c:v>
                </c:pt>
                <c:pt idx="923">
                  <c:v>205</c:v>
                </c:pt>
                <c:pt idx="924">
                  <c:v>203</c:v>
                </c:pt>
                <c:pt idx="925">
                  <c:v>248</c:v>
                </c:pt>
                <c:pt idx="926">
                  <c:v>222</c:v>
                </c:pt>
                <c:pt idx="927">
                  <c:v>181</c:v>
                </c:pt>
                <c:pt idx="928">
                  <c:v>192</c:v>
                </c:pt>
                <c:pt idx="929">
                  <c:v>198</c:v>
                </c:pt>
                <c:pt idx="930">
                  <c:v>195</c:v>
                </c:pt>
                <c:pt idx="931">
                  <c:v>171</c:v>
                </c:pt>
                <c:pt idx="932">
                  <c:v>226</c:v>
                </c:pt>
                <c:pt idx="933">
                  <c:v>254</c:v>
                </c:pt>
                <c:pt idx="934">
                  <c:v>235</c:v>
                </c:pt>
                <c:pt idx="935">
                  <c:v>253</c:v>
                </c:pt>
                <c:pt idx="936">
                  <c:v>302</c:v>
                </c:pt>
                <c:pt idx="937">
                  <c:v>260</c:v>
                </c:pt>
                <c:pt idx="938">
                  <c:v>253</c:v>
                </c:pt>
                <c:pt idx="939">
                  <c:v>156</c:v>
                </c:pt>
                <c:pt idx="940">
                  <c:v>201</c:v>
                </c:pt>
                <c:pt idx="941">
                  <c:v>253</c:v>
                </c:pt>
                <c:pt idx="942">
                  <c:v>277</c:v>
                </c:pt>
                <c:pt idx="943">
                  <c:v>328</c:v>
                </c:pt>
                <c:pt idx="944">
                  <c:v>329</c:v>
                </c:pt>
                <c:pt idx="945">
                  <c:v>320</c:v>
                </c:pt>
                <c:pt idx="946">
                  <c:v>279</c:v>
                </c:pt>
                <c:pt idx="947">
                  <c:v>327</c:v>
                </c:pt>
                <c:pt idx="948">
                  <c:v>310</c:v>
                </c:pt>
                <c:pt idx="949">
                  <c:v>330</c:v>
                </c:pt>
                <c:pt idx="950">
                  <c:v>329</c:v>
                </c:pt>
                <c:pt idx="951">
                  <c:v>332</c:v>
                </c:pt>
                <c:pt idx="952">
                  <c:v>346</c:v>
                </c:pt>
                <c:pt idx="953">
                  <c:v>371</c:v>
                </c:pt>
                <c:pt idx="954">
                  <c:v>362</c:v>
                </c:pt>
                <c:pt idx="955">
                  <c:v>394</c:v>
                </c:pt>
                <c:pt idx="956">
                  <c:v>414</c:v>
                </c:pt>
                <c:pt idx="957">
                  <c:v>392</c:v>
                </c:pt>
                <c:pt idx="958">
                  <c:v>346</c:v>
                </c:pt>
                <c:pt idx="959">
                  <c:v>326</c:v>
                </c:pt>
                <c:pt idx="960">
                  <c:v>323</c:v>
                </c:pt>
                <c:pt idx="961">
                  <c:v>405</c:v>
                </c:pt>
                <c:pt idx="962">
                  <c:v>345</c:v>
                </c:pt>
                <c:pt idx="963">
                  <c:v>335</c:v>
                </c:pt>
                <c:pt idx="964">
                  <c:v>407</c:v>
                </c:pt>
                <c:pt idx="965">
                  <c:v>396</c:v>
                </c:pt>
                <c:pt idx="966">
                  <c:v>358</c:v>
                </c:pt>
                <c:pt idx="967">
                  <c:v>344</c:v>
                </c:pt>
                <c:pt idx="968">
                  <c:v>344</c:v>
                </c:pt>
                <c:pt idx="969">
                  <c:v>307</c:v>
                </c:pt>
                <c:pt idx="970">
                  <c:v>402</c:v>
                </c:pt>
                <c:pt idx="971">
                  <c:v>321</c:v>
                </c:pt>
                <c:pt idx="972">
                  <c:v>283</c:v>
                </c:pt>
                <c:pt idx="973">
                  <c:v>245</c:v>
                </c:pt>
                <c:pt idx="974">
                  <c:v>266</c:v>
                </c:pt>
                <c:pt idx="975">
                  <c:v>276</c:v>
                </c:pt>
                <c:pt idx="976">
                  <c:v>257</c:v>
                </c:pt>
                <c:pt idx="977">
                  <c:v>326</c:v>
                </c:pt>
                <c:pt idx="978">
                  <c:v>321</c:v>
                </c:pt>
                <c:pt idx="979">
                  <c:v>296</c:v>
                </c:pt>
                <c:pt idx="980">
                  <c:v>319</c:v>
                </c:pt>
                <c:pt idx="981">
                  <c:v>283</c:v>
                </c:pt>
                <c:pt idx="982">
                  <c:v>231</c:v>
                </c:pt>
                <c:pt idx="983">
                  <c:v>219</c:v>
                </c:pt>
                <c:pt idx="984">
                  <c:v>244</c:v>
                </c:pt>
                <c:pt idx="985">
                  <c:v>227</c:v>
                </c:pt>
                <c:pt idx="986">
                  <c:v>257</c:v>
                </c:pt>
                <c:pt idx="987">
                  <c:v>233</c:v>
                </c:pt>
                <c:pt idx="988">
                  <c:v>232</c:v>
                </c:pt>
                <c:pt idx="989">
                  <c:v>229</c:v>
                </c:pt>
                <c:pt idx="990">
                  <c:v>257</c:v>
                </c:pt>
                <c:pt idx="991">
                  <c:v>250</c:v>
                </c:pt>
                <c:pt idx="992">
                  <c:v>264</c:v>
                </c:pt>
                <c:pt idx="993">
                  <c:v>214</c:v>
                </c:pt>
                <c:pt idx="994">
                  <c:v>213</c:v>
                </c:pt>
                <c:pt idx="995">
                  <c:v>255</c:v>
                </c:pt>
                <c:pt idx="996">
                  <c:v>316</c:v>
                </c:pt>
                <c:pt idx="997">
                  <c:v>283</c:v>
                </c:pt>
                <c:pt idx="998">
                  <c:v>312</c:v>
                </c:pt>
                <c:pt idx="999">
                  <c:v>286</c:v>
                </c:pt>
                <c:pt idx="1000">
                  <c:v>239</c:v>
                </c:pt>
                <c:pt idx="1001">
                  <c:v>236</c:v>
                </c:pt>
                <c:pt idx="1002">
                  <c:v>274</c:v>
                </c:pt>
                <c:pt idx="1003">
                  <c:v>278</c:v>
                </c:pt>
                <c:pt idx="1004">
                  <c:v>296</c:v>
                </c:pt>
                <c:pt idx="1005">
                  <c:v>309</c:v>
                </c:pt>
                <c:pt idx="1006">
                  <c:v>299</c:v>
                </c:pt>
                <c:pt idx="1007">
                  <c:v>275</c:v>
                </c:pt>
                <c:pt idx="1008">
                  <c:v>265</c:v>
                </c:pt>
                <c:pt idx="1009">
                  <c:v>249</c:v>
                </c:pt>
                <c:pt idx="1010">
                  <c:v>289</c:v>
                </c:pt>
                <c:pt idx="1011">
                  <c:v>284</c:v>
                </c:pt>
                <c:pt idx="1012">
                  <c:v>324</c:v>
                </c:pt>
                <c:pt idx="1013">
                  <c:v>295</c:v>
                </c:pt>
                <c:pt idx="1014">
                  <c:v>307</c:v>
                </c:pt>
                <c:pt idx="1015">
                  <c:v>317</c:v>
                </c:pt>
                <c:pt idx="1016">
                  <c:v>289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豆粕基差分析!$X$22</c:f>
              <c:strCache>
                <c:ptCount val="1"/>
                <c:pt idx="0">
                  <c:v>05合约基差</c:v>
                </c:pt>
              </c:strCache>
            </c:strRef>
          </c:tx>
          <c:marker>
            <c:symbol val="none"/>
          </c:marker>
          <c:cat>
            <c:numRef>
              <c:f>豆粕基差分析!$R$23:$R$1039</c:f>
              <c:numCache>
                <c:formatCode>yyyy\-mm\-dd</c:formatCode>
                <c:ptCount val="1017"/>
                <c:pt idx="0">
                  <c:v>43354</c:v>
                </c:pt>
                <c:pt idx="1">
                  <c:v>43353</c:v>
                </c:pt>
                <c:pt idx="2">
                  <c:v>43350</c:v>
                </c:pt>
                <c:pt idx="3">
                  <c:v>43349</c:v>
                </c:pt>
                <c:pt idx="4">
                  <c:v>43348</c:v>
                </c:pt>
                <c:pt idx="5">
                  <c:v>43347</c:v>
                </c:pt>
                <c:pt idx="6">
                  <c:v>43346</c:v>
                </c:pt>
                <c:pt idx="7">
                  <c:v>43343</c:v>
                </c:pt>
                <c:pt idx="8">
                  <c:v>43342</c:v>
                </c:pt>
                <c:pt idx="9">
                  <c:v>43341</c:v>
                </c:pt>
                <c:pt idx="10">
                  <c:v>43340</c:v>
                </c:pt>
                <c:pt idx="11">
                  <c:v>43339</c:v>
                </c:pt>
                <c:pt idx="12">
                  <c:v>43336</c:v>
                </c:pt>
                <c:pt idx="13">
                  <c:v>43335</c:v>
                </c:pt>
                <c:pt idx="14">
                  <c:v>43334</c:v>
                </c:pt>
                <c:pt idx="15">
                  <c:v>43333</c:v>
                </c:pt>
                <c:pt idx="16">
                  <c:v>43332</c:v>
                </c:pt>
                <c:pt idx="17">
                  <c:v>43329</c:v>
                </c:pt>
                <c:pt idx="18">
                  <c:v>43328</c:v>
                </c:pt>
                <c:pt idx="19">
                  <c:v>43327</c:v>
                </c:pt>
                <c:pt idx="20">
                  <c:v>43326</c:v>
                </c:pt>
                <c:pt idx="21">
                  <c:v>43325</c:v>
                </c:pt>
                <c:pt idx="22">
                  <c:v>43322</c:v>
                </c:pt>
                <c:pt idx="23">
                  <c:v>43321</c:v>
                </c:pt>
                <c:pt idx="24">
                  <c:v>43320</c:v>
                </c:pt>
                <c:pt idx="25">
                  <c:v>43319</c:v>
                </c:pt>
                <c:pt idx="26">
                  <c:v>43318</c:v>
                </c:pt>
                <c:pt idx="27">
                  <c:v>43315</c:v>
                </c:pt>
                <c:pt idx="28">
                  <c:v>43314</c:v>
                </c:pt>
                <c:pt idx="29">
                  <c:v>43313</c:v>
                </c:pt>
                <c:pt idx="30">
                  <c:v>43312</c:v>
                </c:pt>
                <c:pt idx="31">
                  <c:v>43311</c:v>
                </c:pt>
                <c:pt idx="32">
                  <c:v>43308</c:v>
                </c:pt>
                <c:pt idx="33">
                  <c:v>43307</c:v>
                </c:pt>
                <c:pt idx="34">
                  <c:v>43306</c:v>
                </c:pt>
                <c:pt idx="35">
                  <c:v>43305</c:v>
                </c:pt>
                <c:pt idx="36">
                  <c:v>43304</c:v>
                </c:pt>
                <c:pt idx="37">
                  <c:v>43301</c:v>
                </c:pt>
                <c:pt idx="38">
                  <c:v>43300</c:v>
                </c:pt>
                <c:pt idx="39">
                  <c:v>43299</c:v>
                </c:pt>
                <c:pt idx="40">
                  <c:v>43298</c:v>
                </c:pt>
                <c:pt idx="41">
                  <c:v>43297</c:v>
                </c:pt>
                <c:pt idx="42">
                  <c:v>43294</c:v>
                </c:pt>
                <c:pt idx="43">
                  <c:v>43293</c:v>
                </c:pt>
                <c:pt idx="44">
                  <c:v>43292</c:v>
                </c:pt>
                <c:pt idx="45">
                  <c:v>43291</c:v>
                </c:pt>
                <c:pt idx="46">
                  <c:v>43290</c:v>
                </c:pt>
                <c:pt idx="47">
                  <c:v>43287</c:v>
                </c:pt>
                <c:pt idx="48">
                  <c:v>43286</c:v>
                </c:pt>
                <c:pt idx="49">
                  <c:v>43285</c:v>
                </c:pt>
                <c:pt idx="50">
                  <c:v>43284</c:v>
                </c:pt>
                <c:pt idx="51">
                  <c:v>43283</c:v>
                </c:pt>
                <c:pt idx="52">
                  <c:v>43280</c:v>
                </c:pt>
                <c:pt idx="53">
                  <c:v>43279</c:v>
                </c:pt>
                <c:pt idx="54">
                  <c:v>43278</c:v>
                </c:pt>
                <c:pt idx="55">
                  <c:v>43277</c:v>
                </c:pt>
                <c:pt idx="56">
                  <c:v>43276</c:v>
                </c:pt>
                <c:pt idx="57">
                  <c:v>43273</c:v>
                </c:pt>
                <c:pt idx="58">
                  <c:v>43272</c:v>
                </c:pt>
                <c:pt idx="59">
                  <c:v>43271</c:v>
                </c:pt>
                <c:pt idx="60">
                  <c:v>43270</c:v>
                </c:pt>
                <c:pt idx="61">
                  <c:v>43266</c:v>
                </c:pt>
                <c:pt idx="62">
                  <c:v>43265</c:v>
                </c:pt>
                <c:pt idx="63">
                  <c:v>43264</c:v>
                </c:pt>
                <c:pt idx="64">
                  <c:v>43263</c:v>
                </c:pt>
                <c:pt idx="65">
                  <c:v>43262</c:v>
                </c:pt>
                <c:pt idx="66">
                  <c:v>43259</c:v>
                </c:pt>
                <c:pt idx="67">
                  <c:v>43258</c:v>
                </c:pt>
                <c:pt idx="68">
                  <c:v>43257</c:v>
                </c:pt>
                <c:pt idx="69">
                  <c:v>43256</c:v>
                </c:pt>
                <c:pt idx="70">
                  <c:v>43255</c:v>
                </c:pt>
                <c:pt idx="71">
                  <c:v>43252</c:v>
                </c:pt>
                <c:pt idx="72">
                  <c:v>43251</c:v>
                </c:pt>
                <c:pt idx="73">
                  <c:v>43250</c:v>
                </c:pt>
                <c:pt idx="74">
                  <c:v>43249</c:v>
                </c:pt>
                <c:pt idx="75">
                  <c:v>43248</c:v>
                </c:pt>
                <c:pt idx="76">
                  <c:v>43245</c:v>
                </c:pt>
                <c:pt idx="77">
                  <c:v>43244</c:v>
                </c:pt>
                <c:pt idx="78">
                  <c:v>43243</c:v>
                </c:pt>
                <c:pt idx="79">
                  <c:v>43242</c:v>
                </c:pt>
                <c:pt idx="80">
                  <c:v>43241</c:v>
                </c:pt>
                <c:pt idx="81">
                  <c:v>43238</c:v>
                </c:pt>
                <c:pt idx="82">
                  <c:v>43237</c:v>
                </c:pt>
                <c:pt idx="83">
                  <c:v>43236</c:v>
                </c:pt>
                <c:pt idx="84">
                  <c:v>43235</c:v>
                </c:pt>
                <c:pt idx="85">
                  <c:v>43234</c:v>
                </c:pt>
                <c:pt idx="86">
                  <c:v>43231</c:v>
                </c:pt>
                <c:pt idx="87">
                  <c:v>43230</c:v>
                </c:pt>
                <c:pt idx="88">
                  <c:v>43229</c:v>
                </c:pt>
                <c:pt idx="89">
                  <c:v>43228</c:v>
                </c:pt>
                <c:pt idx="90">
                  <c:v>43227</c:v>
                </c:pt>
                <c:pt idx="91">
                  <c:v>43224</c:v>
                </c:pt>
                <c:pt idx="92">
                  <c:v>43223</c:v>
                </c:pt>
                <c:pt idx="93">
                  <c:v>43222</c:v>
                </c:pt>
                <c:pt idx="94">
                  <c:v>43217</c:v>
                </c:pt>
                <c:pt idx="95">
                  <c:v>43216</c:v>
                </c:pt>
                <c:pt idx="96">
                  <c:v>43215</c:v>
                </c:pt>
                <c:pt idx="97">
                  <c:v>43214</c:v>
                </c:pt>
                <c:pt idx="98">
                  <c:v>43213</c:v>
                </c:pt>
                <c:pt idx="99">
                  <c:v>43210</c:v>
                </c:pt>
                <c:pt idx="100">
                  <c:v>43209</c:v>
                </c:pt>
                <c:pt idx="101">
                  <c:v>43208</c:v>
                </c:pt>
                <c:pt idx="102">
                  <c:v>43207</c:v>
                </c:pt>
                <c:pt idx="103">
                  <c:v>43206</c:v>
                </c:pt>
                <c:pt idx="104">
                  <c:v>43203</c:v>
                </c:pt>
                <c:pt idx="105">
                  <c:v>43202</c:v>
                </c:pt>
                <c:pt idx="106">
                  <c:v>43201</c:v>
                </c:pt>
                <c:pt idx="107">
                  <c:v>43200</c:v>
                </c:pt>
                <c:pt idx="108">
                  <c:v>43199</c:v>
                </c:pt>
                <c:pt idx="109">
                  <c:v>43194</c:v>
                </c:pt>
                <c:pt idx="110">
                  <c:v>43193</c:v>
                </c:pt>
                <c:pt idx="111">
                  <c:v>43192</c:v>
                </c:pt>
                <c:pt idx="112">
                  <c:v>43189</c:v>
                </c:pt>
                <c:pt idx="113">
                  <c:v>43188</c:v>
                </c:pt>
                <c:pt idx="114">
                  <c:v>43187</c:v>
                </c:pt>
                <c:pt idx="115">
                  <c:v>43186</c:v>
                </c:pt>
                <c:pt idx="116">
                  <c:v>43185</c:v>
                </c:pt>
                <c:pt idx="117">
                  <c:v>43182</c:v>
                </c:pt>
                <c:pt idx="118">
                  <c:v>43181</c:v>
                </c:pt>
                <c:pt idx="119">
                  <c:v>43180</c:v>
                </c:pt>
                <c:pt idx="120">
                  <c:v>43179</c:v>
                </c:pt>
                <c:pt idx="121">
                  <c:v>43178</c:v>
                </c:pt>
                <c:pt idx="122">
                  <c:v>43175</c:v>
                </c:pt>
                <c:pt idx="123">
                  <c:v>43174</c:v>
                </c:pt>
                <c:pt idx="124">
                  <c:v>43173</c:v>
                </c:pt>
                <c:pt idx="125">
                  <c:v>43172</c:v>
                </c:pt>
                <c:pt idx="126">
                  <c:v>43171</c:v>
                </c:pt>
                <c:pt idx="127">
                  <c:v>43168</c:v>
                </c:pt>
                <c:pt idx="128">
                  <c:v>43167</c:v>
                </c:pt>
                <c:pt idx="129">
                  <c:v>43166</c:v>
                </c:pt>
                <c:pt idx="130">
                  <c:v>43165</c:v>
                </c:pt>
                <c:pt idx="131">
                  <c:v>43164</c:v>
                </c:pt>
                <c:pt idx="132">
                  <c:v>43161</c:v>
                </c:pt>
                <c:pt idx="133">
                  <c:v>43160</c:v>
                </c:pt>
                <c:pt idx="134">
                  <c:v>43159</c:v>
                </c:pt>
                <c:pt idx="135">
                  <c:v>43158</c:v>
                </c:pt>
                <c:pt idx="136">
                  <c:v>43157</c:v>
                </c:pt>
                <c:pt idx="137">
                  <c:v>43154</c:v>
                </c:pt>
                <c:pt idx="138">
                  <c:v>43153</c:v>
                </c:pt>
                <c:pt idx="139">
                  <c:v>43145</c:v>
                </c:pt>
                <c:pt idx="140">
                  <c:v>43144</c:v>
                </c:pt>
                <c:pt idx="141">
                  <c:v>43143</c:v>
                </c:pt>
                <c:pt idx="142">
                  <c:v>43140</c:v>
                </c:pt>
                <c:pt idx="143">
                  <c:v>43139</c:v>
                </c:pt>
                <c:pt idx="144">
                  <c:v>43138</c:v>
                </c:pt>
                <c:pt idx="145">
                  <c:v>43137</c:v>
                </c:pt>
                <c:pt idx="146">
                  <c:v>43136</c:v>
                </c:pt>
                <c:pt idx="147">
                  <c:v>43133</c:v>
                </c:pt>
                <c:pt idx="148">
                  <c:v>43132</c:v>
                </c:pt>
                <c:pt idx="149">
                  <c:v>43131</c:v>
                </c:pt>
                <c:pt idx="150">
                  <c:v>43130</c:v>
                </c:pt>
                <c:pt idx="151">
                  <c:v>43129</c:v>
                </c:pt>
                <c:pt idx="152">
                  <c:v>43126</c:v>
                </c:pt>
                <c:pt idx="153">
                  <c:v>43125</c:v>
                </c:pt>
                <c:pt idx="154">
                  <c:v>43124</c:v>
                </c:pt>
                <c:pt idx="155">
                  <c:v>43123</c:v>
                </c:pt>
                <c:pt idx="156">
                  <c:v>43122</c:v>
                </c:pt>
                <c:pt idx="157">
                  <c:v>43119</c:v>
                </c:pt>
                <c:pt idx="158">
                  <c:v>43118</c:v>
                </c:pt>
                <c:pt idx="159">
                  <c:v>43117</c:v>
                </c:pt>
                <c:pt idx="160">
                  <c:v>43116</c:v>
                </c:pt>
                <c:pt idx="161">
                  <c:v>43115</c:v>
                </c:pt>
                <c:pt idx="162">
                  <c:v>43112</c:v>
                </c:pt>
                <c:pt idx="163">
                  <c:v>43111</c:v>
                </c:pt>
                <c:pt idx="164">
                  <c:v>43110</c:v>
                </c:pt>
                <c:pt idx="165">
                  <c:v>43109</c:v>
                </c:pt>
                <c:pt idx="166">
                  <c:v>43108</c:v>
                </c:pt>
                <c:pt idx="167">
                  <c:v>43105</c:v>
                </c:pt>
                <c:pt idx="168">
                  <c:v>43104</c:v>
                </c:pt>
                <c:pt idx="169">
                  <c:v>43103</c:v>
                </c:pt>
                <c:pt idx="170">
                  <c:v>43102</c:v>
                </c:pt>
                <c:pt idx="171">
                  <c:v>43098</c:v>
                </c:pt>
                <c:pt idx="172">
                  <c:v>43097</c:v>
                </c:pt>
                <c:pt idx="173">
                  <c:v>43096</c:v>
                </c:pt>
                <c:pt idx="174">
                  <c:v>43095</c:v>
                </c:pt>
                <c:pt idx="175">
                  <c:v>43094</c:v>
                </c:pt>
                <c:pt idx="176">
                  <c:v>43091</c:v>
                </c:pt>
                <c:pt idx="177">
                  <c:v>43090</c:v>
                </c:pt>
                <c:pt idx="178">
                  <c:v>43089</c:v>
                </c:pt>
                <c:pt idx="179">
                  <c:v>43088</c:v>
                </c:pt>
                <c:pt idx="180">
                  <c:v>43087</c:v>
                </c:pt>
                <c:pt idx="181">
                  <c:v>43084</c:v>
                </c:pt>
                <c:pt idx="182">
                  <c:v>43083</c:v>
                </c:pt>
                <c:pt idx="183">
                  <c:v>43082</c:v>
                </c:pt>
                <c:pt idx="184">
                  <c:v>43081</c:v>
                </c:pt>
                <c:pt idx="185">
                  <c:v>43080</c:v>
                </c:pt>
                <c:pt idx="186">
                  <c:v>43077</c:v>
                </c:pt>
                <c:pt idx="187">
                  <c:v>43076</c:v>
                </c:pt>
                <c:pt idx="188">
                  <c:v>43075</c:v>
                </c:pt>
                <c:pt idx="189">
                  <c:v>43074</c:v>
                </c:pt>
                <c:pt idx="190">
                  <c:v>43073</c:v>
                </c:pt>
                <c:pt idx="191">
                  <c:v>43070</c:v>
                </c:pt>
                <c:pt idx="192">
                  <c:v>43069</c:v>
                </c:pt>
                <c:pt idx="193">
                  <c:v>43068</c:v>
                </c:pt>
                <c:pt idx="194">
                  <c:v>43067</c:v>
                </c:pt>
                <c:pt idx="195">
                  <c:v>43066</c:v>
                </c:pt>
                <c:pt idx="196">
                  <c:v>43063</c:v>
                </c:pt>
                <c:pt idx="197">
                  <c:v>43062</c:v>
                </c:pt>
                <c:pt idx="198">
                  <c:v>43061</c:v>
                </c:pt>
                <c:pt idx="199">
                  <c:v>43060</c:v>
                </c:pt>
                <c:pt idx="200">
                  <c:v>43059</c:v>
                </c:pt>
                <c:pt idx="201">
                  <c:v>43056</c:v>
                </c:pt>
                <c:pt idx="202">
                  <c:v>43055</c:v>
                </c:pt>
                <c:pt idx="203">
                  <c:v>43054</c:v>
                </c:pt>
                <c:pt idx="204">
                  <c:v>43053</c:v>
                </c:pt>
                <c:pt idx="205">
                  <c:v>43052</c:v>
                </c:pt>
                <c:pt idx="206">
                  <c:v>43049</c:v>
                </c:pt>
                <c:pt idx="207">
                  <c:v>43048</c:v>
                </c:pt>
                <c:pt idx="208">
                  <c:v>43047</c:v>
                </c:pt>
                <c:pt idx="209">
                  <c:v>43046</c:v>
                </c:pt>
                <c:pt idx="210">
                  <c:v>43045</c:v>
                </c:pt>
                <c:pt idx="211">
                  <c:v>43042</c:v>
                </c:pt>
                <c:pt idx="212">
                  <c:v>43041</c:v>
                </c:pt>
                <c:pt idx="213">
                  <c:v>43040</c:v>
                </c:pt>
                <c:pt idx="214">
                  <c:v>43039</c:v>
                </c:pt>
                <c:pt idx="215">
                  <c:v>43038</c:v>
                </c:pt>
                <c:pt idx="216">
                  <c:v>43035</c:v>
                </c:pt>
                <c:pt idx="217">
                  <c:v>43034</c:v>
                </c:pt>
                <c:pt idx="218">
                  <c:v>43033</c:v>
                </c:pt>
                <c:pt idx="219">
                  <c:v>43032</c:v>
                </c:pt>
                <c:pt idx="220">
                  <c:v>43031</c:v>
                </c:pt>
                <c:pt idx="221">
                  <c:v>43028</c:v>
                </c:pt>
                <c:pt idx="222">
                  <c:v>43027</c:v>
                </c:pt>
                <c:pt idx="223">
                  <c:v>43026</c:v>
                </c:pt>
                <c:pt idx="224">
                  <c:v>43025</c:v>
                </c:pt>
                <c:pt idx="225">
                  <c:v>43024</c:v>
                </c:pt>
                <c:pt idx="226">
                  <c:v>43021</c:v>
                </c:pt>
                <c:pt idx="227">
                  <c:v>43020</c:v>
                </c:pt>
                <c:pt idx="228">
                  <c:v>43019</c:v>
                </c:pt>
                <c:pt idx="229">
                  <c:v>43018</c:v>
                </c:pt>
                <c:pt idx="230">
                  <c:v>43017</c:v>
                </c:pt>
                <c:pt idx="231">
                  <c:v>43007</c:v>
                </c:pt>
                <c:pt idx="232">
                  <c:v>43006</c:v>
                </c:pt>
                <c:pt idx="233">
                  <c:v>43005</c:v>
                </c:pt>
                <c:pt idx="234">
                  <c:v>43004</c:v>
                </c:pt>
                <c:pt idx="235">
                  <c:v>43003</c:v>
                </c:pt>
                <c:pt idx="236">
                  <c:v>43000</c:v>
                </c:pt>
                <c:pt idx="237">
                  <c:v>42999</c:v>
                </c:pt>
                <c:pt idx="238">
                  <c:v>42998</c:v>
                </c:pt>
                <c:pt idx="239">
                  <c:v>42997</c:v>
                </c:pt>
                <c:pt idx="240">
                  <c:v>42996</c:v>
                </c:pt>
                <c:pt idx="241">
                  <c:v>42993</c:v>
                </c:pt>
                <c:pt idx="242">
                  <c:v>42992</c:v>
                </c:pt>
                <c:pt idx="243">
                  <c:v>42991</c:v>
                </c:pt>
                <c:pt idx="244">
                  <c:v>42990</c:v>
                </c:pt>
                <c:pt idx="245">
                  <c:v>42989</c:v>
                </c:pt>
                <c:pt idx="246">
                  <c:v>42986</c:v>
                </c:pt>
                <c:pt idx="247">
                  <c:v>42985</c:v>
                </c:pt>
                <c:pt idx="248">
                  <c:v>42984</c:v>
                </c:pt>
                <c:pt idx="249">
                  <c:v>42983</c:v>
                </c:pt>
                <c:pt idx="250">
                  <c:v>42982</c:v>
                </c:pt>
                <c:pt idx="251">
                  <c:v>42979</c:v>
                </c:pt>
                <c:pt idx="252">
                  <c:v>42978</c:v>
                </c:pt>
                <c:pt idx="253">
                  <c:v>42977</c:v>
                </c:pt>
                <c:pt idx="254">
                  <c:v>42976</c:v>
                </c:pt>
                <c:pt idx="255">
                  <c:v>42975</c:v>
                </c:pt>
                <c:pt idx="256">
                  <c:v>42972</c:v>
                </c:pt>
                <c:pt idx="257">
                  <c:v>42971</c:v>
                </c:pt>
                <c:pt idx="258">
                  <c:v>42970</c:v>
                </c:pt>
                <c:pt idx="259">
                  <c:v>42969</c:v>
                </c:pt>
                <c:pt idx="260">
                  <c:v>42968</c:v>
                </c:pt>
                <c:pt idx="261">
                  <c:v>42965</c:v>
                </c:pt>
                <c:pt idx="262">
                  <c:v>42964</c:v>
                </c:pt>
                <c:pt idx="263">
                  <c:v>42963</c:v>
                </c:pt>
                <c:pt idx="264">
                  <c:v>42962</c:v>
                </c:pt>
                <c:pt idx="265">
                  <c:v>42961</c:v>
                </c:pt>
                <c:pt idx="266">
                  <c:v>42958</c:v>
                </c:pt>
                <c:pt idx="267">
                  <c:v>42957</c:v>
                </c:pt>
                <c:pt idx="268">
                  <c:v>42956</c:v>
                </c:pt>
                <c:pt idx="269">
                  <c:v>42955</c:v>
                </c:pt>
                <c:pt idx="270">
                  <c:v>42954</c:v>
                </c:pt>
                <c:pt idx="271">
                  <c:v>42951</c:v>
                </c:pt>
                <c:pt idx="272">
                  <c:v>42950</c:v>
                </c:pt>
                <c:pt idx="273">
                  <c:v>42949</c:v>
                </c:pt>
                <c:pt idx="274">
                  <c:v>42948</c:v>
                </c:pt>
                <c:pt idx="275">
                  <c:v>42947</c:v>
                </c:pt>
                <c:pt idx="276">
                  <c:v>42944</c:v>
                </c:pt>
                <c:pt idx="277">
                  <c:v>42943</c:v>
                </c:pt>
                <c:pt idx="278">
                  <c:v>42942</c:v>
                </c:pt>
                <c:pt idx="279">
                  <c:v>42941</c:v>
                </c:pt>
                <c:pt idx="280">
                  <c:v>42940</c:v>
                </c:pt>
                <c:pt idx="281">
                  <c:v>42937</c:v>
                </c:pt>
                <c:pt idx="282">
                  <c:v>42936</c:v>
                </c:pt>
                <c:pt idx="283">
                  <c:v>42935</c:v>
                </c:pt>
                <c:pt idx="284">
                  <c:v>42934</c:v>
                </c:pt>
                <c:pt idx="285">
                  <c:v>42933</c:v>
                </c:pt>
                <c:pt idx="286">
                  <c:v>42930</c:v>
                </c:pt>
                <c:pt idx="287">
                  <c:v>42929</c:v>
                </c:pt>
                <c:pt idx="288">
                  <c:v>42928</c:v>
                </c:pt>
                <c:pt idx="289">
                  <c:v>42927</c:v>
                </c:pt>
                <c:pt idx="290">
                  <c:v>42926</c:v>
                </c:pt>
                <c:pt idx="291">
                  <c:v>42923</c:v>
                </c:pt>
                <c:pt idx="292">
                  <c:v>42922</c:v>
                </c:pt>
                <c:pt idx="293">
                  <c:v>42921</c:v>
                </c:pt>
                <c:pt idx="294">
                  <c:v>42920</c:v>
                </c:pt>
                <c:pt idx="295">
                  <c:v>42919</c:v>
                </c:pt>
                <c:pt idx="296">
                  <c:v>42916</c:v>
                </c:pt>
                <c:pt idx="297">
                  <c:v>42915</c:v>
                </c:pt>
                <c:pt idx="298">
                  <c:v>42914</c:v>
                </c:pt>
                <c:pt idx="299">
                  <c:v>42913</c:v>
                </c:pt>
                <c:pt idx="300">
                  <c:v>42912</c:v>
                </c:pt>
                <c:pt idx="301">
                  <c:v>42909</c:v>
                </c:pt>
                <c:pt idx="302">
                  <c:v>42908</c:v>
                </c:pt>
                <c:pt idx="303">
                  <c:v>42907</c:v>
                </c:pt>
                <c:pt idx="304">
                  <c:v>42906</c:v>
                </c:pt>
                <c:pt idx="305">
                  <c:v>42905</c:v>
                </c:pt>
                <c:pt idx="306">
                  <c:v>42902</c:v>
                </c:pt>
                <c:pt idx="307">
                  <c:v>42901</c:v>
                </c:pt>
                <c:pt idx="308">
                  <c:v>42900</c:v>
                </c:pt>
                <c:pt idx="309">
                  <c:v>42899</c:v>
                </c:pt>
                <c:pt idx="310">
                  <c:v>42898</c:v>
                </c:pt>
                <c:pt idx="311">
                  <c:v>42895</c:v>
                </c:pt>
                <c:pt idx="312">
                  <c:v>42894</c:v>
                </c:pt>
                <c:pt idx="313">
                  <c:v>42893</c:v>
                </c:pt>
                <c:pt idx="314">
                  <c:v>42892</c:v>
                </c:pt>
                <c:pt idx="315">
                  <c:v>42891</c:v>
                </c:pt>
                <c:pt idx="316">
                  <c:v>42888</c:v>
                </c:pt>
                <c:pt idx="317">
                  <c:v>42887</c:v>
                </c:pt>
                <c:pt idx="318">
                  <c:v>42886</c:v>
                </c:pt>
                <c:pt idx="319">
                  <c:v>42881</c:v>
                </c:pt>
                <c:pt idx="320">
                  <c:v>42880</c:v>
                </c:pt>
                <c:pt idx="321">
                  <c:v>42879</c:v>
                </c:pt>
                <c:pt idx="322">
                  <c:v>42878</c:v>
                </c:pt>
                <c:pt idx="323">
                  <c:v>42877</c:v>
                </c:pt>
                <c:pt idx="324">
                  <c:v>42874</c:v>
                </c:pt>
                <c:pt idx="325">
                  <c:v>42873</c:v>
                </c:pt>
                <c:pt idx="326">
                  <c:v>42872</c:v>
                </c:pt>
                <c:pt idx="327">
                  <c:v>42871</c:v>
                </c:pt>
                <c:pt idx="328">
                  <c:v>42870</c:v>
                </c:pt>
                <c:pt idx="329">
                  <c:v>42867</c:v>
                </c:pt>
                <c:pt idx="330">
                  <c:v>42866</c:v>
                </c:pt>
                <c:pt idx="331">
                  <c:v>42865</c:v>
                </c:pt>
                <c:pt idx="332">
                  <c:v>42864</c:v>
                </c:pt>
                <c:pt idx="333">
                  <c:v>42863</c:v>
                </c:pt>
                <c:pt idx="334">
                  <c:v>42860</c:v>
                </c:pt>
                <c:pt idx="335">
                  <c:v>42859</c:v>
                </c:pt>
                <c:pt idx="336">
                  <c:v>42858</c:v>
                </c:pt>
                <c:pt idx="337">
                  <c:v>42857</c:v>
                </c:pt>
                <c:pt idx="338">
                  <c:v>42853</c:v>
                </c:pt>
                <c:pt idx="339">
                  <c:v>42852</c:v>
                </c:pt>
                <c:pt idx="340">
                  <c:v>42851</c:v>
                </c:pt>
                <c:pt idx="341">
                  <c:v>42850</c:v>
                </c:pt>
                <c:pt idx="342">
                  <c:v>42849</c:v>
                </c:pt>
                <c:pt idx="343">
                  <c:v>42846</c:v>
                </c:pt>
                <c:pt idx="344">
                  <c:v>42845</c:v>
                </c:pt>
                <c:pt idx="345">
                  <c:v>42844</c:v>
                </c:pt>
                <c:pt idx="346">
                  <c:v>42843</c:v>
                </c:pt>
                <c:pt idx="347">
                  <c:v>42842</c:v>
                </c:pt>
                <c:pt idx="348">
                  <c:v>42839</c:v>
                </c:pt>
                <c:pt idx="349">
                  <c:v>42838</c:v>
                </c:pt>
                <c:pt idx="350">
                  <c:v>42837</c:v>
                </c:pt>
                <c:pt idx="351">
                  <c:v>42836</c:v>
                </c:pt>
                <c:pt idx="352">
                  <c:v>42835</c:v>
                </c:pt>
                <c:pt idx="353">
                  <c:v>42832</c:v>
                </c:pt>
                <c:pt idx="354">
                  <c:v>42831</c:v>
                </c:pt>
                <c:pt idx="355">
                  <c:v>42830</c:v>
                </c:pt>
                <c:pt idx="356">
                  <c:v>42825</c:v>
                </c:pt>
                <c:pt idx="357">
                  <c:v>42824</c:v>
                </c:pt>
                <c:pt idx="358">
                  <c:v>42823</c:v>
                </c:pt>
                <c:pt idx="359">
                  <c:v>42822</c:v>
                </c:pt>
                <c:pt idx="360">
                  <c:v>42821</c:v>
                </c:pt>
                <c:pt idx="361">
                  <c:v>42818</c:v>
                </c:pt>
                <c:pt idx="362">
                  <c:v>42817</c:v>
                </c:pt>
                <c:pt idx="363">
                  <c:v>42816</c:v>
                </c:pt>
                <c:pt idx="364">
                  <c:v>42815</c:v>
                </c:pt>
                <c:pt idx="365">
                  <c:v>42814</c:v>
                </c:pt>
                <c:pt idx="366">
                  <c:v>42811</c:v>
                </c:pt>
                <c:pt idx="367">
                  <c:v>42810</c:v>
                </c:pt>
                <c:pt idx="368">
                  <c:v>42809</c:v>
                </c:pt>
                <c:pt idx="369">
                  <c:v>42808</c:v>
                </c:pt>
                <c:pt idx="370">
                  <c:v>42807</c:v>
                </c:pt>
                <c:pt idx="371">
                  <c:v>42804</c:v>
                </c:pt>
                <c:pt idx="372">
                  <c:v>42803</c:v>
                </c:pt>
                <c:pt idx="373">
                  <c:v>42802</c:v>
                </c:pt>
                <c:pt idx="374">
                  <c:v>42801</c:v>
                </c:pt>
                <c:pt idx="375">
                  <c:v>42800</c:v>
                </c:pt>
                <c:pt idx="376">
                  <c:v>42797</c:v>
                </c:pt>
                <c:pt idx="377">
                  <c:v>42796</c:v>
                </c:pt>
                <c:pt idx="378">
                  <c:v>42795</c:v>
                </c:pt>
                <c:pt idx="379">
                  <c:v>42794</c:v>
                </c:pt>
                <c:pt idx="380">
                  <c:v>42793</c:v>
                </c:pt>
                <c:pt idx="381">
                  <c:v>42790</c:v>
                </c:pt>
                <c:pt idx="382">
                  <c:v>42789</c:v>
                </c:pt>
                <c:pt idx="383">
                  <c:v>42788</c:v>
                </c:pt>
                <c:pt idx="384">
                  <c:v>42787</c:v>
                </c:pt>
                <c:pt idx="385">
                  <c:v>42786</c:v>
                </c:pt>
                <c:pt idx="386">
                  <c:v>42783</c:v>
                </c:pt>
                <c:pt idx="387">
                  <c:v>42782</c:v>
                </c:pt>
                <c:pt idx="388">
                  <c:v>42781</c:v>
                </c:pt>
                <c:pt idx="389">
                  <c:v>42780</c:v>
                </c:pt>
                <c:pt idx="390">
                  <c:v>42779</c:v>
                </c:pt>
                <c:pt idx="391">
                  <c:v>42776</c:v>
                </c:pt>
                <c:pt idx="392">
                  <c:v>42775</c:v>
                </c:pt>
                <c:pt idx="393">
                  <c:v>42774</c:v>
                </c:pt>
                <c:pt idx="394">
                  <c:v>42773</c:v>
                </c:pt>
                <c:pt idx="395">
                  <c:v>42772</c:v>
                </c:pt>
                <c:pt idx="396">
                  <c:v>42769</c:v>
                </c:pt>
                <c:pt idx="397">
                  <c:v>42761</c:v>
                </c:pt>
                <c:pt idx="398">
                  <c:v>42760</c:v>
                </c:pt>
                <c:pt idx="399">
                  <c:v>42759</c:v>
                </c:pt>
                <c:pt idx="400">
                  <c:v>42758</c:v>
                </c:pt>
                <c:pt idx="401">
                  <c:v>42755</c:v>
                </c:pt>
                <c:pt idx="402">
                  <c:v>42754</c:v>
                </c:pt>
                <c:pt idx="403">
                  <c:v>42753</c:v>
                </c:pt>
                <c:pt idx="404">
                  <c:v>42752</c:v>
                </c:pt>
                <c:pt idx="405">
                  <c:v>42751</c:v>
                </c:pt>
                <c:pt idx="406">
                  <c:v>42748</c:v>
                </c:pt>
                <c:pt idx="407">
                  <c:v>42747</c:v>
                </c:pt>
                <c:pt idx="408">
                  <c:v>42746</c:v>
                </c:pt>
                <c:pt idx="409">
                  <c:v>42745</c:v>
                </c:pt>
                <c:pt idx="410">
                  <c:v>42744</c:v>
                </c:pt>
                <c:pt idx="411">
                  <c:v>42741</c:v>
                </c:pt>
                <c:pt idx="412">
                  <c:v>42740</c:v>
                </c:pt>
                <c:pt idx="413">
                  <c:v>42739</c:v>
                </c:pt>
                <c:pt idx="414">
                  <c:v>42738</c:v>
                </c:pt>
                <c:pt idx="415">
                  <c:v>42734</c:v>
                </c:pt>
                <c:pt idx="416">
                  <c:v>42733</c:v>
                </c:pt>
                <c:pt idx="417">
                  <c:v>42732</c:v>
                </c:pt>
                <c:pt idx="418">
                  <c:v>42731</c:v>
                </c:pt>
                <c:pt idx="419">
                  <c:v>42730</c:v>
                </c:pt>
                <c:pt idx="420">
                  <c:v>42727</c:v>
                </c:pt>
                <c:pt idx="421">
                  <c:v>42726</c:v>
                </c:pt>
                <c:pt idx="422">
                  <c:v>42725</c:v>
                </c:pt>
                <c:pt idx="423">
                  <c:v>42724</c:v>
                </c:pt>
                <c:pt idx="424">
                  <c:v>42723</c:v>
                </c:pt>
                <c:pt idx="425">
                  <c:v>42720</c:v>
                </c:pt>
                <c:pt idx="426">
                  <c:v>42719</c:v>
                </c:pt>
                <c:pt idx="427">
                  <c:v>42718</c:v>
                </c:pt>
                <c:pt idx="428">
                  <c:v>42717</c:v>
                </c:pt>
                <c:pt idx="429">
                  <c:v>42716</c:v>
                </c:pt>
                <c:pt idx="430">
                  <c:v>42713</c:v>
                </c:pt>
                <c:pt idx="431">
                  <c:v>42712</c:v>
                </c:pt>
                <c:pt idx="432">
                  <c:v>42711</c:v>
                </c:pt>
                <c:pt idx="433">
                  <c:v>42710</c:v>
                </c:pt>
                <c:pt idx="434">
                  <c:v>42709</c:v>
                </c:pt>
                <c:pt idx="435">
                  <c:v>42706</c:v>
                </c:pt>
                <c:pt idx="436">
                  <c:v>42705</c:v>
                </c:pt>
                <c:pt idx="437">
                  <c:v>42704</c:v>
                </c:pt>
                <c:pt idx="438">
                  <c:v>42703</c:v>
                </c:pt>
                <c:pt idx="439">
                  <c:v>42702</c:v>
                </c:pt>
                <c:pt idx="440">
                  <c:v>42699</c:v>
                </c:pt>
                <c:pt idx="441">
                  <c:v>42698</c:v>
                </c:pt>
                <c:pt idx="442">
                  <c:v>42697</c:v>
                </c:pt>
                <c:pt idx="443">
                  <c:v>42696</c:v>
                </c:pt>
                <c:pt idx="444">
                  <c:v>42695</c:v>
                </c:pt>
                <c:pt idx="445">
                  <c:v>42692</c:v>
                </c:pt>
                <c:pt idx="446">
                  <c:v>42691</c:v>
                </c:pt>
                <c:pt idx="447">
                  <c:v>42690</c:v>
                </c:pt>
                <c:pt idx="448">
                  <c:v>42689</c:v>
                </c:pt>
                <c:pt idx="449">
                  <c:v>42688</c:v>
                </c:pt>
                <c:pt idx="450">
                  <c:v>42685</c:v>
                </c:pt>
                <c:pt idx="451">
                  <c:v>42684</c:v>
                </c:pt>
                <c:pt idx="452">
                  <c:v>42683</c:v>
                </c:pt>
                <c:pt idx="453">
                  <c:v>42682</c:v>
                </c:pt>
                <c:pt idx="454">
                  <c:v>42681</c:v>
                </c:pt>
                <c:pt idx="455">
                  <c:v>42678</c:v>
                </c:pt>
                <c:pt idx="456">
                  <c:v>42677</c:v>
                </c:pt>
                <c:pt idx="457">
                  <c:v>42676</c:v>
                </c:pt>
                <c:pt idx="458">
                  <c:v>42675</c:v>
                </c:pt>
                <c:pt idx="459">
                  <c:v>42674</c:v>
                </c:pt>
                <c:pt idx="460">
                  <c:v>42671</c:v>
                </c:pt>
                <c:pt idx="461">
                  <c:v>42670</c:v>
                </c:pt>
                <c:pt idx="462">
                  <c:v>42669</c:v>
                </c:pt>
                <c:pt idx="463">
                  <c:v>42668</c:v>
                </c:pt>
                <c:pt idx="464">
                  <c:v>42667</c:v>
                </c:pt>
                <c:pt idx="465">
                  <c:v>42664</c:v>
                </c:pt>
                <c:pt idx="466">
                  <c:v>42663</c:v>
                </c:pt>
                <c:pt idx="467">
                  <c:v>42662</c:v>
                </c:pt>
                <c:pt idx="468">
                  <c:v>42661</c:v>
                </c:pt>
                <c:pt idx="469">
                  <c:v>42660</c:v>
                </c:pt>
                <c:pt idx="470">
                  <c:v>42657</c:v>
                </c:pt>
                <c:pt idx="471">
                  <c:v>42656</c:v>
                </c:pt>
                <c:pt idx="472">
                  <c:v>42655</c:v>
                </c:pt>
                <c:pt idx="473">
                  <c:v>42654</c:v>
                </c:pt>
                <c:pt idx="474">
                  <c:v>42653</c:v>
                </c:pt>
                <c:pt idx="475">
                  <c:v>42643</c:v>
                </c:pt>
                <c:pt idx="476">
                  <c:v>42642</c:v>
                </c:pt>
                <c:pt idx="477">
                  <c:v>42641</c:v>
                </c:pt>
                <c:pt idx="478">
                  <c:v>42640</c:v>
                </c:pt>
                <c:pt idx="479">
                  <c:v>42639</c:v>
                </c:pt>
                <c:pt idx="480">
                  <c:v>42636</c:v>
                </c:pt>
                <c:pt idx="481">
                  <c:v>42635</c:v>
                </c:pt>
                <c:pt idx="482">
                  <c:v>42634</c:v>
                </c:pt>
                <c:pt idx="483">
                  <c:v>42633</c:v>
                </c:pt>
                <c:pt idx="484">
                  <c:v>42632</c:v>
                </c:pt>
                <c:pt idx="485">
                  <c:v>42627</c:v>
                </c:pt>
                <c:pt idx="486">
                  <c:v>42626</c:v>
                </c:pt>
                <c:pt idx="487">
                  <c:v>42625</c:v>
                </c:pt>
                <c:pt idx="488">
                  <c:v>42622</c:v>
                </c:pt>
                <c:pt idx="489">
                  <c:v>42621</c:v>
                </c:pt>
                <c:pt idx="490">
                  <c:v>42620</c:v>
                </c:pt>
                <c:pt idx="491">
                  <c:v>42619</c:v>
                </c:pt>
                <c:pt idx="492">
                  <c:v>42618</c:v>
                </c:pt>
                <c:pt idx="493">
                  <c:v>42615</c:v>
                </c:pt>
                <c:pt idx="494">
                  <c:v>42614</c:v>
                </c:pt>
                <c:pt idx="495">
                  <c:v>42613</c:v>
                </c:pt>
                <c:pt idx="496">
                  <c:v>42612</c:v>
                </c:pt>
                <c:pt idx="497">
                  <c:v>42611</c:v>
                </c:pt>
                <c:pt idx="498">
                  <c:v>42608</c:v>
                </c:pt>
                <c:pt idx="499">
                  <c:v>42607</c:v>
                </c:pt>
                <c:pt idx="500">
                  <c:v>42606</c:v>
                </c:pt>
                <c:pt idx="501">
                  <c:v>42605</c:v>
                </c:pt>
                <c:pt idx="502">
                  <c:v>42604</c:v>
                </c:pt>
                <c:pt idx="503">
                  <c:v>42601</c:v>
                </c:pt>
                <c:pt idx="504">
                  <c:v>42600</c:v>
                </c:pt>
                <c:pt idx="505">
                  <c:v>42599</c:v>
                </c:pt>
                <c:pt idx="506">
                  <c:v>42598</c:v>
                </c:pt>
                <c:pt idx="507">
                  <c:v>42597</c:v>
                </c:pt>
                <c:pt idx="508">
                  <c:v>42594</c:v>
                </c:pt>
                <c:pt idx="509">
                  <c:v>42593</c:v>
                </c:pt>
                <c:pt idx="510">
                  <c:v>42592</c:v>
                </c:pt>
                <c:pt idx="511">
                  <c:v>42591</c:v>
                </c:pt>
                <c:pt idx="512">
                  <c:v>42590</c:v>
                </c:pt>
                <c:pt idx="513">
                  <c:v>42587</c:v>
                </c:pt>
                <c:pt idx="514">
                  <c:v>42586</c:v>
                </c:pt>
                <c:pt idx="515">
                  <c:v>42585</c:v>
                </c:pt>
                <c:pt idx="516">
                  <c:v>42584</c:v>
                </c:pt>
                <c:pt idx="517">
                  <c:v>42583</c:v>
                </c:pt>
                <c:pt idx="518">
                  <c:v>42580</c:v>
                </c:pt>
                <c:pt idx="519">
                  <c:v>42579</c:v>
                </c:pt>
                <c:pt idx="520">
                  <c:v>42578</c:v>
                </c:pt>
                <c:pt idx="521">
                  <c:v>42577</c:v>
                </c:pt>
                <c:pt idx="522">
                  <c:v>42576</c:v>
                </c:pt>
                <c:pt idx="523">
                  <c:v>42573</c:v>
                </c:pt>
                <c:pt idx="524">
                  <c:v>42572</c:v>
                </c:pt>
                <c:pt idx="525">
                  <c:v>42571</c:v>
                </c:pt>
                <c:pt idx="526">
                  <c:v>42570</c:v>
                </c:pt>
                <c:pt idx="527">
                  <c:v>42569</c:v>
                </c:pt>
                <c:pt idx="528">
                  <c:v>42566</c:v>
                </c:pt>
                <c:pt idx="529">
                  <c:v>42565</c:v>
                </c:pt>
                <c:pt idx="530">
                  <c:v>42564</c:v>
                </c:pt>
                <c:pt idx="531">
                  <c:v>42563</c:v>
                </c:pt>
                <c:pt idx="532">
                  <c:v>42562</c:v>
                </c:pt>
                <c:pt idx="533">
                  <c:v>42559</c:v>
                </c:pt>
                <c:pt idx="534">
                  <c:v>42558</c:v>
                </c:pt>
                <c:pt idx="535">
                  <c:v>42557</c:v>
                </c:pt>
                <c:pt idx="536">
                  <c:v>42556</c:v>
                </c:pt>
                <c:pt idx="537">
                  <c:v>42555</c:v>
                </c:pt>
                <c:pt idx="538">
                  <c:v>42552</c:v>
                </c:pt>
                <c:pt idx="539">
                  <c:v>42551</c:v>
                </c:pt>
                <c:pt idx="540">
                  <c:v>42550</c:v>
                </c:pt>
                <c:pt idx="541">
                  <c:v>42549</c:v>
                </c:pt>
                <c:pt idx="542">
                  <c:v>42548</c:v>
                </c:pt>
                <c:pt idx="543">
                  <c:v>42545</c:v>
                </c:pt>
                <c:pt idx="544">
                  <c:v>42544</c:v>
                </c:pt>
                <c:pt idx="545">
                  <c:v>42543</c:v>
                </c:pt>
                <c:pt idx="546">
                  <c:v>42542</c:v>
                </c:pt>
                <c:pt idx="547">
                  <c:v>42541</c:v>
                </c:pt>
                <c:pt idx="548">
                  <c:v>42538</c:v>
                </c:pt>
                <c:pt idx="549">
                  <c:v>42537</c:v>
                </c:pt>
                <c:pt idx="550">
                  <c:v>42536</c:v>
                </c:pt>
                <c:pt idx="551">
                  <c:v>42535</c:v>
                </c:pt>
                <c:pt idx="552">
                  <c:v>42534</c:v>
                </c:pt>
                <c:pt idx="553">
                  <c:v>42529</c:v>
                </c:pt>
                <c:pt idx="554">
                  <c:v>42528</c:v>
                </c:pt>
                <c:pt idx="555">
                  <c:v>42527</c:v>
                </c:pt>
                <c:pt idx="556">
                  <c:v>42524</c:v>
                </c:pt>
                <c:pt idx="557">
                  <c:v>42523</c:v>
                </c:pt>
                <c:pt idx="558">
                  <c:v>42522</c:v>
                </c:pt>
                <c:pt idx="559">
                  <c:v>42521</c:v>
                </c:pt>
                <c:pt idx="560">
                  <c:v>42520</c:v>
                </c:pt>
                <c:pt idx="561">
                  <c:v>42517</c:v>
                </c:pt>
                <c:pt idx="562">
                  <c:v>42516</c:v>
                </c:pt>
                <c:pt idx="563">
                  <c:v>42515</c:v>
                </c:pt>
                <c:pt idx="564">
                  <c:v>42514</c:v>
                </c:pt>
                <c:pt idx="565">
                  <c:v>42513</c:v>
                </c:pt>
                <c:pt idx="566">
                  <c:v>42510</c:v>
                </c:pt>
                <c:pt idx="567">
                  <c:v>42509</c:v>
                </c:pt>
                <c:pt idx="568">
                  <c:v>42508</c:v>
                </c:pt>
                <c:pt idx="569">
                  <c:v>42507</c:v>
                </c:pt>
                <c:pt idx="570">
                  <c:v>42506</c:v>
                </c:pt>
                <c:pt idx="571">
                  <c:v>42503</c:v>
                </c:pt>
                <c:pt idx="572">
                  <c:v>42502</c:v>
                </c:pt>
                <c:pt idx="573">
                  <c:v>42501</c:v>
                </c:pt>
                <c:pt idx="574">
                  <c:v>42500</c:v>
                </c:pt>
                <c:pt idx="575">
                  <c:v>42499</c:v>
                </c:pt>
                <c:pt idx="576">
                  <c:v>42496</c:v>
                </c:pt>
                <c:pt idx="577">
                  <c:v>42495</c:v>
                </c:pt>
                <c:pt idx="578">
                  <c:v>42494</c:v>
                </c:pt>
                <c:pt idx="579">
                  <c:v>42493</c:v>
                </c:pt>
                <c:pt idx="580">
                  <c:v>42489</c:v>
                </c:pt>
                <c:pt idx="581">
                  <c:v>42488</c:v>
                </c:pt>
                <c:pt idx="582">
                  <c:v>42487</c:v>
                </c:pt>
                <c:pt idx="583">
                  <c:v>42486</c:v>
                </c:pt>
                <c:pt idx="584">
                  <c:v>42485</c:v>
                </c:pt>
                <c:pt idx="585">
                  <c:v>42482</c:v>
                </c:pt>
                <c:pt idx="586">
                  <c:v>42481</c:v>
                </c:pt>
                <c:pt idx="587">
                  <c:v>42480</c:v>
                </c:pt>
                <c:pt idx="588">
                  <c:v>42479</c:v>
                </c:pt>
                <c:pt idx="589">
                  <c:v>42478</c:v>
                </c:pt>
                <c:pt idx="590">
                  <c:v>42475</c:v>
                </c:pt>
                <c:pt idx="591">
                  <c:v>42474</c:v>
                </c:pt>
                <c:pt idx="592">
                  <c:v>42473</c:v>
                </c:pt>
                <c:pt idx="593">
                  <c:v>42472</c:v>
                </c:pt>
                <c:pt idx="594">
                  <c:v>42471</c:v>
                </c:pt>
                <c:pt idx="595">
                  <c:v>42468</c:v>
                </c:pt>
                <c:pt idx="596">
                  <c:v>42467</c:v>
                </c:pt>
                <c:pt idx="597">
                  <c:v>42466</c:v>
                </c:pt>
                <c:pt idx="598">
                  <c:v>42465</c:v>
                </c:pt>
                <c:pt idx="599">
                  <c:v>42461</c:v>
                </c:pt>
                <c:pt idx="600">
                  <c:v>42460</c:v>
                </c:pt>
                <c:pt idx="601">
                  <c:v>42459</c:v>
                </c:pt>
                <c:pt idx="602">
                  <c:v>42458</c:v>
                </c:pt>
                <c:pt idx="603">
                  <c:v>42457</c:v>
                </c:pt>
                <c:pt idx="604">
                  <c:v>42454</c:v>
                </c:pt>
                <c:pt idx="605">
                  <c:v>42453</c:v>
                </c:pt>
                <c:pt idx="606">
                  <c:v>42452</c:v>
                </c:pt>
                <c:pt idx="607">
                  <c:v>42451</c:v>
                </c:pt>
                <c:pt idx="608">
                  <c:v>42450</c:v>
                </c:pt>
                <c:pt idx="609">
                  <c:v>42447</c:v>
                </c:pt>
                <c:pt idx="610">
                  <c:v>42446</c:v>
                </c:pt>
                <c:pt idx="611">
                  <c:v>42445</c:v>
                </c:pt>
                <c:pt idx="612">
                  <c:v>42444</c:v>
                </c:pt>
                <c:pt idx="613">
                  <c:v>42443</c:v>
                </c:pt>
                <c:pt idx="614">
                  <c:v>42440</c:v>
                </c:pt>
                <c:pt idx="615">
                  <c:v>42439</c:v>
                </c:pt>
                <c:pt idx="616">
                  <c:v>42438</c:v>
                </c:pt>
                <c:pt idx="617">
                  <c:v>42437</c:v>
                </c:pt>
                <c:pt idx="618">
                  <c:v>42436</c:v>
                </c:pt>
                <c:pt idx="619">
                  <c:v>42433</c:v>
                </c:pt>
                <c:pt idx="620">
                  <c:v>42432</c:v>
                </c:pt>
                <c:pt idx="621">
                  <c:v>42431</c:v>
                </c:pt>
                <c:pt idx="622">
                  <c:v>42430</c:v>
                </c:pt>
                <c:pt idx="623">
                  <c:v>42429</c:v>
                </c:pt>
                <c:pt idx="624">
                  <c:v>42426</c:v>
                </c:pt>
                <c:pt idx="625">
                  <c:v>42425</c:v>
                </c:pt>
                <c:pt idx="626">
                  <c:v>42424</c:v>
                </c:pt>
                <c:pt idx="627">
                  <c:v>42423</c:v>
                </c:pt>
                <c:pt idx="628">
                  <c:v>42422</c:v>
                </c:pt>
                <c:pt idx="629">
                  <c:v>42419</c:v>
                </c:pt>
                <c:pt idx="630">
                  <c:v>42418</c:v>
                </c:pt>
                <c:pt idx="631">
                  <c:v>42417</c:v>
                </c:pt>
                <c:pt idx="632">
                  <c:v>42416</c:v>
                </c:pt>
                <c:pt idx="633">
                  <c:v>42415</c:v>
                </c:pt>
                <c:pt idx="634">
                  <c:v>42405</c:v>
                </c:pt>
                <c:pt idx="635">
                  <c:v>42404</c:v>
                </c:pt>
                <c:pt idx="636">
                  <c:v>42403</c:v>
                </c:pt>
                <c:pt idx="637">
                  <c:v>42402</c:v>
                </c:pt>
                <c:pt idx="638">
                  <c:v>42401</c:v>
                </c:pt>
                <c:pt idx="639">
                  <c:v>42398</c:v>
                </c:pt>
                <c:pt idx="640">
                  <c:v>42397</c:v>
                </c:pt>
                <c:pt idx="641">
                  <c:v>42396</c:v>
                </c:pt>
                <c:pt idx="642">
                  <c:v>42395</c:v>
                </c:pt>
                <c:pt idx="643">
                  <c:v>42394</c:v>
                </c:pt>
                <c:pt idx="644">
                  <c:v>42391</c:v>
                </c:pt>
                <c:pt idx="645">
                  <c:v>42390</c:v>
                </c:pt>
                <c:pt idx="646">
                  <c:v>42389</c:v>
                </c:pt>
                <c:pt idx="647">
                  <c:v>42388</c:v>
                </c:pt>
                <c:pt idx="648">
                  <c:v>42387</c:v>
                </c:pt>
                <c:pt idx="649">
                  <c:v>42384</c:v>
                </c:pt>
                <c:pt idx="650">
                  <c:v>42383</c:v>
                </c:pt>
                <c:pt idx="651">
                  <c:v>42382</c:v>
                </c:pt>
                <c:pt idx="652">
                  <c:v>42381</c:v>
                </c:pt>
                <c:pt idx="653">
                  <c:v>42380</c:v>
                </c:pt>
                <c:pt idx="654">
                  <c:v>42377</c:v>
                </c:pt>
                <c:pt idx="655">
                  <c:v>42376</c:v>
                </c:pt>
                <c:pt idx="656">
                  <c:v>42375</c:v>
                </c:pt>
                <c:pt idx="657">
                  <c:v>42374</c:v>
                </c:pt>
                <c:pt idx="658">
                  <c:v>42373</c:v>
                </c:pt>
                <c:pt idx="659">
                  <c:v>42369</c:v>
                </c:pt>
                <c:pt idx="660">
                  <c:v>42368</c:v>
                </c:pt>
                <c:pt idx="661">
                  <c:v>42367</c:v>
                </c:pt>
                <c:pt idx="662">
                  <c:v>42366</c:v>
                </c:pt>
                <c:pt idx="663">
                  <c:v>42363</c:v>
                </c:pt>
                <c:pt idx="664">
                  <c:v>42362</c:v>
                </c:pt>
                <c:pt idx="665">
                  <c:v>42361</c:v>
                </c:pt>
                <c:pt idx="666">
                  <c:v>42360</c:v>
                </c:pt>
                <c:pt idx="667">
                  <c:v>42359</c:v>
                </c:pt>
                <c:pt idx="668">
                  <c:v>42356</c:v>
                </c:pt>
                <c:pt idx="669">
                  <c:v>42355</c:v>
                </c:pt>
                <c:pt idx="670">
                  <c:v>42354</c:v>
                </c:pt>
                <c:pt idx="671">
                  <c:v>42353</c:v>
                </c:pt>
                <c:pt idx="672">
                  <c:v>42352</c:v>
                </c:pt>
                <c:pt idx="673">
                  <c:v>42349</c:v>
                </c:pt>
                <c:pt idx="674">
                  <c:v>42348</c:v>
                </c:pt>
                <c:pt idx="675">
                  <c:v>42347</c:v>
                </c:pt>
                <c:pt idx="676">
                  <c:v>42346</c:v>
                </c:pt>
                <c:pt idx="677">
                  <c:v>42345</c:v>
                </c:pt>
                <c:pt idx="678">
                  <c:v>42342</c:v>
                </c:pt>
                <c:pt idx="679">
                  <c:v>42341</c:v>
                </c:pt>
                <c:pt idx="680">
                  <c:v>42340</c:v>
                </c:pt>
                <c:pt idx="681">
                  <c:v>42339</c:v>
                </c:pt>
                <c:pt idx="682">
                  <c:v>42338</c:v>
                </c:pt>
                <c:pt idx="683">
                  <c:v>42335</c:v>
                </c:pt>
                <c:pt idx="684">
                  <c:v>42334</c:v>
                </c:pt>
                <c:pt idx="685">
                  <c:v>42333</c:v>
                </c:pt>
                <c:pt idx="686">
                  <c:v>42332</c:v>
                </c:pt>
                <c:pt idx="687">
                  <c:v>42331</c:v>
                </c:pt>
                <c:pt idx="688">
                  <c:v>42328</c:v>
                </c:pt>
                <c:pt idx="689">
                  <c:v>42327</c:v>
                </c:pt>
                <c:pt idx="690">
                  <c:v>42326</c:v>
                </c:pt>
                <c:pt idx="691">
                  <c:v>42325</c:v>
                </c:pt>
                <c:pt idx="692">
                  <c:v>42324</c:v>
                </c:pt>
                <c:pt idx="693">
                  <c:v>42321</c:v>
                </c:pt>
                <c:pt idx="694">
                  <c:v>42320</c:v>
                </c:pt>
                <c:pt idx="695">
                  <c:v>42319</c:v>
                </c:pt>
                <c:pt idx="696">
                  <c:v>42318</c:v>
                </c:pt>
                <c:pt idx="697">
                  <c:v>42317</c:v>
                </c:pt>
                <c:pt idx="698">
                  <c:v>42314</c:v>
                </c:pt>
                <c:pt idx="699">
                  <c:v>42313</c:v>
                </c:pt>
                <c:pt idx="700">
                  <c:v>42312</c:v>
                </c:pt>
                <c:pt idx="701">
                  <c:v>42311</c:v>
                </c:pt>
                <c:pt idx="702">
                  <c:v>42310</c:v>
                </c:pt>
                <c:pt idx="703">
                  <c:v>42307</c:v>
                </c:pt>
                <c:pt idx="704">
                  <c:v>42306</c:v>
                </c:pt>
                <c:pt idx="705">
                  <c:v>42305</c:v>
                </c:pt>
                <c:pt idx="706">
                  <c:v>42304</c:v>
                </c:pt>
                <c:pt idx="707">
                  <c:v>42303</c:v>
                </c:pt>
                <c:pt idx="708">
                  <c:v>42300</c:v>
                </c:pt>
                <c:pt idx="709">
                  <c:v>42299</c:v>
                </c:pt>
                <c:pt idx="710">
                  <c:v>42298</c:v>
                </c:pt>
                <c:pt idx="711">
                  <c:v>42297</c:v>
                </c:pt>
                <c:pt idx="712">
                  <c:v>42296</c:v>
                </c:pt>
                <c:pt idx="713">
                  <c:v>42293</c:v>
                </c:pt>
                <c:pt idx="714">
                  <c:v>42292</c:v>
                </c:pt>
                <c:pt idx="715">
                  <c:v>42291</c:v>
                </c:pt>
                <c:pt idx="716">
                  <c:v>42290</c:v>
                </c:pt>
                <c:pt idx="717">
                  <c:v>42289</c:v>
                </c:pt>
                <c:pt idx="718">
                  <c:v>42286</c:v>
                </c:pt>
                <c:pt idx="719">
                  <c:v>42285</c:v>
                </c:pt>
                <c:pt idx="720">
                  <c:v>42277</c:v>
                </c:pt>
                <c:pt idx="721">
                  <c:v>42276</c:v>
                </c:pt>
                <c:pt idx="722">
                  <c:v>42275</c:v>
                </c:pt>
                <c:pt idx="723">
                  <c:v>42272</c:v>
                </c:pt>
                <c:pt idx="724">
                  <c:v>42271</c:v>
                </c:pt>
                <c:pt idx="725">
                  <c:v>42270</c:v>
                </c:pt>
                <c:pt idx="726">
                  <c:v>42269</c:v>
                </c:pt>
                <c:pt idx="727">
                  <c:v>42268</c:v>
                </c:pt>
                <c:pt idx="728">
                  <c:v>42265</c:v>
                </c:pt>
                <c:pt idx="729">
                  <c:v>42264</c:v>
                </c:pt>
                <c:pt idx="730">
                  <c:v>42263</c:v>
                </c:pt>
                <c:pt idx="731">
                  <c:v>42262</c:v>
                </c:pt>
                <c:pt idx="732">
                  <c:v>42261</c:v>
                </c:pt>
                <c:pt idx="733">
                  <c:v>42258</c:v>
                </c:pt>
                <c:pt idx="734">
                  <c:v>42257</c:v>
                </c:pt>
                <c:pt idx="735">
                  <c:v>42256</c:v>
                </c:pt>
                <c:pt idx="736">
                  <c:v>42255</c:v>
                </c:pt>
                <c:pt idx="737">
                  <c:v>42254</c:v>
                </c:pt>
                <c:pt idx="738">
                  <c:v>42249</c:v>
                </c:pt>
                <c:pt idx="739">
                  <c:v>42248</c:v>
                </c:pt>
                <c:pt idx="740">
                  <c:v>42247</c:v>
                </c:pt>
                <c:pt idx="741">
                  <c:v>42244</c:v>
                </c:pt>
                <c:pt idx="742">
                  <c:v>42243</c:v>
                </c:pt>
                <c:pt idx="743">
                  <c:v>42242</c:v>
                </c:pt>
                <c:pt idx="744">
                  <c:v>42241</c:v>
                </c:pt>
                <c:pt idx="745">
                  <c:v>42240</c:v>
                </c:pt>
                <c:pt idx="746">
                  <c:v>42237</c:v>
                </c:pt>
                <c:pt idx="747">
                  <c:v>42236</c:v>
                </c:pt>
                <c:pt idx="748">
                  <c:v>42235</c:v>
                </c:pt>
                <c:pt idx="749">
                  <c:v>42234</c:v>
                </c:pt>
                <c:pt idx="750">
                  <c:v>42233</c:v>
                </c:pt>
                <c:pt idx="751">
                  <c:v>42230</c:v>
                </c:pt>
                <c:pt idx="752">
                  <c:v>42229</c:v>
                </c:pt>
                <c:pt idx="753">
                  <c:v>42228</c:v>
                </c:pt>
                <c:pt idx="754">
                  <c:v>42227</c:v>
                </c:pt>
                <c:pt idx="755">
                  <c:v>42226</c:v>
                </c:pt>
                <c:pt idx="756">
                  <c:v>42223</c:v>
                </c:pt>
                <c:pt idx="757">
                  <c:v>42222</c:v>
                </c:pt>
                <c:pt idx="758">
                  <c:v>42221</c:v>
                </c:pt>
                <c:pt idx="759">
                  <c:v>42220</c:v>
                </c:pt>
                <c:pt idx="760">
                  <c:v>42219</c:v>
                </c:pt>
                <c:pt idx="761">
                  <c:v>42216</c:v>
                </c:pt>
                <c:pt idx="762">
                  <c:v>42215</c:v>
                </c:pt>
                <c:pt idx="763">
                  <c:v>42214</c:v>
                </c:pt>
                <c:pt idx="764">
                  <c:v>42213</c:v>
                </c:pt>
                <c:pt idx="765">
                  <c:v>42212</c:v>
                </c:pt>
                <c:pt idx="766">
                  <c:v>42209</c:v>
                </c:pt>
                <c:pt idx="767">
                  <c:v>42208</c:v>
                </c:pt>
                <c:pt idx="768">
                  <c:v>42207</c:v>
                </c:pt>
                <c:pt idx="769">
                  <c:v>42206</c:v>
                </c:pt>
                <c:pt idx="770">
                  <c:v>42205</c:v>
                </c:pt>
                <c:pt idx="771">
                  <c:v>42202</c:v>
                </c:pt>
                <c:pt idx="772">
                  <c:v>42201</c:v>
                </c:pt>
                <c:pt idx="773">
                  <c:v>42200</c:v>
                </c:pt>
                <c:pt idx="774">
                  <c:v>42199</c:v>
                </c:pt>
                <c:pt idx="775">
                  <c:v>42198</c:v>
                </c:pt>
                <c:pt idx="776">
                  <c:v>42195</c:v>
                </c:pt>
                <c:pt idx="777">
                  <c:v>42194</c:v>
                </c:pt>
                <c:pt idx="778">
                  <c:v>42193</c:v>
                </c:pt>
                <c:pt idx="779">
                  <c:v>42192</c:v>
                </c:pt>
                <c:pt idx="780">
                  <c:v>42191</c:v>
                </c:pt>
                <c:pt idx="781">
                  <c:v>42188</c:v>
                </c:pt>
                <c:pt idx="782">
                  <c:v>42187</c:v>
                </c:pt>
                <c:pt idx="783">
                  <c:v>42186</c:v>
                </c:pt>
                <c:pt idx="784">
                  <c:v>42185</c:v>
                </c:pt>
                <c:pt idx="785">
                  <c:v>42184</c:v>
                </c:pt>
                <c:pt idx="786">
                  <c:v>42181</c:v>
                </c:pt>
                <c:pt idx="787">
                  <c:v>42180</c:v>
                </c:pt>
                <c:pt idx="788">
                  <c:v>42179</c:v>
                </c:pt>
                <c:pt idx="789">
                  <c:v>42178</c:v>
                </c:pt>
                <c:pt idx="790">
                  <c:v>42174</c:v>
                </c:pt>
                <c:pt idx="791">
                  <c:v>42173</c:v>
                </c:pt>
                <c:pt idx="792">
                  <c:v>42172</c:v>
                </c:pt>
                <c:pt idx="793">
                  <c:v>42171</c:v>
                </c:pt>
                <c:pt idx="794">
                  <c:v>42170</c:v>
                </c:pt>
                <c:pt idx="795">
                  <c:v>42167</c:v>
                </c:pt>
                <c:pt idx="796">
                  <c:v>42166</c:v>
                </c:pt>
                <c:pt idx="797">
                  <c:v>42165</c:v>
                </c:pt>
                <c:pt idx="798">
                  <c:v>42164</c:v>
                </c:pt>
                <c:pt idx="799">
                  <c:v>42163</c:v>
                </c:pt>
                <c:pt idx="800">
                  <c:v>42160</c:v>
                </c:pt>
                <c:pt idx="801">
                  <c:v>42159</c:v>
                </c:pt>
                <c:pt idx="802">
                  <c:v>42158</c:v>
                </c:pt>
                <c:pt idx="803">
                  <c:v>42157</c:v>
                </c:pt>
                <c:pt idx="804">
                  <c:v>42156</c:v>
                </c:pt>
                <c:pt idx="805">
                  <c:v>42153</c:v>
                </c:pt>
                <c:pt idx="806">
                  <c:v>42152</c:v>
                </c:pt>
                <c:pt idx="807">
                  <c:v>42151</c:v>
                </c:pt>
                <c:pt idx="808">
                  <c:v>42150</c:v>
                </c:pt>
                <c:pt idx="809">
                  <c:v>42149</c:v>
                </c:pt>
                <c:pt idx="810">
                  <c:v>42146</c:v>
                </c:pt>
                <c:pt idx="811">
                  <c:v>42145</c:v>
                </c:pt>
                <c:pt idx="812">
                  <c:v>42144</c:v>
                </c:pt>
                <c:pt idx="813">
                  <c:v>42143</c:v>
                </c:pt>
                <c:pt idx="814">
                  <c:v>42142</c:v>
                </c:pt>
                <c:pt idx="815">
                  <c:v>42139</c:v>
                </c:pt>
                <c:pt idx="816">
                  <c:v>42138</c:v>
                </c:pt>
                <c:pt idx="817">
                  <c:v>42137</c:v>
                </c:pt>
                <c:pt idx="818">
                  <c:v>42136</c:v>
                </c:pt>
                <c:pt idx="819">
                  <c:v>42135</c:v>
                </c:pt>
                <c:pt idx="820">
                  <c:v>42132</c:v>
                </c:pt>
                <c:pt idx="821">
                  <c:v>42131</c:v>
                </c:pt>
                <c:pt idx="822">
                  <c:v>42130</c:v>
                </c:pt>
                <c:pt idx="823">
                  <c:v>42129</c:v>
                </c:pt>
                <c:pt idx="824">
                  <c:v>42128</c:v>
                </c:pt>
                <c:pt idx="825">
                  <c:v>42124</c:v>
                </c:pt>
                <c:pt idx="826">
                  <c:v>42123</c:v>
                </c:pt>
                <c:pt idx="827">
                  <c:v>42122</c:v>
                </c:pt>
                <c:pt idx="828">
                  <c:v>42121</c:v>
                </c:pt>
                <c:pt idx="829">
                  <c:v>42118</c:v>
                </c:pt>
                <c:pt idx="830">
                  <c:v>42117</c:v>
                </c:pt>
                <c:pt idx="831">
                  <c:v>42116</c:v>
                </c:pt>
                <c:pt idx="832">
                  <c:v>42115</c:v>
                </c:pt>
                <c:pt idx="833">
                  <c:v>42114</c:v>
                </c:pt>
                <c:pt idx="834">
                  <c:v>42111</c:v>
                </c:pt>
                <c:pt idx="835">
                  <c:v>42110</c:v>
                </c:pt>
                <c:pt idx="836">
                  <c:v>42109</c:v>
                </c:pt>
                <c:pt idx="837">
                  <c:v>42108</c:v>
                </c:pt>
                <c:pt idx="838">
                  <c:v>42107</c:v>
                </c:pt>
                <c:pt idx="839">
                  <c:v>42104</c:v>
                </c:pt>
                <c:pt idx="840">
                  <c:v>42103</c:v>
                </c:pt>
                <c:pt idx="841">
                  <c:v>42102</c:v>
                </c:pt>
                <c:pt idx="842">
                  <c:v>42101</c:v>
                </c:pt>
                <c:pt idx="843">
                  <c:v>42097</c:v>
                </c:pt>
                <c:pt idx="844">
                  <c:v>42096</c:v>
                </c:pt>
                <c:pt idx="845">
                  <c:v>42095</c:v>
                </c:pt>
                <c:pt idx="846">
                  <c:v>42094</c:v>
                </c:pt>
                <c:pt idx="847">
                  <c:v>42093</c:v>
                </c:pt>
                <c:pt idx="848">
                  <c:v>42090</c:v>
                </c:pt>
                <c:pt idx="849">
                  <c:v>42089</c:v>
                </c:pt>
                <c:pt idx="850">
                  <c:v>42088</c:v>
                </c:pt>
                <c:pt idx="851">
                  <c:v>42087</c:v>
                </c:pt>
                <c:pt idx="852">
                  <c:v>42086</c:v>
                </c:pt>
                <c:pt idx="853">
                  <c:v>42083</c:v>
                </c:pt>
                <c:pt idx="854">
                  <c:v>42082</c:v>
                </c:pt>
                <c:pt idx="855">
                  <c:v>42081</c:v>
                </c:pt>
                <c:pt idx="856">
                  <c:v>42080</c:v>
                </c:pt>
                <c:pt idx="857">
                  <c:v>42079</c:v>
                </c:pt>
                <c:pt idx="858">
                  <c:v>42076</c:v>
                </c:pt>
                <c:pt idx="859">
                  <c:v>42075</c:v>
                </c:pt>
                <c:pt idx="860">
                  <c:v>42074</c:v>
                </c:pt>
                <c:pt idx="861">
                  <c:v>42073</c:v>
                </c:pt>
                <c:pt idx="862">
                  <c:v>42072</c:v>
                </c:pt>
                <c:pt idx="863">
                  <c:v>42069</c:v>
                </c:pt>
                <c:pt idx="864">
                  <c:v>42068</c:v>
                </c:pt>
                <c:pt idx="865">
                  <c:v>42067</c:v>
                </c:pt>
                <c:pt idx="866">
                  <c:v>42066</c:v>
                </c:pt>
                <c:pt idx="867">
                  <c:v>42065</c:v>
                </c:pt>
                <c:pt idx="868">
                  <c:v>42062</c:v>
                </c:pt>
                <c:pt idx="869">
                  <c:v>42061</c:v>
                </c:pt>
                <c:pt idx="870">
                  <c:v>42060</c:v>
                </c:pt>
                <c:pt idx="871">
                  <c:v>42052</c:v>
                </c:pt>
                <c:pt idx="872">
                  <c:v>42051</c:v>
                </c:pt>
                <c:pt idx="873">
                  <c:v>42048</c:v>
                </c:pt>
                <c:pt idx="874">
                  <c:v>42047</c:v>
                </c:pt>
                <c:pt idx="875">
                  <c:v>42046</c:v>
                </c:pt>
                <c:pt idx="876">
                  <c:v>42045</c:v>
                </c:pt>
                <c:pt idx="877">
                  <c:v>42044</c:v>
                </c:pt>
                <c:pt idx="878">
                  <c:v>42041</c:v>
                </c:pt>
                <c:pt idx="879">
                  <c:v>42040</c:v>
                </c:pt>
                <c:pt idx="880">
                  <c:v>42039</c:v>
                </c:pt>
                <c:pt idx="881">
                  <c:v>42038</c:v>
                </c:pt>
                <c:pt idx="882">
                  <c:v>42037</c:v>
                </c:pt>
                <c:pt idx="883">
                  <c:v>42034</c:v>
                </c:pt>
                <c:pt idx="884">
                  <c:v>42033</c:v>
                </c:pt>
                <c:pt idx="885">
                  <c:v>42032</c:v>
                </c:pt>
                <c:pt idx="886">
                  <c:v>42031</c:v>
                </c:pt>
                <c:pt idx="887">
                  <c:v>42030</c:v>
                </c:pt>
                <c:pt idx="888">
                  <c:v>42027</c:v>
                </c:pt>
                <c:pt idx="889">
                  <c:v>42026</c:v>
                </c:pt>
                <c:pt idx="890">
                  <c:v>42025</c:v>
                </c:pt>
                <c:pt idx="891">
                  <c:v>42024</c:v>
                </c:pt>
                <c:pt idx="892">
                  <c:v>42023</c:v>
                </c:pt>
                <c:pt idx="893">
                  <c:v>42020</c:v>
                </c:pt>
                <c:pt idx="894">
                  <c:v>42019</c:v>
                </c:pt>
                <c:pt idx="895">
                  <c:v>42018</c:v>
                </c:pt>
                <c:pt idx="896">
                  <c:v>42017</c:v>
                </c:pt>
                <c:pt idx="897">
                  <c:v>42016</c:v>
                </c:pt>
                <c:pt idx="898">
                  <c:v>42013</c:v>
                </c:pt>
                <c:pt idx="899">
                  <c:v>42012</c:v>
                </c:pt>
                <c:pt idx="900">
                  <c:v>42011</c:v>
                </c:pt>
                <c:pt idx="901">
                  <c:v>42010</c:v>
                </c:pt>
                <c:pt idx="902">
                  <c:v>42009</c:v>
                </c:pt>
                <c:pt idx="903">
                  <c:v>42004</c:v>
                </c:pt>
                <c:pt idx="904">
                  <c:v>42003</c:v>
                </c:pt>
                <c:pt idx="905">
                  <c:v>42002</c:v>
                </c:pt>
                <c:pt idx="906">
                  <c:v>41999</c:v>
                </c:pt>
                <c:pt idx="907">
                  <c:v>41998</c:v>
                </c:pt>
                <c:pt idx="908">
                  <c:v>41997</c:v>
                </c:pt>
                <c:pt idx="909">
                  <c:v>41996</c:v>
                </c:pt>
                <c:pt idx="910">
                  <c:v>41995</c:v>
                </c:pt>
                <c:pt idx="911">
                  <c:v>41992</c:v>
                </c:pt>
                <c:pt idx="912">
                  <c:v>41991</c:v>
                </c:pt>
                <c:pt idx="913">
                  <c:v>41990</c:v>
                </c:pt>
                <c:pt idx="914">
                  <c:v>41989</c:v>
                </c:pt>
                <c:pt idx="915">
                  <c:v>41988</c:v>
                </c:pt>
                <c:pt idx="916">
                  <c:v>41985</c:v>
                </c:pt>
                <c:pt idx="917">
                  <c:v>41984</c:v>
                </c:pt>
                <c:pt idx="918">
                  <c:v>41983</c:v>
                </c:pt>
                <c:pt idx="919">
                  <c:v>41982</c:v>
                </c:pt>
                <c:pt idx="920">
                  <c:v>41981</c:v>
                </c:pt>
                <c:pt idx="921">
                  <c:v>41978</c:v>
                </c:pt>
                <c:pt idx="922">
                  <c:v>41977</c:v>
                </c:pt>
                <c:pt idx="923">
                  <c:v>41976</c:v>
                </c:pt>
                <c:pt idx="924">
                  <c:v>41975</c:v>
                </c:pt>
                <c:pt idx="925">
                  <c:v>41974</c:v>
                </c:pt>
                <c:pt idx="926">
                  <c:v>41971</c:v>
                </c:pt>
                <c:pt idx="927">
                  <c:v>41970</c:v>
                </c:pt>
                <c:pt idx="928">
                  <c:v>41969</c:v>
                </c:pt>
                <c:pt idx="929">
                  <c:v>41968</c:v>
                </c:pt>
                <c:pt idx="930">
                  <c:v>41967</c:v>
                </c:pt>
                <c:pt idx="931">
                  <c:v>41964</c:v>
                </c:pt>
                <c:pt idx="932">
                  <c:v>41963</c:v>
                </c:pt>
                <c:pt idx="933">
                  <c:v>41962</c:v>
                </c:pt>
                <c:pt idx="934">
                  <c:v>41961</c:v>
                </c:pt>
                <c:pt idx="935">
                  <c:v>41960</c:v>
                </c:pt>
                <c:pt idx="936">
                  <c:v>41957</c:v>
                </c:pt>
                <c:pt idx="937">
                  <c:v>41956</c:v>
                </c:pt>
                <c:pt idx="938">
                  <c:v>41955</c:v>
                </c:pt>
                <c:pt idx="939">
                  <c:v>41954</c:v>
                </c:pt>
                <c:pt idx="940">
                  <c:v>41953</c:v>
                </c:pt>
                <c:pt idx="941">
                  <c:v>41950</c:v>
                </c:pt>
                <c:pt idx="942">
                  <c:v>41949</c:v>
                </c:pt>
                <c:pt idx="943">
                  <c:v>41948</c:v>
                </c:pt>
                <c:pt idx="944">
                  <c:v>41947</c:v>
                </c:pt>
                <c:pt idx="945">
                  <c:v>41946</c:v>
                </c:pt>
                <c:pt idx="946">
                  <c:v>41943</c:v>
                </c:pt>
                <c:pt idx="947">
                  <c:v>41942</c:v>
                </c:pt>
                <c:pt idx="948">
                  <c:v>41941</c:v>
                </c:pt>
                <c:pt idx="949">
                  <c:v>41940</c:v>
                </c:pt>
                <c:pt idx="950">
                  <c:v>41939</c:v>
                </c:pt>
                <c:pt idx="951">
                  <c:v>41936</c:v>
                </c:pt>
                <c:pt idx="952">
                  <c:v>41935</c:v>
                </c:pt>
                <c:pt idx="953">
                  <c:v>41934</c:v>
                </c:pt>
                <c:pt idx="954">
                  <c:v>41933</c:v>
                </c:pt>
                <c:pt idx="955">
                  <c:v>41932</c:v>
                </c:pt>
                <c:pt idx="956">
                  <c:v>41929</c:v>
                </c:pt>
                <c:pt idx="957">
                  <c:v>41928</c:v>
                </c:pt>
                <c:pt idx="958">
                  <c:v>41927</c:v>
                </c:pt>
                <c:pt idx="959">
                  <c:v>41926</c:v>
                </c:pt>
                <c:pt idx="960">
                  <c:v>41925</c:v>
                </c:pt>
                <c:pt idx="961">
                  <c:v>41922</c:v>
                </c:pt>
                <c:pt idx="962">
                  <c:v>41921</c:v>
                </c:pt>
                <c:pt idx="963">
                  <c:v>41920</c:v>
                </c:pt>
                <c:pt idx="964">
                  <c:v>41912</c:v>
                </c:pt>
                <c:pt idx="965">
                  <c:v>41911</c:v>
                </c:pt>
                <c:pt idx="966">
                  <c:v>41908</c:v>
                </c:pt>
                <c:pt idx="967">
                  <c:v>41907</c:v>
                </c:pt>
                <c:pt idx="968">
                  <c:v>41906</c:v>
                </c:pt>
                <c:pt idx="969">
                  <c:v>41905</c:v>
                </c:pt>
                <c:pt idx="970">
                  <c:v>41904</c:v>
                </c:pt>
                <c:pt idx="971">
                  <c:v>41901</c:v>
                </c:pt>
                <c:pt idx="972">
                  <c:v>41900</c:v>
                </c:pt>
                <c:pt idx="973">
                  <c:v>41899</c:v>
                </c:pt>
                <c:pt idx="974">
                  <c:v>41898</c:v>
                </c:pt>
                <c:pt idx="975">
                  <c:v>41897</c:v>
                </c:pt>
                <c:pt idx="976">
                  <c:v>41894</c:v>
                </c:pt>
                <c:pt idx="977">
                  <c:v>41893</c:v>
                </c:pt>
                <c:pt idx="978">
                  <c:v>41892</c:v>
                </c:pt>
                <c:pt idx="979">
                  <c:v>41891</c:v>
                </c:pt>
                <c:pt idx="980">
                  <c:v>41887</c:v>
                </c:pt>
                <c:pt idx="981">
                  <c:v>41886</c:v>
                </c:pt>
                <c:pt idx="982">
                  <c:v>41885</c:v>
                </c:pt>
                <c:pt idx="983">
                  <c:v>41884</c:v>
                </c:pt>
                <c:pt idx="984">
                  <c:v>41883</c:v>
                </c:pt>
                <c:pt idx="985">
                  <c:v>41880</c:v>
                </c:pt>
                <c:pt idx="986">
                  <c:v>41879</c:v>
                </c:pt>
                <c:pt idx="987">
                  <c:v>41878</c:v>
                </c:pt>
                <c:pt idx="988">
                  <c:v>41877</c:v>
                </c:pt>
                <c:pt idx="989">
                  <c:v>41876</c:v>
                </c:pt>
                <c:pt idx="990">
                  <c:v>41873</c:v>
                </c:pt>
                <c:pt idx="991">
                  <c:v>41872</c:v>
                </c:pt>
                <c:pt idx="992">
                  <c:v>41871</c:v>
                </c:pt>
                <c:pt idx="993">
                  <c:v>41870</c:v>
                </c:pt>
                <c:pt idx="994">
                  <c:v>41869</c:v>
                </c:pt>
                <c:pt idx="995">
                  <c:v>41866</c:v>
                </c:pt>
                <c:pt idx="996">
                  <c:v>41865</c:v>
                </c:pt>
                <c:pt idx="997">
                  <c:v>41864</c:v>
                </c:pt>
                <c:pt idx="998">
                  <c:v>41863</c:v>
                </c:pt>
                <c:pt idx="999">
                  <c:v>41862</c:v>
                </c:pt>
                <c:pt idx="1000">
                  <c:v>41859</c:v>
                </c:pt>
                <c:pt idx="1001">
                  <c:v>41858</c:v>
                </c:pt>
                <c:pt idx="1002">
                  <c:v>41857</c:v>
                </c:pt>
                <c:pt idx="1003">
                  <c:v>41856</c:v>
                </c:pt>
                <c:pt idx="1004">
                  <c:v>41855</c:v>
                </c:pt>
                <c:pt idx="1005">
                  <c:v>41852</c:v>
                </c:pt>
                <c:pt idx="1006">
                  <c:v>41851</c:v>
                </c:pt>
                <c:pt idx="1007">
                  <c:v>41850</c:v>
                </c:pt>
                <c:pt idx="1008">
                  <c:v>41849</c:v>
                </c:pt>
                <c:pt idx="1009">
                  <c:v>41848</c:v>
                </c:pt>
                <c:pt idx="1010">
                  <c:v>41845</c:v>
                </c:pt>
                <c:pt idx="1011">
                  <c:v>41844</c:v>
                </c:pt>
                <c:pt idx="1012">
                  <c:v>41843</c:v>
                </c:pt>
                <c:pt idx="1013">
                  <c:v>41842</c:v>
                </c:pt>
                <c:pt idx="1014">
                  <c:v>41841</c:v>
                </c:pt>
                <c:pt idx="1015">
                  <c:v>41838</c:v>
                </c:pt>
                <c:pt idx="1016">
                  <c:v>41837</c:v>
                </c:pt>
              </c:numCache>
            </c:numRef>
          </c:cat>
          <c:val>
            <c:numRef>
              <c:f>豆粕基差分析!$X$23:$X$1039</c:f>
              <c:numCache>
                <c:formatCode>General</c:formatCode>
                <c:ptCount val="1017"/>
                <c:pt idx="0">
                  <c:v>454</c:v>
                </c:pt>
                <c:pt idx="1">
                  <c:v>454</c:v>
                </c:pt>
                <c:pt idx="2">
                  <c:v>428</c:v>
                </c:pt>
                <c:pt idx="3">
                  <c:v>422</c:v>
                </c:pt>
                <c:pt idx="4">
                  <c:v>419</c:v>
                </c:pt>
                <c:pt idx="5">
                  <c:v>414</c:v>
                </c:pt>
                <c:pt idx="6">
                  <c:v>401</c:v>
                </c:pt>
                <c:pt idx="7">
                  <c:v>411</c:v>
                </c:pt>
                <c:pt idx="8">
                  <c:v>401</c:v>
                </c:pt>
                <c:pt idx="9">
                  <c:v>376</c:v>
                </c:pt>
                <c:pt idx="10">
                  <c:v>352</c:v>
                </c:pt>
                <c:pt idx="11">
                  <c:v>380</c:v>
                </c:pt>
                <c:pt idx="12">
                  <c:v>341</c:v>
                </c:pt>
                <c:pt idx="13">
                  <c:v>362</c:v>
                </c:pt>
                <c:pt idx="14">
                  <c:v>304</c:v>
                </c:pt>
                <c:pt idx="15">
                  <c:v>310</c:v>
                </c:pt>
                <c:pt idx="16">
                  <c:v>311</c:v>
                </c:pt>
                <c:pt idx="17">
                  <c:v>307</c:v>
                </c:pt>
                <c:pt idx="18">
                  <c:v>302</c:v>
                </c:pt>
                <c:pt idx="19">
                  <c:v>281</c:v>
                </c:pt>
                <c:pt idx="20">
                  <c:v>259</c:v>
                </c:pt>
                <c:pt idx="21">
                  <c:v>289</c:v>
                </c:pt>
                <c:pt idx="22">
                  <c:v>228</c:v>
                </c:pt>
                <c:pt idx="23">
                  <c:v>226</c:v>
                </c:pt>
                <c:pt idx="24">
                  <c:v>71</c:v>
                </c:pt>
                <c:pt idx="25">
                  <c:v>118</c:v>
                </c:pt>
                <c:pt idx="26">
                  <c:v>132</c:v>
                </c:pt>
                <c:pt idx="27">
                  <c:v>158</c:v>
                </c:pt>
                <c:pt idx="28">
                  <c:v>128</c:v>
                </c:pt>
                <c:pt idx="29">
                  <c:v>139</c:v>
                </c:pt>
                <c:pt idx="30">
                  <c:v>94</c:v>
                </c:pt>
                <c:pt idx="31">
                  <c:v>29</c:v>
                </c:pt>
                <c:pt idx="32">
                  <c:v>59</c:v>
                </c:pt>
                <c:pt idx="33">
                  <c:v>42</c:v>
                </c:pt>
                <c:pt idx="34">
                  <c:v>71</c:v>
                </c:pt>
                <c:pt idx="35">
                  <c:v>76</c:v>
                </c:pt>
                <c:pt idx="36">
                  <c:v>80</c:v>
                </c:pt>
                <c:pt idx="37">
                  <c:v>79</c:v>
                </c:pt>
                <c:pt idx="38">
                  <c:v>98</c:v>
                </c:pt>
                <c:pt idx="39">
                  <c:v>113</c:v>
                </c:pt>
                <c:pt idx="40">
                  <c:v>152</c:v>
                </c:pt>
                <c:pt idx="41">
                  <c:v>170</c:v>
                </c:pt>
                <c:pt idx="42">
                  <c:v>177</c:v>
                </c:pt>
                <c:pt idx="43">
                  <c:v>165</c:v>
                </c:pt>
                <c:pt idx="44">
                  <c:v>207</c:v>
                </c:pt>
                <c:pt idx="45">
                  <c:v>246</c:v>
                </c:pt>
                <c:pt idx="46">
                  <c:v>224</c:v>
                </c:pt>
                <c:pt idx="47">
                  <c:v>226</c:v>
                </c:pt>
                <c:pt idx="48">
                  <c:v>209</c:v>
                </c:pt>
                <c:pt idx="49">
                  <c:v>212</c:v>
                </c:pt>
                <c:pt idx="50">
                  <c:v>194</c:v>
                </c:pt>
                <c:pt idx="51">
                  <c:v>154</c:v>
                </c:pt>
                <c:pt idx="52">
                  <c:v>118</c:v>
                </c:pt>
                <c:pt idx="53">
                  <c:v>138</c:v>
                </c:pt>
                <c:pt idx="54">
                  <c:v>86</c:v>
                </c:pt>
                <c:pt idx="55">
                  <c:v>66</c:v>
                </c:pt>
                <c:pt idx="56">
                  <c:v>90</c:v>
                </c:pt>
                <c:pt idx="57">
                  <c:v>113</c:v>
                </c:pt>
                <c:pt idx="58">
                  <c:v>151</c:v>
                </c:pt>
                <c:pt idx="59">
                  <c:v>137</c:v>
                </c:pt>
                <c:pt idx="60">
                  <c:v>126</c:v>
                </c:pt>
                <c:pt idx="61">
                  <c:v>-8</c:v>
                </c:pt>
                <c:pt idx="62">
                  <c:v>-27</c:v>
                </c:pt>
                <c:pt idx="63">
                  <c:v>-28</c:v>
                </c:pt>
                <c:pt idx="64">
                  <c:v>-22</c:v>
                </c:pt>
                <c:pt idx="65">
                  <c:v>-25</c:v>
                </c:pt>
                <c:pt idx="66">
                  <c:v>24</c:v>
                </c:pt>
                <c:pt idx="67">
                  <c:v>24</c:v>
                </c:pt>
                <c:pt idx="68">
                  <c:v>-10</c:v>
                </c:pt>
                <c:pt idx="69">
                  <c:v>-1</c:v>
                </c:pt>
                <c:pt idx="70">
                  <c:v>8</c:v>
                </c:pt>
                <c:pt idx="71">
                  <c:v>11</c:v>
                </c:pt>
                <c:pt idx="72">
                  <c:v>42</c:v>
                </c:pt>
                <c:pt idx="73">
                  <c:v>44</c:v>
                </c:pt>
                <c:pt idx="74">
                  <c:v>-14</c:v>
                </c:pt>
                <c:pt idx="75">
                  <c:v>5</c:v>
                </c:pt>
                <c:pt idx="76">
                  <c:v>25</c:v>
                </c:pt>
                <c:pt idx="77">
                  <c:v>-6</c:v>
                </c:pt>
                <c:pt idx="78">
                  <c:v>12</c:v>
                </c:pt>
                <c:pt idx="79">
                  <c:v>-11</c:v>
                </c:pt>
                <c:pt idx="80">
                  <c:v>-1</c:v>
                </c:pt>
                <c:pt idx="81">
                  <c:v>-14</c:v>
                </c:pt>
                <c:pt idx="82">
                  <c:v>-29</c:v>
                </c:pt>
                <c:pt idx="83">
                  <c:v>3</c:v>
                </c:pt>
                <c:pt idx="84">
                  <c:v>-146</c:v>
                </c:pt>
                <c:pt idx="85">
                  <c:v>-1</c:v>
                </c:pt>
                <c:pt idx="86">
                  <c:v>1</c:v>
                </c:pt>
                <c:pt idx="87">
                  <c:v>-1</c:v>
                </c:pt>
                <c:pt idx="88">
                  <c:v>-25</c:v>
                </c:pt>
                <c:pt idx="89">
                  <c:v>17</c:v>
                </c:pt>
                <c:pt idx="90">
                  <c:v>10</c:v>
                </c:pt>
                <c:pt idx="91">
                  <c:v>14</c:v>
                </c:pt>
                <c:pt idx="92">
                  <c:v>-28</c:v>
                </c:pt>
                <c:pt idx="93">
                  <c:v>38</c:v>
                </c:pt>
                <c:pt idx="94">
                  <c:v>-18</c:v>
                </c:pt>
                <c:pt idx="95">
                  <c:v>-3</c:v>
                </c:pt>
                <c:pt idx="96">
                  <c:v>10</c:v>
                </c:pt>
                <c:pt idx="97">
                  <c:v>9</c:v>
                </c:pt>
                <c:pt idx="98">
                  <c:v>50</c:v>
                </c:pt>
                <c:pt idx="99">
                  <c:v>38</c:v>
                </c:pt>
                <c:pt idx="100">
                  <c:v>46</c:v>
                </c:pt>
                <c:pt idx="101">
                  <c:v>27</c:v>
                </c:pt>
                <c:pt idx="102">
                  <c:v>1</c:v>
                </c:pt>
                <c:pt idx="103">
                  <c:v>102</c:v>
                </c:pt>
                <c:pt idx="104">
                  <c:v>75</c:v>
                </c:pt>
                <c:pt idx="105">
                  <c:v>88</c:v>
                </c:pt>
                <c:pt idx="106">
                  <c:v>78</c:v>
                </c:pt>
                <c:pt idx="107">
                  <c:v>175</c:v>
                </c:pt>
                <c:pt idx="108">
                  <c:v>107</c:v>
                </c:pt>
                <c:pt idx="109">
                  <c:v>25</c:v>
                </c:pt>
                <c:pt idx="110">
                  <c:v>62</c:v>
                </c:pt>
                <c:pt idx="111">
                  <c:v>67</c:v>
                </c:pt>
                <c:pt idx="112">
                  <c:v>51</c:v>
                </c:pt>
                <c:pt idx="113">
                  <c:v>73</c:v>
                </c:pt>
                <c:pt idx="114">
                  <c:v>98</c:v>
                </c:pt>
                <c:pt idx="115">
                  <c:v>83</c:v>
                </c:pt>
                <c:pt idx="116">
                  <c:v>-18</c:v>
                </c:pt>
                <c:pt idx="117">
                  <c:v>18</c:v>
                </c:pt>
                <c:pt idx="118">
                  <c:v>59</c:v>
                </c:pt>
                <c:pt idx="119">
                  <c:v>60</c:v>
                </c:pt>
                <c:pt idx="120">
                  <c:v>92</c:v>
                </c:pt>
                <c:pt idx="121">
                  <c:v>96</c:v>
                </c:pt>
                <c:pt idx="122">
                  <c:v>54</c:v>
                </c:pt>
                <c:pt idx="123">
                  <c:v>104</c:v>
                </c:pt>
                <c:pt idx="124">
                  <c:v>95</c:v>
                </c:pt>
                <c:pt idx="125">
                  <c:v>100</c:v>
                </c:pt>
                <c:pt idx="126">
                  <c:v>106</c:v>
                </c:pt>
                <c:pt idx="127">
                  <c:v>113</c:v>
                </c:pt>
                <c:pt idx="128">
                  <c:v>95</c:v>
                </c:pt>
                <c:pt idx="129">
                  <c:v>93</c:v>
                </c:pt>
                <c:pt idx="130">
                  <c:v>87</c:v>
                </c:pt>
                <c:pt idx="131">
                  <c:v>80</c:v>
                </c:pt>
                <c:pt idx="132">
                  <c:v>61</c:v>
                </c:pt>
                <c:pt idx="133">
                  <c:v>-4</c:v>
                </c:pt>
                <c:pt idx="134">
                  <c:v>-8</c:v>
                </c:pt>
                <c:pt idx="135">
                  <c:v>28</c:v>
                </c:pt>
                <c:pt idx="136">
                  <c:v>28</c:v>
                </c:pt>
                <c:pt idx="137">
                  <c:v>43</c:v>
                </c:pt>
                <c:pt idx="138">
                  <c:v>41</c:v>
                </c:pt>
                <c:pt idx="139">
                  <c:v>-7</c:v>
                </c:pt>
                <c:pt idx="140">
                  <c:v>7</c:v>
                </c:pt>
                <c:pt idx="141">
                  <c:v>9</c:v>
                </c:pt>
                <c:pt idx="142">
                  <c:v>49</c:v>
                </c:pt>
                <c:pt idx="143">
                  <c:v>44</c:v>
                </c:pt>
                <c:pt idx="144">
                  <c:v>45</c:v>
                </c:pt>
                <c:pt idx="145">
                  <c:v>46</c:v>
                </c:pt>
                <c:pt idx="146">
                  <c:v>61</c:v>
                </c:pt>
                <c:pt idx="147">
                  <c:v>83</c:v>
                </c:pt>
                <c:pt idx="148">
                  <c:v>61</c:v>
                </c:pt>
                <c:pt idx="149">
                  <c:v>45</c:v>
                </c:pt>
                <c:pt idx="150">
                  <c:v>56</c:v>
                </c:pt>
                <c:pt idx="151">
                  <c:v>52</c:v>
                </c:pt>
                <c:pt idx="152">
                  <c:v>79</c:v>
                </c:pt>
                <c:pt idx="153">
                  <c:v>79</c:v>
                </c:pt>
                <c:pt idx="154">
                  <c:v>102</c:v>
                </c:pt>
                <c:pt idx="155">
                  <c:v>86</c:v>
                </c:pt>
                <c:pt idx="156">
                  <c:v>84</c:v>
                </c:pt>
                <c:pt idx="157">
                  <c:v>90</c:v>
                </c:pt>
                <c:pt idx="158">
                  <c:v>103</c:v>
                </c:pt>
                <c:pt idx="159">
                  <c:v>100</c:v>
                </c:pt>
                <c:pt idx="160">
                  <c:v>76</c:v>
                </c:pt>
                <c:pt idx="161">
                  <c:v>73</c:v>
                </c:pt>
                <c:pt idx="162">
                  <c:v>101</c:v>
                </c:pt>
                <c:pt idx="163">
                  <c:v>126</c:v>
                </c:pt>
                <c:pt idx="164">
                  <c:v>122</c:v>
                </c:pt>
                <c:pt idx="165">
                  <c:v>134</c:v>
                </c:pt>
                <c:pt idx="166">
                  <c:v>153</c:v>
                </c:pt>
                <c:pt idx="167">
                  <c:v>145</c:v>
                </c:pt>
                <c:pt idx="168">
                  <c:v>150</c:v>
                </c:pt>
                <c:pt idx="169">
                  <c:v>147</c:v>
                </c:pt>
                <c:pt idx="170">
                  <c:v>155</c:v>
                </c:pt>
                <c:pt idx="171">
                  <c:v>189</c:v>
                </c:pt>
                <c:pt idx="172">
                  <c:v>144</c:v>
                </c:pt>
                <c:pt idx="173">
                  <c:v>116</c:v>
                </c:pt>
                <c:pt idx="174">
                  <c:v>100</c:v>
                </c:pt>
                <c:pt idx="175">
                  <c:v>156</c:v>
                </c:pt>
                <c:pt idx="176">
                  <c:v>164</c:v>
                </c:pt>
                <c:pt idx="177">
                  <c:v>160</c:v>
                </c:pt>
                <c:pt idx="178">
                  <c:v>146</c:v>
                </c:pt>
                <c:pt idx="179">
                  <c:v>162</c:v>
                </c:pt>
                <c:pt idx="180">
                  <c:v>165</c:v>
                </c:pt>
                <c:pt idx="181">
                  <c:v>169</c:v>
                </c:pt>
                <c:pt idx="182">
                  <c:v>157</c:v>
                </c:pt>
                <c:pt idx="183">
                  <c:v>138</c:v>
                </c:pt>
                <c:pt idx="184">
                  <c:v>136</c:v>
                </c:pt>
                <c:pt idx="185">
                  <c:v>150</c:v>
                </c:pt>
                <c:pt idx="186">
                  <c:v>125</c:v>
                </c:pt>
                <c:pt idx="187">
                  <c:v>120</c:v>
                </c:pt>
                <c:pt idx="188">
                  <c:v>88</c:v>
                </c:pt>
                <c:pt idx="189">
                  <c:v>116</c:v>
                </c:pt>
                <c:pt idx="190">
                  <c:v>109</c:v>
                </c:pt>
                <c:pt idx="191">
                  <c:v>150</c:v>
                </c:pt>
                <c:pt idx="192">
                  <c:v>164</c:v>
                </c:pt>
                <c:pt idx="193">
                  <c:v>178</c:v>
                </c:pt>
                <c:pt idx="194">
                  <c:v>168</c:v>
                </c:pt>
                <c:pt idx="195">
                  <c:v>177</c:v>
                </c:pt>
                <c:pt idx="196">
                  <c:v>158</c:v>
                </c:pt>
                <c:pt idx="197">
                  <c:v>179</c:v>
                </c:pt>
                <c:pt idx="198">
                  <c:v>154</c:v>
                </c:pt>
                <c:pt idx="199">
                  <c:v>148</c:v>
                </c:pt>
                <c:pt idx="200">
                  <c:v>160</c:v>
                </c:pt>
                <c:pt idx="201">
                  <c:v>171</c:v>
                </c:pt>
                <c:pt idx="202">
                  <c:v>149</c:v>
                </c:pt>
                <c:pt idx="203">
                  <c:v>173</c:v>
                </c:pt>
                <c:pt idx="204">
                  <c:v>170</c:v>
                </c:pt>
                <c:pt idx="205">
                  <c:v>156</c:v>
                </c:pt>
                <c:pt idx="206">
                  <c:v>138</c:v>
                </c:pt>
                <c:pt idx="207">
                  <c:v>110</c:v>
                </c:pt>
                <c:pt idx="208">
                  <c:v>124</c:v>
                </c:pt>
                <c:pt idx="209">
                  <c:v>125</c:v>
                </c:pt>
                <c:pt idx="210">
                  <c:v>139</c:v>
                </c:pt>
                <c:pt idx="211">
                  <c:v>125</c:v>
                </c:pt>
                <c:pt idx="212">
                  <c:v>135</c:v>
                </c:pt>
                <c:pt idx="213">
                  <c:v>157</c:v>
                </c:pt>
                <c:pt idx="214">
                  <c:v>186</c:v>
                </c:pt>
                <c:pt idx="215">
                  <c:v>181</c:v>
                </c:pt>
                <c:pt idx="216">
                  <c:v>190</c:v>
                </c:pt>
                <c:pt idx="217">
                  <c:v>179</c:v>
                </c:pt>
                <c:pt idx="218">
                  <c:v>163</c:v>
                </c:pt>
                <c:pt idx="219">
                  <c:v>175</c:v>
                </c:pt>
                <c:pt idx="220">
                  <c:v>150</c:v>
                </c:pt>
                <c:pt idx="221">
                  <c:v>134</c:v>
                </c:pt>
                <c:pt idx="222">
                  <c:v>138</c:v>
                </c:pt>
                <c:pt idx="223">
                  <c:v>165</c:v>
                </c:pt>
                <c:pt idx="224">
                  <c:v>166</c:v>
                </c:pt>
                <c:pt idx="225">
                  <c:v>163</c:v>
                </c:pt>
                <c:pt idx="226">
                  <c:v>161</c:v>
                </c:pt>
                <c:pt idx="227">
                  <c:v>134</c:v>
                </c:pt>
                <c:pt idx="228">
                  <c:v>139</c:v>
                </c:pt>
                <c:pt idx="229">
                  <c:v>140</c:v>
                </c:pt>
                <c:pt idx="230">
                  <c:v>111</c:v>
                </c:pt>
                <c:pt idx="231">
                  <c:v>115</c:v>
                </c:pt>
                <c:pt idx="232">
                  <c:v>108</c:v>
                </c:pt>
                <c:pt idx="233">
                  <c:v>119</c:v>
                </c:pt>
                <c:pt idx="234">
                  <c:v>119</c:v>
                </c:pt>
                <c:pt idx="235">
                  <c:v>103</c:v>
                </c:pt>
                <c:pt idx="236">
                  <c:v>64</c:v>
                </c:pt>
                <c:pt idx="237">
                  <c:v>105</c:v>
                </c:pt>
                <c:pt idx="238">
                  <c:v>113</c:v>
                </c:pt>
                <c:pt idx="239">
                  <c:v>116</c:v>
                </c:pt>
                <c:pt idx="240">
                  <c:v>105</c:v>
                </c:pt>
                <c:pt idx="241">
                  <c:v>110</c:v>
                </c:pt>
                <c:pt idx="242">
                  <c:v>113</c:v>
                </c:pt>
                <c:pt idx="243">
                  <c:v>132</c:v>
                </c:pt>
                <c:pt idx="244">
                  <c:v>135</c:v>
                </c:pt>
                <c:pt idx="245">
                  <c:v>134</c:v>
                </c:pt>
                <c:pt idx="246">
                  <c:v>138</c:v>
                </c:pt>
                <c:pt idx="247">
                  <c:v>118</c:v>
                </c:pt>
                <c:pt idx="248">
                  <c:v>123</c:v>
                </c:pt>
                <c:pt idx="249">
                  <c:v>132</c:v>
                </c:pt>
                <c:pt idx="250">
                  <c:v>109</c:v>
                </c:pt>
                <c:pt idx="251">
                  <c:v>136</c:v>
                </c:pt>
                <c:pt idx="252">
                  <c:v>144</c:v>
                </c:pt>
                <c:pt idx="253">
                  <c:v>136</c:v>
                </c:pt>
                <c:pt idx="254">
                  <c:v>138</c:v>
                </c:pt>
                <c:pt idx="255">
                  <c:v>118</c:v>
                </c:pt>
                <c:pt idx="256">
                  <c:v>129</c:v>
                </c:pt>
                <c:pt idx="257">
                  <c:v>142</c:v>
                </c:pt>
                <c:pt idx="258">
                  <c:v>132</c:v>
                </c:pt>
                <c:pt idx="259">
                  <c:v>131</c:v>
                </c:pt>
                <c:pt idx="260">
                  <c:v>145</c:v>
                </c:pt>
                <c:pt idx="261">
                  <c:v>125</c:v>
                </c:pt>
                <c:pt idx="262">
                  <c:v>105</c:v>
                </c:pt>
                <c:pt idx="263">
                  <c:v>103</c:v>
                </c:pt>
                <c:pt idx="264">
                  <c:v>138</c:v>
                </c:pt>
                <c:pt idx="265">
                  <c:v>128</c:v>
                </c:pt>
                <c:pt idx="266">
                  <c:v>168</c:v>
                </c:pt>
                <c:pt idx="267">
                  <c:v>100</c:v>
                </c:pt>
                <c:pt idx="268">
                  <c:v>105</c:v>
                </c:pt>
                <c:pt idx="269">
                  <c:v>109</c:v>
                </c:pt>
                <c:pt idx="270">
                  <c:v>84</c:v>
                </c:pt>
                <c:pt idx="271">
                  <c:v>80</c:v>
                </c:pt>
                <c:pt idx="272">
                  <c:v>86</c:v>
                </c:pt>
                <c:pt idx="273">
                  <c:v>73</c:v>
                </c:pt>
                <c:pt idx="274">
                  <c:v>64</c:v>
                </c:pt>
                <c:pt idx="275">
                  <c:v>35</c:v>
                </c:pt>
                <c:pt idx="276">
                  <c:v>7</c:v>
                </c:pt>
                <c:pt idx="277">
                  <c:v>-24</c:v>
                </c:pt>
                <c:pt idx="278">
                  <c:v>-21</c:v>
                </c:pt>
                <c:pt idx="279">
                  <c:v>-46</c:v>
                </c:pt>
                <c:pt idx="280">
                  <c:v>1</c:v>
                </c:pt>
                <c:pt idx="281">
                  <c:v>-11</c:v>
                </c:pt>
                <c:pt idx="282">
                  <c:v>18</c:v>
                </c:pt>
                <c:pt idx="283">
                  <c:v>35</c:v>
                </c:pt>
                <c:pt idx="284">
                  <c:v>33</c:v>
                </c:pt>
                <c:pt idx="285">
                  <c:v>39</c:v>
                </c:pt>
                <c:pt idx="286">
                  <c:v>40</c:v>
                </c:pt>
                <c:pt idx="287">
                  <c:v>52</c:v>
                </c:pt>
                <c:pt idx="288">
                  <c:v>81</c:v>
                </c:pt>
                <c:pt idx="289">
                  <c:v>76</c:v>
                </c:pt>
                <c:pt idx="290">
                  <c:v>26</c:v>
                </c:pt>
                <c:pt idx="291">
                  <c:v>7</c:v>
                </c:pt>
                <c:pt idx="292">
                  <c:v>29</c:v>
                </c:pt>
                <c:pt idx="293">
                  <c:v>27</c:v>
                </c:pt>
                <c:pt idx="294">
                  <c:v>22</c:v>
                </c:pt>
                <c:pt idx="295">
                  <c:v>2</c:v>
                </c:pt>
                <c:pt idx="296">
                  <c:v>11</c:v>
                </c:pt>
                <c:pt idx="297">
                  <c:v>-2</c:v>
                </c:pt>
                <c:pt idx="298">
                  <c:v>7</c:v>
                </c:pt>
                <c:pt idx="299">
                  <c:v>-2</c:v>
                </c:pt>
                <c:pt idx="300">
                  <c:v>-8</c:v>
                </c:pt>
                <c:pt idx="301">
                  <c:v>2</c:v>
                </c:pt>
                <c:pt idx="302">
                  <c:v>31</c:v>
                </c:pt>
                <c:pt idx="303">
                  <c:v>0</c:v>
                </c:pt>
                <c:pt idx="304">
                  <c:v>-18</c:v>
                </c:pt>
                <c:pt idx="305">
                  <c:v>-28</c:v>
                </c:pt>
                <c:pt idx="306">
                  <c:v>-32</c:v>
                </c:pt>
                <c:pt idx="307">
                  <c:v>-41</c:v>
                </c:pt>
                <c:pt idx="308">
                  <c:v>-55</c:v>
                </c:pt>
                <c:pt idx="309">
                  <c:v>-61</c:v>
                </c:pt>
                <c:pt idx="310">
                  <c:v>-77</c:v>
                </c:pt>
                <c:pt idx="311">
                  <c:v>-61</c:v>
                </c:pt>
                <c:pt idx="312">
                  <c:v>-114</c:v>
                </c:pt>
                <c:pt idx="313">
                  <c:v>-112</c:v>
                </c:pt>
                <c:pt idx="314">
                  <c:v>-105</c:v>
                </c:pt>
                <c:pt idx="315">
                  <c:v>-104</c:v>
                </c:pt>
                <c:pt idx="316">
                  <c:v>-106</c:v>
                </c:pt>
                <c:pt idx="317">
                  <c:v>-37</c:v>
                </c:pt>
                <c:pt idx="318">
                  <c:v>-35</c:v>
                </c:pt>
                <c:pt idx="319">
                  <c:v>-54</c:v>
                </c:pt>
                <c:pt idx="320">
                  <c:v>-63</c:v>
                </c:pt>
                <c:pt idx="321">
                  <c:v>-35</c:v>
                </c:pt>
                <c:pt idx="322">
                  <c:v>-34</c:v>
                </c:pt>
                <c:pt idx="323">
                  <c:v>8</c:v>
                </c:pt>
                <c:pt idx="324">
                  <c:v>14</c:v>
                </c:pt>
                <c:pt idx="325">
                  <c:v>49</c:v>
                </c:pt>
                <c:pt idx="326">
                  <c:v>36</c:v>
                </c:pt>
                <c:pt idx="327">
                  <c:v>102</c:v>
                </c:pt>
                <c:pt idx="328">
                  <c:v>-25</c:v>
                </c:pt>
                <c:pt idx="329">
                  <c:v>10</c:v>
                </c:pt>
                <c:pt idx="330">
                  <c:v>21</c:v>
                </c:pt>
                <c:pt idx="331">
                  <c:v>34</c:v>
                </c:pt>
                <c:pt idx="332">
                  <c:v>20</c:v>
                </c:pt>
                <c:pt idx="333">
                  <c:v>29</c:v>
                </c:pt>
                <c:pt idx="334">
                  <c:v>63</c:v>
                </c:pt>
                <c:pt idx="335">
                  <c:v>10</c:v>
                </c:pt>
                <c:pt idx="336">
                  <c:v>40</c:v>
                </c:pt>
                <c:pt idx="337">
                  <c:v>-11</c:v>
                </c:pt>
                <c:pt idx="338">
                  <c:v>69</c:v>
                </c:pt>
                <c:pt idx="339">
                  <c:v>79</c:v>
                </c:pt>
                <c:pt idx="340">
                  <c:v>84</c:v>
                </c:pt>
                <c:pt idx="341">
                  <c:v>41</c:v>
                </c:pt>
                <c:pt idx="342">
                  <c:v>13</c:v>
                </c:pt>
                <c:pt idx="343">
                  <c:v>32</c:v>
                </c:pt>
                <c:pt idx="344">
                  <c:v>32</c:v>
                </c:pt>
                <c:pt idx="345">
                  <c:v>39</c:v>
                </c:pt>
                <c:pt idx="346">
                  <c:v>67</c:v>
                </c:pt>
                <c:pt idx="347">
                  <c:v>69</c:v>
                </c:pt>
                <c:pt idx="348">
                  <c:v>36</c:v>
                </c:pt>
                <c:pt idx="349">
                  <c:v>29</c:v>
                </c:pt>
                <c:pt idx="350">
                  <c:v>41</c:v>
                </c:pt>
                <c:pt idx="351">
                  <c:v>50</c:v>
                </c:pt>
                <c:pt idx="352">
                  <c:v>53</c:v>
                </c:pt>
                <c:pt idx="353">
                  <c:v>93</c:v>
                </c:pt>
                <c:pt idx="354">
                  <c:v>71</c:v>
                </c:pt>
                <c:pt idx="355">
                  <c:v>113</c:v>
                </c:pt>
                <c:pt idx="356">
                  <c:v>120</c:v>
                </c:pt>
                <c:pt idx="357">
                  <c:v>140</c:v>
                </c:pt>
                <c:pt idx="358">
                  <c:v>119</c:v>
                </c:pt>
                <c:pt idx="359">
                  <c:v>128</c:v>
                </c:pt>
                <c:pt idx="360">
                  <c:v>132</c:v>
                </c:pt>
                <c:pt idx="361">
                  <c:v>196</c:v>
                </c:pt>
                <c:pt idx="362">
                  <c:v>185</c:v>
                </c:pt>
                <c:pt idx="363">
                  <c:v>146</c:v>
                </c:pt>
                <c:pt idx="364">
                  <c:v>165</c:v>
                </c:pt>
                <c:pt idx="365">
                  <c:v>129</c:v>
                </c:pt>
                <c:pt idx="366">
                  <c:v>149</c:v>
                </c:pt>
                <c:pt idx="367">
                  <c:v>136</c:v>
                </c:pt>
                <c:pt idx="368">
                  <c:v>129</c:v>
                </c:pt>
                <c:pt idx="369">
                  <c:v>156</c:v>
                </c:pt>
                <c:pt idx="370">
                  <c:v>126</c:v>
                </c:pt>
                <c:pt idx="371">
                  <c:v>170</c:v>
                </c:pt>
                <c:pt idx="372">
                  <c:v>172</c:v>
                </c:pt>
                <c:pt idx="373">
                  <c:v>177</c:v>
                </c:pt>
                <c:pt idx="374">
                  <c:v>149</c:v>
                </c:pt>
                <c:pt idx="375">
                  <c:v>138</c:v>
                </c:pt>
                <c:pt idx="376">
                  <c:v>167</c:v>
                </c:pt>
                <c:pt idx="377">
                  <c:v>155</c:v>
                </c:pt>
                <c:pt idx="378">
                  <c:v>171</c:v>
                </c:pt>
                <c:pt idx="379">
                  <c:v>179</c:v>
                </c:pt>
                <c:pt idx="380">
                  <c:v>170</c:v>
                </c:pt>
                <c:pt idx="381">
                  <c:v>202</c:v>
                </c:pt>
                <c:pt idx="382">
                  <c:v>220</c:v>
                </c:pt>
                <c:pt idx="383">
                  <c:v>186</c:v>
                </c:pt>
                <c:pt idx="384">
                  <c:v>145</c:v>
                </c:pt>
                <c:pt idx="385">
                  <c:v>184</c:v>
                </c:pt>
                <c:pt idx="386">
                  <c:v>234</c:v>
                </c:pt>
                <c:pt idx="387">
                  <c:v>205</c:v>
                </c:pt>
                <c:pt idx="388">
                  <c:v>213</c:v>
                </c:pt>
                <c:pt idx="389">
                  <c:v>224</c:v>
                </c:pt>
                <c:pt idx="390">
                  <c:v>195</c:v>
                </c:pt>
                <c:pt idx="391">
                  <c:v>163</c:v>
                </c:pt>
                <c:pt idx="392">
                  <c:v>196</c:v>
                </c:pt>
                <c:pt idx="393">
                  <c:v>175</c:v>
                </c:pt>
                <c:pt idx="394">
                  <c:v>214</c:v>
                </c:pt>
                <c:pt idx="395">
                  <c:v>179</c:v>
                </c:pt>
                <c:pt idx="396">
                  <c:v>261</c:v>
                </c:pt>
                <c:pt idx="397">
                  <c:v>237</c:v>
                </c:pt>
                <c:pt idx="398">
                  <c:v>268</c:v>
                </c:pt>
                <c:pt idx="399">
                  <c:v>211</c:v>
                </c:pt>
                <c:pt idx="400">
                  <c:v>215</c:v>
                </c:pt>
                <c:pt idx="401">
                  <c:v>221</c:v>
                </c:pt>
                <c:pt idx="402">
                  <c:v>153</c:v>
                </c:pt>
                <c:pt idx="403">
                  <c:v>184</c:v>
                </c:pt>
                <c:pt idx="404">
                  <c:v>198</c:v>
                </c:pt>
                <c:pt idx="405">
                  <c:v>211</c:v>
                </c:pt>
                <c:pt idx="406">
                  <c:v>229</c:v>
                </c:pt>
                <c:pt idx="407">
                  <c:v>272</c:v>
                </c:pt>
                <c:pt idx="408">
                  <c:v>276</c:v>
                </c:pt>
                <c:pt idx="409">
                  <c:v>322</c:v>
                </c:pt>
                <c:pt idx="410">
                  <c:v>325</c:v>
                </c:pt>
                <c:pt idx="411">
                  <c:v>389</c:v>
                </c:pt>
                <c:pt idx="412">
                  <c:v>394</c:v>
                </c:pt>
                <c:pt idx="413">
                  <c:v>388</c:v>
                </c:pt>
                <c:pt idx="414">
                  <c:v>547</c:v>
                </c:pt>
                <c:pt idx="415">
                  <c:v>527</c:v>
                </c:pt>
                <c:pt idx="416">
                  <c:v>498</c:v>
                </c:pt>
                <c:pt idx="417">
                  <c:v>510</c:v>
                </c:pt>
                <c:pt idx="418">
                  <c:v>539</c:v>
                </c:pt>
                <c:pt idx="419">
                  <c:v>611</c:v>
                </c:pt>
                <c:pt idx="420">
                  <c:v>597</c:v>
                </c:pt>
                <c:pt idx="421">
                  <c:v>646</c:v>
                </c:pt>
                <c:pt idx="422">
                  <c:v>555</c:v>
                </c:pt>
                <c:pt idx="423">
                  <c:v>547</c:v>
                </c:pt>
                <c:pt idx="424">
                  <c:v>467</c:v>
                </c:pt>
                <c:pt idx="425">
                  <c:v>471</c:v>
                </c:pt>
                <c:pt idx="426">
                  <c:v>493</c:v>
                </c:pt>
                <c:pt idx="427">
                  <c:v>507</c:v>
                </c:pt>
                <c:pt idx="428">
                  <c:v>452</c:v>
                </c:pt>
                <c:pt idx="429">
                  <c:v>469</c:v>
                </c:pt>
                <c:pt idx="430">
                  <c:v>475</c:v>
                </c:pt>
                <c:pt idx="431">
                  <c:v>477</c:v>
                </c:pt>
                <c:pt idx="432">
                  <c:v>434</c:v>
                </c:pt>
                <c:pt idx="433">
                  <c:v>412</c:v>
                </c:pt>
                <c:pt idx="434">
                  <c:v>424</c:v>
                </c:pt>
                <c:pt idx="435">
                  <c:v>446</c:v>
                </c:pt>
                <c:pt idx="436">
                  <c:v>434</c:v>
                </c:pt>
                <c:pt idx="437">
                  <c:v>464</c:v>
                </c:pt>
                <c:pt idx="438">
                  <c:v>445</c:v>
                </c:pt>
                <c:pt idx="439">
                  <c:v>389</c:v>
                </c:pt>
                <c:pt idx="440">
                  <c:v>422</c:v>
                </c:pt>
                <c:pt idx="441">
                  <c:v>411</c:v>
                </c:pt>
                <c:pt idx="442">
                  <c:v>402</c:v>
                </c:pt>
                <c:pt idx="443">
                  <c:v>405</c:v>
                </c:pt>
                <c:pt idx="444">
                  <c:v>435</c:v>
                </c:pt>
                <c:pt idx="445">
                  <c:v>472</c:v>
                </c:pt>
                <c:pt idx="446">
                  <c:v>453</c:v>
                </c:pt>
                <c:pt idx="447">
                  <c:v>436</c:v>
                </c:pt>
                <c:pt idx="448">
                  <c:v>484</c:v>
                </c:pt>
                <c:pt idx="449">
                  <c:v>497</c:v>
                </c:pt>
                <c:pt idx="450">
                  <c:v>369</c:v>
                </c:pt>
                <c:pt idx="451">
                  <c:v>310</c:v>
                </c:pt>
                <c:pt idx="452">
                  <c:v>370</c:v>
                </c:pt>
                <c:pt idx="453">
                  <c:v>374</c:v>
                </c:pt>
                <c:pt idx="454">
                  <c:v>389</c:v>
                </c:pt>
                <c:pt idx="455">
                  <c:v>418</c:v>
                </c:pt>
                <c:pt idx="456">
                  <c:v>431</c:v>
                </c:pt>
                <c:pt idx="457">
                  <c:v>439</c:v>
                </c:pt>
                <c:pt idx="458">
                  <c:v>440</c:v>
                </c:pt>
                <c:pt idx="459">
                  <c:v>451</c:v>
                </c:pt>
                <c:pt idx="460">
                  <c:v>428</c:v>
                </c:pt>
                <c:pt idx="461">
                  <c:v>411</c:v>
                </c:pt>
                <c:pt idx="462">
                  <c:v>426</c:v>
                </c:pt>
                <c:pt idx="463">
                  <c:v>467</c:v>
                </c:pt>
                <c:pt idx="464">
                  <c:v>418</c:v>
                </c:pt>
                <c:pt idx="465">
                  <c:v>451</c:v>
                </c:pt>
                <c:pt idx="466">
                  <c:v>429</c:v>
                </c:pt>
                <c:pt idx="467">
                  <c:v>467</c:v>
                </c:pt>
                <c:pt idx="468">
                  <c:v>434</c:v>
                </c:pt>
                <c:pt idx="469">
                  <c:v>419</c:v>
                </c:pt>
                <c:pt idx="470">
                  <c:v>441</c:v>
                </c:pt>
                <c:pt idx="471">
                  <c:v>489</c:v>
                </c:pt>
                <c:pt idx="472">
                  <c:v>505</c:v>
                </c:pt>
                <c:pt idx="473">
                  <c:v>460</c:v>
                </c:pt>
                <c:pt idx="474">
                  <c:v>472</c:v>
                </c:pt>
                <c:pt idx="475">
                  <c:v>515</c:v>
                </c:pt>
                <c:pt idx="476">
                  <c:v>506</c:v>
                </c:pt>
                <c:pt idx="477">
                  <c:v>535</c:v>
                </c:pt>
                <c:pt idx="478">
                  <c:v>551</c:v>
                </c:pt>
                <c:pt idx="479">
                  <c:v>532</c:v>
                </c:pt>
                <c:pt idx="480">
                  <c:v>517</c:v>
                </c:pt>
                <c:pt idx="481">
                  <c:v>493</c:v>
                </c:pt>
                <c:pt idx="482">
                  <c:v>471</c:v>
                </c:pt>
                <c:pt idx="483">
                  <c:v>483</c:v>
                </c:pt>
                <c:pt idx="484">
                  <c:v>467</c:v>
                </c:pt>
                <c:pt idx="485">
                  <c:v>467</c:v>
                </c:pt>
                <c:pt idx="486">
                  <c:v>469</c:v>
                </c:pt>
                <c:pt idx="487">
                  <c:v>454</c:v>
                </c:pt>
                <c:pt idx="488">
                  <c:v>450</c:v>
                </c:pt>
                <c:pt idx="489">
                  <c:v>442</c:v>
                </c:pt>
                <c:pt idx="490">
                  <c:v>428</c:v>
                </c:pt>
                <c:pt idx="491">
                  <c:v>429</c:v>
                </c:pt>
                <c:pt idx="492">
                  <c:v>445</c:v>
                </c:pt>
                <c:pt idx="493">
                  <c:v>431</c:v>
                </c:pt>
                <c:pt idx="494">
                  <c:v>413</c:v>
                </c:pt>
                <c:pt idx="495">
                  <c:v>427</c:v>
                </c:pt>
                <c:pt idx="496">
                  <c:v>373</c:v>
                </c:pt>
                <c:pt idx="497">
                  <c:v>376</c:v>
                </c:pt>
                <c:pt idx="498">
                  <c:v>388</c:v>
                </c:pt>
                <c:pt idx="499">
                  <c:v>369</c:v>
                </c:pt>
                <c:pt idx="500">
                  <c:v>382</c:v>
                </c:pt>
                <c:pt idx="501">
                  <c:v>366</c:v>
                </c:pt>
                <c:pt idx="502">
                  <c:v>311</c:v>
                </c:pt>
                <c:pt idx="503">
                  <c:v>362</c:v>
                </c:pt>
                <c:pt idx="504">
                  <c:v>369</c:v>
                </c:pt>
                <c:pt idx="505">
                  <c:v>334</c:v>
                </c:pt>
                <c:pt idx="506">
                  <c:v>322</c:v>
                </c:pt>
                <c:pt idx="507">
                  <c:v>272</c:v>
                </c:pt>
                <c:pt idx="508">
                  <c:v>232</c:v>
                </c:pt>
                <c:pt idx="509">
                  <c:v>242</c:v>
                </c:pt>
                <c:pt idx="510">
                  <c:v>212</c:v>
                </c:pt>
                <c:pt idx="511">
                  <c:v>238</c:v>
                </c:pt>
                <c:pt idx="512">
                  <c:v>254</c:v>
                </c:pt>
                <c:pt idx="513">
                  <c:v>260</c:v>
                </c:pt>
                <c:pt idx="514">
                  <c:v>297</c:v>
                </c:pt>
                <c:pt idx="515">
                  <c:v>316</c:v>
                </c:pt>
                <c:pt idx="516">
                  <c:v>293</c:v>
                </c:pt>
                <c:pt idx="517">
                  <c:v>253</c:v>
                </c:pt>
                <c:pt idx="518">
                  <c:v>292</c:v>
                </c:pt>
                <c:pt idx="519">
                  <c:v>278</c:v>
                </c:pt>
                <c:pt idx="520">
                  <c:v>287</c:v>
                </c:pt>
                <c:pt idx="521">
                  <c:v>260</c:v>
                </c:pt>
                <c:pt idx="522">
                  <c:v>270</c:v>
                </c:pt>
                <c:pt idx="523">
                  <c:v>275</c:v>
                </c:pt>
                <c:pt idx="524">
                  <c:v>316</c:v>
                </c:pt>
                <c:pt idx="525">
                  <c:v>289</c:v>
                </c:pt>
                <c:pt idx="526">
                  <c:v>414</c:v>
                </c:pt>
                <c:pt idx="527">
                  <c:v>460</c:v>
                </c:pt>
                <c:pt idx="528">
                  <c:v>461</c:v>
                </c:pt>
                <c:pt idx="529">
                  <c:v>422</c:v>
                </c:pt>
                <c:pt idx="530">
                  <c:v>407</c:v>
                </c:pt>
                <c:pt idx="531">
                  <c:v>435</c:v>
                </c:pt>
                <c:pt idx="532">
                  <c:v>405</c:v>
                </c:pt>
                <c:pt idx="533">
                  <c:v>456</c:v>
                </c:pt>
                <c:pt idx="534">
                  <c:v>446</c:v>
                </c:pt>
                <c:pt idx="535">
                  <c:v>527</c:v>
                </c:pt>
                <c:pt idx="536">
                  <c:v>552</c:v>
                </c:pt>
                <c:pt idx="537">
                  <c:v>501</c:v>
                </c:pt>
                <c:pt idx="538">
                  <c:v>463</c:v>
                </c:pt>
                <c:pt idx="539">
                  <c:v>417</c:v>
                </c:pt>
                <c:pt idx="540">
                  <c:v>454</c:v>
                </c:pt>
                <c:pt idx="541">
                  <c:v>421</c:v>
                </c:pt>
                <c:pt idx="542">
                  <c:v>405</c:v>
                </c:pt>
                <c:pt idx="543">
                  <c:v>488</c:v>
                </c:pt>
                <c:pt idx="544">
                  <c:v>498</c:v>
                </c:pt>
                <c:pt idx="545">
                  <c:v>441</c:v>
                </c:pt>
                <c:pt idx="546">
                  <c:v>393</c:v>
                </c:pt>
                <c:pt idx="547">
                  <c:v>386</c:v>
                </c:pt>
                <c:pt idx="548">
                  <c:v>433</c:v>
                </c:pt>
                <c:pt idx="549">
                  <c:v>456</c:v>
                </c:pt>
                <c:pt idx="550">
                  <c:v>373</c:v>
                </c:pt>
                <c:pt idx="551">
                  <c:v>398</c:v>
                </c:pt>
                <c:pt idx="552">
                  <c:v>287</c:v>
                </c:pt>
                <c:pt idx="553">
                  <c:v>289</c:v>
                </c:pt>
                <c:pt idx="554">
                  <c:v>275</c:v>
                </c:pt>
                <c:pt idx="555">
                  <c:v>272</c:v>
                </c:pt>
                <c:pt idx="556">
                  <c:v>293</c:v>
                </c:pt>
                <c:pt idx="557">
                  <c:v>217</c:v>
                </c:pt>
                <c:pt idx="558">
                  <c:v>220</c:v>
                </c:pt>
                <c:pt idx="559">
                  <c:v>179</c:v>
                </c:pt>
                <c:pt idx="560">
                  <c:v>166</c:v>
                </c:pt>
                <c:pt idx="561">
                  <c:v>181</c:v>
                </c:pt>
                <c:pt idx="562">
                  <c:v>142</c:v>
                </c:pt>
                <c:pt idx="563">
                  <c:v>150</c:v>
                </c:pt>
                <c:pt idx="564">
                  <c:v>194</c:v>
                </c:pt>
                <c:pt idx="565">
                  <c:v>139</c:v>
                </c:pt>
                <c:pt idx="566">
                  <c:v>92</c:v>
                </c:pt>
                <c:pt idx="567">
                  <c:v>103</c:v>
                </c:pt>
                <c:pt idx="568">
                  <c:v>123</c:v>
                </c:pt>
                <c:pt idx="569">
                  <c:v>77</c:v>
                </c:pt>
                <c:pt idx="570">
                  <c:v>40</c:v>
                </c:pt>
                <c:pt idx="571">
                  <c:v>58</c:v>
                </c:pt>
                <c:pt idx="572">
                  <c:v>18</c:v>
                </c:pt>
                <c:pt idx="573">
                  <c:v>0</c:v>
                </c:pt>
                <c:pt idx="574">
                  <c:v>15</c:v>
                </c:pt>
                <c:pt idx="575">
                  <c:v>30</c:v>
                </c:pt>
                <c:pt idx="576">
                  <c:v>60</c:v>
                </c:pt>
                <c:pt idx="577">
                  <c:v>7</c:v>
                </c:pt>
                <c:pt idx="578">
                  <c:v>39</c:v>
                </c:pt>
                <c:pt idx="579">
                  <c:v>-6</c:v>
                </c:pt>
                <c:pt idx="580">
                  <c:v>11</c:v>
                </c:pt>
                <c:pt idx="581">
                  <c:v>17</c:v>
                </c:pt>
                <c:pt idx="582">
                  <c:v>12</c:v>
                </c:pt>
                <c:pt idx="583">
                  <c:v>29</c:v>
                </c:pt>
                <c:pt idx="584">
                  <c:v>41</c:v>
                </c:pt>
                <c:pt idx="585">
                  <c:v>77</c:v>
                </c:pt>
                <c:pt idx="586">
                  <c:v>2</c:v>
                </c:pt>
                <c:pt idx="587">
                  <c:v>14</c:v>
                </c:pt>
                <c:pt idx="588">
                  <c:v>17</c:v>
                </c:pt>
                <c:pt idx="589">
                  <c:v>13</c:v>
                </c:pt>
                <c:pt idx="590">
                  <c:v>53</c:v>
                </c:pt>
                <c:pt idx="591">
                  <c:v>38</c:v>
                </c:pt>
                <c:pt idx="592">
                  <c:v>7</c:v>
                </c:pt>
                <c:pt idx="593">
                  <c:v>-39</c:v>
                </c:pt>
                <c:pt idx="594">
                  <c:v>-9</c:v>
                </c:pt>
                <c:pt idx="595">
                  <c:v>9</c:v>
                </c:pt>
                <c:pt idx="596">
                  <c:v>-5</c:v>
                </c:pt>
                <c:pt idx="597">
                  <c:v>-6</c:v>
                </c:pt>
                <c:pt idx="598">
                  <c:v>-16</c:v>
                </c:pt>
                <c:pt idx="599">
                  <c:v>-6</c:v>
                </c:pt>
                <c:pt idx="600">
                  <c:v>3</c:v>
                </c:pt>
                <c:pt idx="601">
                  <c:v>-4</c:v>
                </c:pt>
                <c:pt idx="602">
                  <c:v>9</c:v>
                </c:pt>
                <c:pt idx="603">
                  <c:v>12</c:v>
                </c:pt>
                <c:pt idx="604">
                  <c:v>-39</c:v>
                </c:pt>
                <c:pt idx="605">
                  <c:v>-15</c:v>
                </c:pt>
                <c:pt idx="606">
                  <c:v>-10</c:v>
                </c:pt>
                <c:pt idx="607">
                  <c:v>-9</c:v>
                </c:pt>
                <c:pt idx="608">
                  <c:v>60</c:v>
                </c:pt>
                <c:pt idx="609">
                  <c:v>45</c:v>
                </c:pt>
                <c:pt idx="610">
                  <c:v>47</c:v>
                </c:pt>
                <c:pt idx="611">
                  <c:v>79</c:v>
                </c:pt>
                <c:pt idx="612">
                  <c:v>57</c:v>
                </c:pt>
                <c:pt idx="613">
                  <c:v>70</c:v>
                </c:pt>
                <c:pt idx="614">
                  <c:v>74</c:v>
                </c:pt>
                <c:pt idx="615">
                  <c:v>79</c:v>
                </c:pt>
                <c:pt idx="616">
                  <c:v>70</c:v>
                </c:pt>
                <c:pt idx="617">
                  <c:v>129</c:v>
                </c:pt>
                <c:pt idx="618">
                  <c:v>79</c:v>
                </c:pt>
                <c:pt idx="619">
                  <c:v>56</c:v>
                </c:pt>
                <c:pt idx="620">
                  <c:v>72</c:v>
                </c:pt>
                <c:pt idx="621">
                  <c:v>91</c:v>
                </c:pt>
                <c:pt idx="622">
                  <c:v>108</c:v>
                </c:pt>
                <c:pt idx="623">
                  <c:v>149</c:v>
                </c:pt>
                <c:pt idx="624">
                  <c:v>130</c:v>
                </c:pt>
                <c:pt idx="625">
                  <c:v>146</c:v>
                </c:pt>
                <c:pt idx="626">
                  <c:v>145</c:v>
                </c:pt>
                <c:pt idx="627">
                  <c:v>145</c:v>
                </c:pt>
                <c:pt idx="628">
                  <c:v>148</c:v>
                </c:pt>
                <c:pt idx="629">
                  <c:v>157</c:v>
                </c:pt>
                <c:pt idx="630">
                  <c:v>177</c:v>
                </c:pt>
                <c:pt idx="631">
                  <c:v>187</c:v>
                </c:pt>
                <c:pt idx="632">
                  <c:v>160</c:v>
                </c:pt>
                <c:pt idx="633">
                  <c:v>149</c:v>
                </c:pt>
                <c:pt idx="634">
                  <c:v>133</c:v>
                </c:pt>
                <c:pt idx="635">
                  <c:v>125</c:v>
                </c:pt>
                <c:pt idx="636">
                  <c:v>117</c:v>
                </c:pt>
                <c:pt idx="637">
                  <c:v>114</c:v>
                </c:pt>
                <c:pt idx="638">
                  <c:v>126</c:v>
                </c:pt>
                <c:pt idx="639">
                  <c:v>151</c:v>
                </c:pt>
                <c:pt idx="640">
                  <c:v>137</c:v>
                </c:pt>
                <c:pt idx="641">
                  <c:v>132</c:v>
                </c:pt>
                <c:pt idx="642">
                  <c:v>147</c:v>
                </c:pt>
                <c:pt idx="643">
                  <c:v>166</c:v>
                </c:pt>
                <c:pt idx="644">
                  <c:v>148</c:v>
                </c:pt>
                <c:pt idx="645">
                  <c:v>155</c:v>
                </c:pt>
                <c:pt idx="646">
                  <c:v>137</c:v>
                </c:pt>
                <c:pt idx="647">
                  <c:v>138</c:v>
                </c:pt>
                <c:pt idx="648">
                  <c:v>112</c:v>
                </c:pt>
                <c:pt idx="649">
                  <c:v>146</c:v>
                </c:pt>
                <c:pt idx="650">
                  <c:v>134</c:v>
                </c:pt>
                <c:pt idx="651">
                  <c:v>128</c:v>
                </c:pt>
                <c:pt idx="652">
                  <c:v>132</c:v>
                </c:pt>
                <c:pt idx="653">
                  <c:v>127</c:v>
                </c:pt>
                <c:pt idx="654">
                  <c:v>156</c:v>
                </c:pt>
                <c:pt idx="655">
                  <c:v>174</c:v>
                </c:pt>
                <c:pt idx="656">
                  <c:v>153</c:v>
                </c:pt>
                <c:pt idx="657">
                  <c:v>157</c:v>
                </c:pt>
                <c:pt idx="658">
                  <c:v>184</c:v>
                </c:pt>
                <c:pt idx="659">
                  <c:v>130</c:v>
                </c:pt>
                <c:pt idx="660">
                  <c:v>150</c:v>
                </c:pt>
                <c:pt idx="661">
                  <c:v>130</c:v>
                </c:pt>
                <c:pt idx="662">
                  <c:v>165</c:v>
                </c:pt>
                <c:pt idx="663">
                  <c:v>146</c:v>
                </c:pt>
                <c:pt idx="664">
                  <c:v>128</c:v>
                </c:pt>
                <c:pt idx="665">
                  <c:v>133</c:v>
                </c:pt>
                <c:pt idx="666">
                  <c:v>124</c:v>
                </c:pt>
                <c:pt idx="667">
                  <c:v>82</c:v>
                </c:pt>
                <c:pt idx="668">
                  <c:v>95</c:v>
                </c:pt>
                <c:pt idx="669">
                  <c:v>146</c:v>
                </c:pt>
                <c:pt idx="670">
                  <c:v>105</c:v>
                </c:pt>
                <c:pt idx="671">
                  <c:v>116</c:v>
                </c:pt>
                <c:pt idx="672">
                  <c:v>95</c:v>
                </c:pt>
                <c:pt idx="673">
                  <c:v>100</c:v>
                </c:pt>
                <c:pt idx="674">
                  <c:v>146</c:v>
                </c:pt>
                <c:pt idx="675">
                  <c:v>140</c:v>
                </c:pt>
                <c:pt idx="676">
                  <c:v>151</c:v>
                </c:pt>
                <c:pt idx="677">
                  <c:v>89</c:v>
                </c:pt>
                <c:pt idx="678">
                  <c:v>99</c:v>
                </c:pt>
                <c:pt idx="679">
                  <c:v>114</c:v>
                </c:pt>
                <c:pt idx="680">
                  <c:v>70</c:v>
                </c:pt>
                <c:pt idx="681">
                  <c:v>84</c:v>
                </c:pt>
                <c:pt idx="682">
                  <c:v>88</c:v>
                </c:pt>
                <c:pt idx="683">
                  <c:v>67</c:v>
                </c:pt>
                <c:pt idx="684">
                  <c:v>65</c:v>
                </c:pt>
                <c:pt idx="685">
                  <c:v>62</c:v>
                </c:pt>
                <c:pt idx="686">
                  <c:v>67</c:v>
                </c:pt>
                <c:pt idx="687">
                  <c:v>95</c:v>
                </c:pt>
                <c:pt idx="688">
                  <c:v>115</c:v>
                </c:pt>
                <c:pt idx="689">
                  <c:v>87</c:v>
                </c:pt>
                <c:pt idx="690">
                  <c:v>69</c:v>
                </c:pt>
                <c:pt idx="691">
                  <c:v>81</c:v>
                </c:pt>
                <c:pt idx="692">
                  <c:v>127</c:v>
                </c:pt>
                <c:pt idx="693">
                  <c:v>110</c:v>
                </c:pt>
                <c:pt idx="694">
                  <c:v>93</c:v>
                </c:pt>
                <c:pt idx="695">
                  <c:v>115</c:v>
                </c:pt>
                <c:pt idx="696">
                  <c:v>112</c:v>
                </c:pt>
                <c:pt idx="697">
                  <c:v>105</c:v>
                </c:pt>
                <c:pt idx="698">
                  <c:v>137</c:v>
                </c:pt>
                <c:pt idx="699">
                  <c:v>144</c:v>
                </c:pt>
                <c:pt idx="700">
                  <c:v>142</c:v>
                </c:pt>
                <c:pt idx="701">
                  <c:v>172</c:v>
                </c:pt>
                <c:pt idx="702">
                  <c:v>150</c:v>
                </c:pt>
                <c:pt idx="703">
                  <c:v>154</c:v>
                </c:pt>
                <c:pt idx="704">
                  <c:v>155</c:v>
                </c:pt>
                <c:pt idx="705">
                  <c:v>158</c:v>
                </c:pt>
                <c:pt idx="706">
                  <c:v>146</c:v>
                </c:pt>
                <c:pt idx="707">
                  <c:v>143</c:v>
                </c:pt>
                <c:pt idx="708">
                  <c:v>111</c:v>
                </c:pt>
                <c:pt idx="709">
                  <c:v>107</c:v>
                </c:pt>
                <c:pt idx="710">
                  <c:v>131</c:v>
                </c:pt>
                <c:pt idx="711">
                  <c:v>150</c:v>
                </c:pt>
                <c:pt idx="712">
                  <c:v>164</c:v>
                </c:pt>
                <c:pt idx="713">
                  <c:v>167</c:v>
                </c:pt>
                <c:pt idx="714">
                  <c:v>173</c:v>
                </c:pt>
                <c:pt idx="715">
                  <c:v>169</c:v>
                </c:pt>
                <c:pt idx="716">
                  <c:v>169</c:v>
                </c:pt>
                <c:pt idx="717">
                  <c:v>171</c:v>
                </c:pt>
                <c:pt idx="718">
                  <c:v>189</c:v>
                </c:pt>
                <c:pt idx="719">
                  <c:v>157</c:v>
                </c:pt>
                <c:pt idx="720">
                  <c:v>145</c:v>
                </c:pt>
                <c:pt idx="721">
                  <c:v>164</c:v>
                </c:pt>
                <c:pt idx="722">
                  <c:v>129</c:v>
                </c:pt>
                <c:pt idx="723">
                  <c:v>118</c:v>
                </c:pt>
                <c:pt idx="724">
                  <c:v>120</c:v>
                </c:pt>
                <c:pt idx="725">
                  <c:v>120</c:v>
                </c:pt>
                <c:pt idx="726">
                  <c:v>116</c:v>
                </c:pt>
                <c:pt idx="727">
                  <c:v>125</c:v>
                </c:pt>
                <c:pt idx="728">
                  <c:v>84</c:v>
                </c:pt>
                <c:pt idx="729">
                  <c:v>66</c:v>
                </c:pt>
                <c:pt idx="730">
                  <c:v>52</c:v>
                </c:pt>
                <c:pt idx="731">
                  <c:v>54</c:v>
                </c:pt>
                <c:pt idx="732">
                  <c:v>13</c:v>
                </c:pt>
                <c:pt idx="733">
                  <c:v>24</c:v>
                </c:pt>
                <c:pt idx="734">
                  <c:v>5</c:v>
                </c:pt>
                <c:pt idx="735">
                  <c:v>8</c:v>
                </c:pt>
                <c:pt idx="736">
                  <c:v>6</c:v>
                </c:pt>
                <c:pt idx="737">
                  <c:v>30</c:v>
                </c:pt>
                <c:pt idx="738">
                  <c:v>-11</c:v>
                </c:pt>
                <c:pt idx="739">
                  <c:v>19</c:v>
                </c:pt>
                <c:pt idx="740">
                  <c:v>14</c:v>
                </c:pt>
                <c:pt idx="741">
                  <c:v>-13</c:v>
                </c:pt>
                <c:pt idx="742">
                  <c:v>-33</c:v>
                </c:pt>
                <c:pt idx="743">
                  <c:v>-2</c:v>
                </c:pt>
                <c:pt idx="744">
                  <c:v>7</c:v>
                </c:pt>
                <c:pt idx="745">
                  <c:v>64</c:v>
                </c:pt>
                <c:pt idx="746">
                  <c:v>82</c:v>
                </c:pt>
                <c:pt idx="747">
                  <c:v>102</c:v>
                </c:pt>
                <c:pt idx="748">
                  <c:v>94</c:v>
                </c:pt>
                <c:pt idx="749">
                  <c:v>84</c:v>
                </c:pt>
                <c:pt idx="750">
                  <c:v>74</c:v>
                </c:pt>
                <c:pt idx="751">
                  <c:v>92</c:v>
                </c:pt>
                <c:pt idx="752">
                  <c:v>79</c:v>
                </c:pt>
                <c:pt idx="753">
                  <c:v>50</c:v>
                </c:pt>
                <c:pt idx="754">
                  <c:v>55</c:v>
                </c:pt>
                <c:pt idx="755">
                  <c:v>42</c:v>
                </c:pt>
                <c:pt idx="756">
                  <c:v>46</c:v>
                </c:pt>
                <c:pt idx="757">
                  <c:v>32</c:v>
                </c:pt>
                <c:pt idx="758">
                  <c:v>37</c:v>
                </c:pt>
                <c:pt idx="759">
                  <c:v>12</c:v>
                </c:pt>
                <c:pt idx="760">
                  <c:v>70</c:v>
                </c:pt>
                <c:pt idx="761">
                  <c:v>39</c:v>
                </c:pt>
                <c:pt idx="762">
                  <c:v>97</c:v>
                </c:pt>
                <c:pt idx="763">
                  <c:v>98</c:v>
                </c:pt>
                <c:pt idx="764">
                  <c:v>67</c:v>
                </c:pt>
                <c:pt idx="765">
                  <c:v>101</c:v>
                </c:pt>
                <c:pt idx="766">
                  <c:v>84</c:v>
                </c:pt>
                <c:pt idx="767">
                  <c:v>77</c:v>
                </c:pt>
                <c:pt idx="768">
                  <c:v>72</c:v>
                </c:pt>
                <c:pt idx="769">
                  <c:v>114</c:v>
                </c:pt>
                <c:pt idx="770">
                  <c:v>145</c:v>
                </c:pt>
                <c:pt idx="771">
                  <c:v>149</c:v>
                </c:pt>
                <c:pt idx="772">
                  <c:v>114</c:v>
                </c:pt>
                <c:pt idx="773">
                  <c:v>111</c:v>
                </c:pt>
                <c:pt idx="774">
                  <c:v>79</c:v>
                </c:pt>
                <c:pt idx="775">
                  <c:v>66</c:v>
                </c:pt>
                <c:pt idx="776">
                  <c:v>58</c:v>
                </c:pt>
                <c:pt idx="777">
                  <c:v>53</c:v>
                </c:pt>
                <c:pt idx="778">
                  <c:v>106</c:v>
                </c:pt>
                <c:pt idx="779">
                  <c:v>41</c:v>
                </c:pt>
                <c:pt idx="780">
                  <c:v>44</c:v>
                </c:pt>
                <c:pt idx="781">
                  <c:v>-5</c:v>
                </c:pt>
                <c:pt idx="782">
                  <c:v>-68</c:v>
                </c:pt>
                <c:pt idx="783">
                  <c:v>-68</c:v>
                </c:pt>
                <c:pt idx="784">
                  <c:v>-62</c:v>
                </c:pt>
                <c:pt idx="785">
                  <c:v>-83</c:v>
                </c:pt>
                <c:pt idx="786">
                  <c:v>-126</c:v>
                </c:pt>
                <c:pt idx="787">
                  <c:v>-99</c:v>
                </c:pt>
                <c:pt idx="788">
                  <c:v>-83</c:v>
                </c:pt>
                <c:pt idx="789">
                  <c:v>-163</c:v>
                </c:pt>
                <c:pt idx="790">
                  <c:v>-106</c:v>
                </c:pt>
                <c:pt idx="791">
                  <c:v>-93</c:v>
                </c:pt>
                <c:pt idx="792">
                  <c:v>-154</c:v>
                </c:pt>
                <c:pt idx="793">
                  <c:v>-121</c:v>
                </c:pt>
                <c:pt idx="794">
                  <c:v>-72</c:v>
                </c:pt>
                <c:pt idx="795">
                  <c:v>-100</c:v>
                </c:pt>
                <c:pt idx="796">
                  <c:v>-152</c:v>
                </c:pt>
                <c:pt idx="797">
                  <c:v>-143</c:v>
                </c:pt>
                <c:pt idx="798">
                  <c:v>-137</c:v>
                </c:pt>
                <c:pt idx="799">
                  <c:v>-117</c:v>
                </c:pt>
                <c:pt idx="800">
                  <c:v>-117</c:v>
                </c:pt>
                <c:pt idx="801">
                  <c:v>-121</c:v>
                </c:pt>
                <c:pt idx="802">
                  <c:v>-113</c:v>
                </c:pt>
                <c:pt idx="803">
                  <c:v>-105</c:v>
                </c:pt>
                <c:pt idx="804">
                  <c:v>-63</c:v>
                </c:pt>
                <c:pt idx="805">
                  <c:v>-105</c:v>
                </c:pt>
                <c:pt idx="806">
                  <c:v>-98</c:v>
                </c:pt>
                <c:pt idx="807">
                  <c:v>-84</c:v>
                </c:pt>
                <c:pt idx="808">
                  <c:v>-85</c:v>
                </c:pt>
                <c:pt idx="809">
                  <c:v>-30</c:v>
                </c:pt>
                <c:pt idx="810">
                  <c:v>-68</c:v>
                </c:pt>
                <c:pt idx="811">
                  <c:v>-24</c:v>
                </c:pt>
                <c:pt idx="812">
                  <c:v>-21</c:v>
                </c:pt>
                <c:pt idx="813">
                  <c:v>-35</c:v>
                </c:pt>
                <c:pt idx="814">
                  <c:v>-36</c:v>
                </c:pt>
                <c:pt idx="815">
                  <c:v>39</c:v>
                </c:pt>
                <c:pt idx="816">
                  <c:v>42</c:v>
                </c:pt>
                <c:pt idx="817">
                  <c:v>35</c:v>
                </c:pt>
                <c:pt idx="818">
                  <c:v>50</c:v>
                </c:pt>
                <c:pt idx="819">
                  <c:v>45</c:v>
                </c:pt>
                <c:pt idx="820">
                  <c:v>40</c:v>
                </c:pt>
                <c:pt idx="821">
                  <c:v>45</c:v>
                </c:pt>
                <c:pt idx="822">
                  <c:v>32</c:v>
                </c:pt>
                <c:pt idx="823">
                  <c:v>55</c:v>
                </c:pt>
                <c:pt idx="824">
                  <c:v>65</c:v>
                </c:pt>
                <c:pt idx="825">
                  <c:v>70</c:v>
                </c:pt>
                <c:pt idx="826">
                  <c:v>73</c:v>
                </c:pt>
                <c:pt idx="827">
                  <c:v>41</c:v>
                </c:pt>
                <c:pt idx="828">
                  <c:v>38</c:v>
                </c:pt>
                <c:pt idx="829">
                  <c:v>38</c:v>
                </c:pt>
                <c:pt idx="830">
                  <c:v>42</c:v>
                </c:pt>
                <c:pt idx="831">
                  <c:v>64</c:v>
                </c:pt>
                <c:pt idx="832">
                  <c:v>46</c:v>
                </c:pt>
                <c:pt idx="833">
                  <c:v>24</c:v>
                </c:pt>
                <c:pt idx="834">
                  <c:v>43</c:v>
                </c:pt>
                <c:pt idx="835">
                  <c:v>58</c:v>
                </c:pt>
                <c:pt idx="836">
                  <c:v>49</c:v>
                </c:pt>
                <c:pt idx="837">
                  <c:v>65</c:v>
                </c:pt>
                <c:pt idx="838">
                  <c:v>74</c:v>
                </c:pt>
                <c:pt idx="839">
                  <c:v>80</c:v>
                </c:pt>
                <c:pt idx="840">
                  <c:v>87</c:v>
                </c:pt>
                <c:pt idx="841">
                  <c:v>97</c:v>
                </c:pt>
                <c:pt idx="842">
                  <c:v>89</c:v>
                </c:pt>
                <c:pt idx="843">
                  <c:v>108</c:v>
                </c:pt>
                <c:pt idx="844">
                  <c:v>92</c:v>
                </c:pt>
                <c:pt idx="845">
                  <c:v>87</c:v>
                </c:pt>
                <c:pt idx="846">
                  <c:v>107</c:v>
                </c:pt>
                <c:pt idx="847">
                  <c:v>76</c:v>
                </c:pt>
                <c:pt idx="848">
                  <c:v>61</c:v>
                </c:pt>
                <c:pt idx="849">
                  <c:v>64</c:v>
                </c:pt>
                <c:pt idx="850">
                  <c:v>74</c:v>
                </c:pt>
                <c:pt idx="851">
                  <c:v>56</c:v>
                </c:pt>
                <c:pt idx="852">
                  <c:v>92</c:v>
                </c:pt>
                <c:pt idx="853">
                  <c:v>111</c:v>
                </c:pt>
                <c:pt idx="854">
                  <c:v>102</c:v>
                </c:pt>
                <c:pt idx="855">
                  <c:v>109</c:v>
                </c:pt>
                <c:pt idx="856">
                  <c:v>100</c:v>
                </c:pt>
                <c:pt idx="857">
                  <c:v>127</c:v>
                </c:pt>
                <c:pt idx="858">
                  <c:v>136</c:v>
                </c:pt>
                <c:pt idx="859">
                  <c:v>113</c:v>
                </c:pt>
                <c:pt idx="860">
                  <c:v>126</c:v>
                </c:pt>
                <c:pt idx="861">
                  <c:v>141</c:v>
                </c:pt>
                <c:pt idx="862">
                  <c:v>150</c:v>
                </c:pt>
                <c:pt idx="863">
                  <c:v>180</c:v>
                </c:pt>
                <c:pt idx="864">
                  <c:v>178</c:v>
                </c:pt>
                <c:pt idx="865">
                  <c:v>205</c:v>
                </c:pt>
                <c:pt idx="866">
                  <c:v>197</c:v>
                </c:pt>
                <c:pt idx="867">
                  <c:v>148</c:v>
                </c:pt>
                <c:pt idx="868">
                  <c:v>-19</c:v>
                </c:pt>
                <c:pt idx="869">
                  <c:v>-1</c:v>
                </c:pt>
                <c:pt idx="870">
                  <c:v>12</c:v>
                </c:pt>
                <c:pt idx="871">
                  <c:v>41</c:v>
                </c:pt>
                <c:pt idx="872">
                  <c:v>51</c:v>
                </c:pt>
                <c:pt idx="873">
                  <c:v>56</c:v>
                </c:pt>
                <c:pt idx="874">
                  <c:v>108</c:v>
                </c:pt>
                <c:pt idx="875">
                  <c:v>106</c:v>
                </c:pt>
                <c:pt idx="876">
                  <c:v>116</c:v>
                </c:pt>
                <c:pt idx="877">
                  <c:v>103</c:v>
                </c:pt>
                <c:pt idx="878">
                  <c:v>75</c:v>
                </c:pt>
                <c:pt idx="879">
                  <c:v>84</c:v>
                </c:pt>
                <c:pt idx="880">
                  <c:v>80</c:v>
                </c:pt>
                <c:pt idx="881">
                  <c:v>89</c:v>
                </c:pt>
                <c:pt idx="882">
                  <c:v>115</c:v>
                </c:pt>
                <c:pt idx="883">
                  <c:v>106</c:v>
                </c:pt>
                <c:pt idx="884">
                  <c:v>114</c:v>
                </c:pt>
                <c:pt idx="885">
                  <c:v>109</c:v>
                </c:pt>
                <c:pt idx="886">
                  <c:v>115</c:v>
                </c:pt>
                <c:pt idx="887">
                  <c:v>146</c:v>
                </c:pt>
                <c:pt idx="888">
                  <c:v>149</c:v>
                </c:pt>
                <c:pt idx="889">
                  <c:v>172</c:v>
                </c:pt>
                <c:pt idx="890">
                  <c:v>197</c:v>
                </c:pt>
                <c:pt idx="891">
                  <c:v>221</c:v>
                </c:pt>
                <c:pt idx="892">
                  <c:v>239</c:v>
                </c:pt>
                <c:pt idx="893">
                  <c:v>210</c:v>
                </c:pt>
                <c:pt idx="894">
                  <c:v>224</c:v>
                </c:pt>
                <c:pt idx="895">
                  <c:v>251</c:v>
                </c:pt>
                <c:pt idx="896">
                  <c:v>215</c:v>
                </c:pt>
                <c:pt idx="897">
                  <c:v>213</c:v>
                </c:pt>
                <c:pt idx="898">
                  <c:v>219</c:v>
                </c:pt>
                <c:pt idx="899">
                  <c:v>216</c:v>
                </c:pt>
                <c:pt idx="900">
                  <c:v>232</c:v>
                </c:pt>
                <c:pt idx="901">
                  <c:v>231</c:v>
                </c:pt>
                <c:pt idx="902">
                  <c:v>255</c:v>
                </c:pt>
                <c:pt idx="903">
                  <c:v>281</c:v>
                </c:pt>
                <c:pt idx="904">
                  <c:v>245</c:v>
                </c:pt>
                <c:pt idx="905">
                  <c:v>222</c:v>
                </c:pt>
                <c:pt idx="906">
                  <c:v>258</c:v>
                </c:pt>
                <c:pt idx="907">
                  <c:v>281</c:v>
                </c:pt>
                <c:pt idx="908">
                  <c:v>288</c:v>
                </c:pt>
                <c:pt idx="909">
                  <c:v>294</c:v>
                </c:pt>
                <c:pt idx="910">
                  <c:v>305</c:v>
                </c:pt>
                <c:pt idx="911">
                  <c:v>282</c:v>
                </c:pt>
                <c:pt idx="912">
                  <c:v>304</c:v>
                </c:pt>
                <c:pt idx="913">
                  <c:v>314</c:v>
                </c:pt>
                <c:pt idx="914">
                  <c:v>275</c:v>
                </c:pt>
                <c:pt idx="915">
                  <c:v>257</c:v>
                </c:pt>
                <c:pt idx="916">
                  <c:v>276</c:v>
                </c:pt>
                <c:pt idx="917">
                  <c:v>273</c:v>
                </c:pt>
                <c:pt idx="918">
                  <c:v>286</c:v>
                </c:pt>
                <c:pt idx="919">
                  <c:v>313</c:v>
                </c:pt>
                <c:pt idx="920">
                  <c:v>303</c:v>
                </c:pt>
                <c:pt idx="921">
                  <c:v>330</c:v>
                </c:pt>
                <c:pt idx="922">
                  <c:v>361</c:v>
                </c:pt>
                <c:pt idx="923">
                  <c:v>345</c:v>
                </c:pt>
                <c:pt idx="924">
                  <c:v>340</c:v>
                </c:pt>
                <c:pt idx="925">
                  <c:v>393</c:v>
                </c:pt>
                <c:pt idx="926">
                  <c:v>347</c:v>
                </c:pt>
                <c:pt idx="927">
                  <c:v>317</c:v>
                </c:pt>
                <c:pt idx="928">
                  <c:v>336</c:v>
                </c:pt>
                <c:pt idx="929">
                  <c:v>328</c:v>
                </c:pt>
                <c:pt idx="930">
                  <c:v>346</c:v>
                </c:pt>
                <c:pt idx="931">
                  <c:v>325</c:v>
                </c:pt>
                <c:pt idx="932">
                  <c:v>364</c:v>
                </c:pt>
                <c:pt idx="933">
                  <c:v>397</c:v>
                </c:pt>
                <c:pt idx="934">
                  <c:v>392</c:v>
                </c:pt>
                <c:pt idx="935">
                  <c:v>428</c:v>
                </c:pt>
                <c:pt idx="936">
                  <c:v>491</c:v>
                </c:pt>
                <c:pt idx="937">
                  <c:v>448</c:v>
                </c:pt>
                <c:pt idx="938">
                  <c:v>436</c:v>
                </c:pt>
                <c:pt idx="939">
                  <c:v>350</c:v>
                </c:pt>
                <c:pt idx="940">
                  <c:v>391</c:v>
                </c:pt>
                <c:pt idx="941">
                  <c:v>440</c:v>
                </c:pt>
                <c:pt idx="942">
                  <c:v>472</c:v>
                </c:pt>
                <c:pt idx="943">
                  <c:v>525</c:v>
                </c:pt>
                <c:pt idx="944">
                  <c:v>514</c:v>
                </c:pt>
                <c:pt idx="945">
                  <c:v>515</c:v>
                </c:pt>
                <c:pt idx="946">
                  <c:v>476</c:v>
                </c:pt>
                <c:pt idx="947">
                  <c:v>515</c:v>
                </c:pt>
                <c:pt idx="948">
                  <c:v>477</c:v>
                </c:pt>
                <c:pt idx="949">
                  <c:v>506</c:v>
                </c:pt>
                <c:pt idx="950">
                  <c:v>514</c:v>
                </c:pt>
                <c:pt idx="951">
                  <c:v>531</c:v>
                </c:pt>
                <c:pt idx="952">
                  <c:v>552</c:v>
                </c:pt>
                <c:pt idx="953">
                  <c:v>577</c:v>
                </c:pt>
                <c:pt idx="954">
                  <c:v>570</c:v>
                </c:pt>
                <c:pt idx="955">
                  <c:v>606</c:v>
                </c:pt>
                <c:pt idx="956">
                  <c:v>632</c:v>
                </c:pt>
                <c:pt idx="957">
                  <c:v>615</c:v>
                </c:pt>
                <c:pt idx="958">
                  <c:v>571</c:v>
                </c:pt>
                <c:pt idx="959">
                  <c:v>541</c:v>
                </c:pt>
                <c:pt idx="960">
                  <c:v>544</c:v>
                </c:pt>
                <c:pt idx="961">
                  <c:v>633</c:v>
                </c:pt>
                <c:pt idx="962">
                  <c:v>575</c:v>
                </c:pt>
                <c:pt idx="963">
                  <c:v>561</c:v>
                </c:pt>
                <c:pt idx="964">
                  <c:v>611</c:v>
                </c:pt>
                <c:pt idx="965">
                  <c:v>645</c:v>
                </c:pt>
                <c:pt idx="966">
                  <c:v>608</c:v>
                </c:pt>
                <c:pt idx="967">
                  <c:v>601</c:v>
                </c:pt>
                <c:pt idx="968">
                  <c:v>600</c:v>
                </c:pt>
                <c:pt idx="969">
                  <c:v>565</c:v>
                </c:pt>
                <c:pt idx="970">
                  <c:v>639</c:v>
                </c:pt>
                <c:pt idx="971">
                  <c:v>558</c:v>
                </c:pt>
                <c:pt idx="972">
                  <c:v>511</c:v>
                </c:pt>
                <c:pt idx="973">
                  <c:v>465</c:v>
                </c:pt>
                <c:pt idx="974">
                  <c:v>467</c:v>
                </c:pt>
                <c:pt idx="975">
                  <c:v>483</c:v>
                </c:pt>
                <c:pt idx="976">
                  <c:v>466</c:v>
                </c:pt>
                <c:pt idx="977">
                  <c:v>526</c:v>
                </c:pt>
                <c:pt idx="978">
                  <c:v>526</c:v>
                </c:pt>
                <c:pt idx="979">
                  <c:v>498</c:v>
                </c:pt>
                <c:pt idx="980">
                  <c:v>518</c:v>
                </c:pt>
                <c:pt idx="981">
                  <c:v>481</c:v>
                </c:pt>
                <c:pt idx="982">
                  <c:v>438</c:v>
                </c:pt>
                <c:pt idx="983">
                  <c:v>423</c:v>
                </c:pt>
                <c:pt idx="984">
                  <c:v>436</c:v>
                </c:pt>
                <c:pt idx="985">
                  <c:v>422</c:v>
                </c:pt>
                <c:pt idx="986">
                  <c:v>455</c:v>
                </c:pt>
                <c:pt idx="987">
                  <c:v>442</c:v>
                </c:pt>
                <c:pt idx="988">
                  <c:v>433</c:v>
                </c:pt>
                <c:pt idx="989">
                  <c:v>416</c:v>
                </c:pt>
                <c:pt idx="990">
                  <c:v>439</c:v>
                </c:pt>
                <c:pt idx="991">
                  <c:v>429</c:v>
                </c:pt>
                <c:pt idx="992">
                  <c:v>433</c:v>
                </c:pt>
                <c:pt idx="993">
                  <c:v>387</c:v>
                </c:pt>
                <c:pt idx="994">
                  <c:v>373</c:v>
                </c:pt>
                <c:pt idx="995">
                  <c:v>405</c:v>
                </c:pt>
                <c:pt idx="996">
                  <c:v>459</c:v>
                </c:pt>
                <c:pt idx="997">
                  <c:v>419</c:v>
                </c:pt>
                <c:pt idx="998">
                  <c:v>455</c:v>
                </c:pt>
                <c:pt idx="999">
                  <c:v>440</c:v>
                </c:pt>
                <c:pt idx="1000">
                  <c:v>399</c:v>
                </c:pt>
                <c:pt idx="1001">
                  <c:v>404</c:v>
                </c:pt>
                <c:pt idx="1002">
                  <c:v>431</c:v>
                </c:pt>
                <c:pt idx="1003">
                  <c:v>429</c:v>
                </c:pt>
                <c:pt idx="1004">
                  <c:v>442</c:v>
                </c:pt>
                <c:pt idx="1005">
                  <c:v>456</c:v>
                </c:pt>
                <c:pt idx="1006">
                  <c:v>450</c:v>
                </c:pt>
                <c:pt idx="1007">
                  <c:v>431</c:v>
                </c:pt>
                <c:pt idx="1008">
                  <c:v>414</c:v>
                </c:pt>
                <c:pt idx="1009">
                  <c:v>393</c:v>
                </c:pt>
                <c:pt idx="1010">
                  <c:v>414</c:v>
                </c:pt>
                <c:pt idx="1011">
                  <c:v>408</c:v>
                </c:pt>
                <c:pt idx="1012">
                  <c:v>435</c:v>
                </c:pt>
                <c:pt idx="1013">
                  <c:v>418</c:v>
                </c:pt>
                <c:pt idx="1014">
                  <c:v>425</c:v>
                </c:pt>
                <c:pt idx="1015">
                  <c:v>437</c:v>
                </c:pt>
                <c:pt idx="1016">
                  <c:v>413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豆粕基差分析!$Y$22</c:f>
              <c:strCache>
                <c:ptCount val="1"/>
                <c:pt idx="0">
                  <c:v>09合约基差</c:v>
                </c:pt>
              </c:strCache>
            </c:strRef>
          </c:tx>
          <c:marker>
            <c:symbol val="none"/>
          </c:marker>
          <c:cat>
            <c:numRef>
              <c:f>豆粕基差分析!$R$23:$R$1039</c:f>
              <c:numCache>
                <c:formatCode>yyyy\-mm\-dd</c:formatCode>
                <c:ptCount val="1017"/>
                <c:pt idx="0">
                  <c:v>43354</c:v>
                </c:pt>
                <c:pt idx="1">
                  <c:v>43353</c:v>
                </c:pt>
                <c:pt idx="2">
                  <c:v>43350</c:v>
                </c:pt>
                <c:pt idx="3">
                  <c:v>43349</c:v>
                </c:pt>
                <c:pt idx="4">
                  <c:v>43348</c:v>
                </c:pt>
                <c:pt idx="5">
                  <c:v>43347</c:v>
                </c:pt>
                <c:pt idx="6">
                  <c:v>43346</c:v>
                </c:pt>
                <c:pt idx="7">
                  <c:v>43343</c:v>
                </c:pt>
                <c:pt idx="8">
                  <c:v>43342</c:v>
                </c:pt>
                <c:pt idx="9">
                  <c:v>43341</c:v>
                </c:pt>
                <c:pt idx="10">
                  <c:v>43340</c:v>
                </c:pt>
                <c:pt idx="11">
                  <c:v>43339</c:v>
                </c:pt>
                <c:pt idx="12">
                  <c:v>43336</c:v>
                </c:pt>
                <c:pt idx="13">
                  <c:v>43335</c:v>
                </c:pt>
                <c:pt idx="14">
                  <c:v>43334</c:v>
                </c:pt>
                <c:pt idx="15">
                  <c:v>43333</c:v>
                </c:pt>
                <c:pt idx="16">
                  <c:v>43332</c:v>
                </c:pt>
                <c:pt idx="17">
                  <c:v>43329</c:v>
                </c:pt>
                <c:pt idx="18">
                  <c:v>43328</c:v>
                </c:pt>
                <c:pt idx="19">
                  <c:v>43327</c:v>
                </c:pt>
                <c:pt idx="20">
                  <c:v>43326</c:v>
                </c:pt>
                <c:pt idx="21">
                  <c:v>43325</c:v>
                </c:pt>
                <c:pt idx="22">
                  <c:v>43322</c:v>
                </c:pt>
                <c:pt idx="23">
                  <c:v>43321</c:v>
                </c:pt>
                <c:pt idx="24">
                  <c:v>43320</c:v>
                </c:pt>
                <c:pt idx="25">
                  <c:v>43319</c:v>
                </c:pt>
                <c:pt idx="26">
                  <c:v>43318</c:v>
                </c:pt>
                <c:pt idx="27">
                  <c:v>43315</c:v>
                </c:pt>
                <c:pt idx="28">
                  <c:v>43314</c:v>
                </c:pt>
                <c:pt idx="29">
                  <c:v>43313</c:v>
                </c:pt>
                <c:pt idx="30">
                  <c:v>43312</c:v>
                </c:pt>
                <c:pt idx="31">
                  <c:v>43311</c:v>
                </c:pt>
                <c:pt idx="32">
                  <c:v>43308</c:v>
                </c:pt>
                <c:pt idx="33">
                  <c:v>43307</c:v>
                </c:pt>
                <c:pt idx="34">
                  <c:v>43306</c:v>
                </c:pt>
                <c:pt idx="35">
                  <c:v>43305</c:v>
                </c:pt>
                <c:pt idx="36">
                  <c:v>43304</c:v>
                </c:pt>
                <c:pt idx="37">
                  <c:v>43301</c:v>
                </c:pt>
                <c:pt idx="38">
                  <c:v>43300</c:v>
                </c:pt>
                <c:pt idx="39">
                  <c:v>43299</c:v>
                </c:pt>
                <c:pt idx="40">
                  <c:v>43298</c:v>
                </c:pt>
                <c:pt idx="41">
                  <c:v>43297</c:v>
                </c:pt>
                <c:pt idx="42">
                  <c:v>43294</c:v>
                </c:pt>
                <c:pt idx="43">
                  <c:v>43293</c:v>
                </c:pt>
                <c:pt idx="44">
                  <c:v>43292</c:v>
                </c:pt>
                <c:pt idx="45">
                  <c:v>43291</c:v>
                </c:pt>
                <c:pt idx="46">
                  <c:v>43290</c:v>
                </c:pt>
                <c:pt idx="47">
                  <c:v>43287</c:v>
                </c:pt>
                <c:pt idx="48">
                  <c:v>43286</c:v>
                </c:pt>
                <c:pt idx="49">
                  <c:v>43285</c:v>
                </c:pt>
                <c:pt idx="50">
                  <c:v>43284</c:v>
                </c:pt>
                <c:pt idx="51">
                  <c:v>43283</c:v>
                </c:pt>
                <c:pt idx="52">
                  <c:v>43280</c:v>
                </c:pt>
                <c:pt idx="53">
                  <c:v>43279</c:v>
                </c:pt>
                <c:pt idx="54">
                  <c:v>43278</c:v>
                </c:pt>
                <c:pt idx="55">
                  <c:v>43277</c:v>
                </c:pt>
                <c:pt idx="56">
                  <c:v>43276</c:v>
                </c:pt>
                <c:pt idx="57">
                  <c:v>43273</c:v>
                </c:pt>
                <c:pt idx="58">
                  <c:v>43272</c:v>
                </c:pt>
                <c:pt idx="59">
                  <c:v>43271</c:v>
                </c:pt>
                <c:pt idx="60">
                  <c:v>43270</c:v>
                </c:pt>
                <c:pt idx="61">
                  <c:v>43266</c:v>
                </c:pt>
                <c:pt idx="62">
                  <c:v>43265</c:v>
                </c:pt>
                <c:pt idx="63">
                  <c:v>43264</c:v>
                </c:pt>
                <c:pt idx="64">
                  <c:v>43263</c:v>
                </c:pt>
                <c:pt idx="65">
                  <c:v>43262</c:v>
                </c:pt>
                <c:pt idx="66">
                  <c:v>43259</c:v>
                </c:pt>
                <c:pt idx="67">
                  <c:v>43258</c:v>
                </c:pt>
                <c:pt idx="68">
                  <c:v>43257</c:v>
                </c:pt>
                <c:pt idx="69">
                  <c:v>43256</c:v>
                </c:pt>
                <c:pt idx="70">
                  <c:v>43255</c:v>
                </c:pt>
                <c:pt idx="71">
                  <c:v>43252</c:v>
                </c:pt>
                <c:pt idx="72">
                  <c:v>43251</c:v>
                </c:pt>
                <c:pt idx="73">
                  <c:v>43250</c:v>
                </c:pt>
                <c:pt idx="74">
                  <c:v>43249</c:v>
                </c:pt>
                <c:pt idx="75">
                  <c:v>43248</c:v>
                </c:pt>
                <c:pt idx="76">
                  <c:v>43245</c:v>
                </c:pt>
                <c:pt idx="77">
                  <c:v>43244</c:v>
                </c:pt>
                <c:pt idx="78">
                  <c:v>43243</c:v>
                </c:pt>
                <c:pt idx="79">
                  <c:v>43242</c:v>
                </c:pt>
                <c:pt idx="80">
                  <c:v>43241</c:v>
                </c:pt>
                <c:pt idx="81">
                  <c:v>43238</c:v>
                </c:pt>
                <c:pt idx="82">
                  <c:v>43237</c:v>
                </c:pt>
                <c:pt idx="83">
                  <c:v>43236</c:v>
                </c:pt>
                <c:pt idx="84">
                  <c:v>43235</c:v>
                </c:pt>
                <c:pt idx="85">
                  <c:v>43234</c:v>
                </c:pt>
                <c:pt idx="86">
                  <c:v>43231</c:v>
                </c:pt>
                <c:pt idx="87">
                  <c:v>43230</c:v>
                </c:pt>
                <c:pt idx="88">
                  <c:v>43229</c:v>
                </c:pt>
                <c:pt idx="89">
                  <c:v>43228</c:v>
                </c:pt>
                <c:pt idx="90">
                  <c:v>43227</c:v>
                </c:pt>
                <c:pt idx="91">
                  <c:v>43224</c:v>
                </c:pt>
                <c:pt idx="92">
                  <c:v>43223</c:v>
                </c:pt>
                <c:pt idx="93">
                  <c:v>43222</c:v>
                </c:pt>
                <c:pt idx="94">
                  <c:v>43217</c:v>
                </c:pt>
                <c:pt idx="95">
                  <c:v>43216</c:v>
                </c:pt>
                <c:pt idx="96">
                  <c:v>43215</c:v>
                </c:pt>
                <c:pt idx="97">
                  <c:v>43214</c:v>
                </c:pt>
                <c:pt idx="98">
                  <c:v>43213</c:v>
                </c:pt>
                <c:pt idx="99">
                  <c:v>43210</c:v>
                </c:pt>
                <c:pt idx="100">
                  <c:v>43209</c:v>
                </c:pt>
                <c:pt idx="101">
                  <c:v>43208</c:v>
                </c:pt>
                <c:pt idx="102">
                  <c:v>43207</c:v>
                </c:pt>
                <c:pt idx="103">
                  <c:v>43206</c:v>
                </c:pt>
                <c:pt idx="104">
                  <c:v>43203</c:v>
                </c:pt>
                <c:pt idx="105">
                  <c:v>43202</c:v>
                </c:pt>
                <c:pt idx="106">
                  <c:v>43201</c:v>
                </c:pt>
                <c:pt idx="107">
                  <c:v>43200</c:v>
                </c:pt>
                <c:pt idx="108">
                  <c:v>43199</c:v>
                </c:pt>
                <c:pt idx="109">
                  <c:v>43194</c:v>
                </c:pt>
                <c:pt idx="110">
                  <c:v>43193</c:v>
                </c:pt>
                <c:pt idx="111">
                  <c:v>43192</c:v>
                </c:pt>
                <c:pt idx="112">
                  <c:v>43189</c:v>
                </c:pt>
                <c:pt idx="113">
                  <c:v>43188</c:v>
                </c:pt>
                <c:pt idx="114">
                  <c:v>43187</c:v>
                </c:pt>
                <c:pt idx="115">
                  <c:v>43186</c:v>
                </c:pt>
                <c:pt idx="116">
                  <c:v>43185</c:v>
                </c:pt>
                <c:pt idx="117">
                  <c:v>43182</c:v>
                </c:pt>
                <c:pt idx="118">
                  <c:v>43181</c:v>
                </c:pt>
                <c:pt idx="119">
                  <c:v>43180</c:v>
                </c:pt>
                <c:pt idx="120">
                  <c:v>43179</c:v>
                </c:pt>
                <c:pt idx="121">
                  <c:v>43178</c:v>
                </c:pt>
                <c:pt idx="122">
                  <c:v>43175</c:v>
                </c:pt>
                <c:pt idx="123">
                  <c:v>43174</c:v>
                </c:pt>
                <c:pt idx="124">
                  <c:v>43173</c:v>
                </c:pt>
                <c:pt idx="125">
                  <c:v>43172</c:v>
                </c:pt>
                <c:pt idx="126">
                  <c:v>43171</c:v>
                </c:pt>
                <c:pt idx="127">
                  <c:v>43168</c:v>
                </c:pt>
                <c:pt idx="128">
                  <c:v>43167</c:v>
                </c:pt>
                <c:pt idx="129">
                  <c:v>43166</c:v>
                </c:pt>
                <c:pt idx="130">
                  <c:v>43165</c:v>
                </c:pt>
                <c:pt idx="131">
                  <c:v>43164</c:v>
                </c:pt>
                <c:pt idx="132">
                  <c:v>43161</c:v>
                </c:pt>
                <c:pt idx="133">
                  <c:v>43160</c:v>
                </c:pt>
                <c:pt idx="134">
                  <c:v>43159</c:v>
                </c:pt>
                <c:pt idx="135">
                  <c:v>43158</c:v>
                </c:pt>
                <c:pt idx="136">
                  <c:v>43157</c:v>
                </c:pt>
                <c:pt idx="137">
                  <c:v>43154</c:v>
                </c:pt>
                <c:pt idx="138">
                  <c:v>43153</c:v>
                </c:pt>
                <c:pt idx="139">
                  <c:v>43145</c:v>
                </c:pt>
                <c:pt idx="140">
                  <c:v>43144</c:v>
                </c:pt>
                <c:pt idx="141">
                  <c:v>43143</c:v>
                </c:pt>
                <c:pt idx="142">
                  <c:v>43140</c:v>
                </c:pt>
                <c:pt idx="143">
                  <c:v>43139</c:v>
                </c:pt>
                <c:pt idx="144">
                  <c:v>43138</c:v>
                </c:pt>
                <c:pt idx="145">
                  <c:v>43137</c:v>
                </c:pt>
                <c:pt idx="146">
                  <c:v>43136</c:v>
                </c:pt>
                <c:pt idx="147">
                  <c:v>43133</c:v>
                </c:pt>
                <c:pt idx="148">
                  <c:v>43132</c:v>
                </c:pt>
                <c:pt idx="149">
                  <c:v>43131</c:v>
                </c:pt>
                <c:pt idx="150">
                  <c:v>43130</c:v>
                </c:pt>
                <c:pt idx="151">
                  <c:v>43129</c:v>
                </c:pt>
                <c:pt idx="152">
                  <c:v>43126</c:v>
                </c:pt>
                <c:pt idx="153">
                  <c:v>43125</c:v>
                </c:pt>
                <c:pt idx="154">
                  <c:v>43124</c:v>
                </c:pt>
                <c:pt idx="155">
                  <c:v>43123</c:v>
                </c:pt>
                <c:pt idx="156">
                  <c:v>43122</c:v>
                </c:pt>
                <c:pt idx="157">
                  <c:v>43119</c:v>
                </c:pt>
                <c:pt idx="158">
                  <c:v>43118</c:v>
                </c:pt>
                <c:pt idx="159">
                  <c:v>43117</c:v>
                </c:pt>
                <c:pt idx="160">
                  <c:v>43116</c:v>
                </c:pt>
                <c:pt idx="161">
                  <c:v>43115</c:v>
                </c:pt>
                <c:pt idx="162">
                  <c:v>43112</c:v>
                </c:pt>
                <c:pt idx="163">
                  <c:v>43111</c:v>
                </c:pt>
                <c:pt idx="164">
                  <c:v>43110</c:v>
                </c:pt>
                <c:pt idx="165">
                  <c:v>43109</c:v>
                </c:pt>
                <c:pt idx="166">
                  <c:v>43108</c:v>
                </c:pt>
                <c:pt idx="167">
                  <c:v>43105</c:v>
                </c:pt>
                <c:pt idx="168">
                  <c:v>43104</c:v>
                </c:pt>
                <c:pt idx="169">
                  <c:v>43103</c:v>
                </c:pt>
                <c:pt idx="170">
                  <c:v>43102</c:v>
                </c:pt>
                <c:pt idx="171">
                  <c:v>43098</c:v>
                </c:pt>
                <c:pt idx="172">
                  <c:v>43097</c:v>
                </c:pt>
                <c:pt idx="173">
                  <c:v>43096</c:v>
                </c:pt>
                <c:pt idx="174">
                  <c:v>43095</c:v>
                </c:pt>
                <c:pt idx="175">
                  <c:v>43094</c:v>
                </c:pt>
                <c:pt idx="176">
                  <c:v>43091</c:v>
                </c:pt>
                <c:pt idx="177">
                  <c:v>43090</c:v>
                </c:pt>
                <c:pt idx="178">
                  <c:v>43089</c:v>
                </c:pt>
                <c:pt idx="179">
                  <c:v>43088</c:v>
                </c:pt>
                <c:pt idx="180">
                  <c:v>43087</c:v>
                </c:pt>
                <c:pt idx="181">
                  <c:v>43084</c:v>
                </c:pt>
                <c:pt idx="182">
                  <c:v>43083</c:v>
                </c:pt>
                <c:pt idx="183">
                  <c:v>43082</c:v>
                </c:pt>
                <c:pt idx="184">
                  <c:v>43081</c:v>
                </c:pt>
                <c:pt idx="185">
                  <c:v>43080</c:v>
                </c:pt>
                <c:pt idx="186">
                  <c:v>43077</c:v>
                </c:pt>
                <c:pt idx="187">
                  <c:v>43076</c:v>
                </c:pt>
                <c:pt idx="188">
                  <c:v>43075</c:v>
                </c:pt>
                <c:pt idx="189">
                  <c:v>43074</c:v>
                </c:pt>
                <c:pt idx="190">
                  <c:v>43073</c:v>
                </c:pt>
                <c:pt idx="191">
                  <c:v>43070</c:v>
                </c:pt>
                <c:pt idx="192">
                  <c:v>43069</c:v>
                </c:pt>
                <c:pt idx="193">
                  <c:v>43068</c:v>
                </c:pt>
                <c:pt idx="194">
                  <c:v>43067</c:v>
                </c:pt>
                <c:pt idx="195">
                  <c:v>43066</c:v>
                </c:pt>
                <c:pt idx="196">
                  <c:v>43063</c:v>
                </c:pt>
                <c:pt idx="197">
                  <c:v>43062</c:v>
                </c:pt>
                <c:pt idx="198">
                  <c:v>43061</c:v>
                </c:pt>
                <c:pt idx="199">
                  <c:v>43060</c:v>
                </c:pt>
                <c:pt idx="200">
                  <c:v>43059</c:v>
                </c:pt>
                <c:pt idx="201">
                  <c:v>43056</c:v>
                </c:pt>
                <c:pt idx="202">
                  <c:v>43055</c:v>
                </c:pt>
                <c:pt idx="203">
                  <c:v>43054</c:v>
                </c:pt>
                <c:pt idx="204">
                  <c:v>43053</c:v>
                </c:pt>
                <c:pt idx="205">
                  <c:v>43052</c:v>
                </c:pt>
                <c:pt idx="206">
                  <c:v>43049</c:v>
                </c:pt>
                <c:pt idx="207">
                  <c:v>43048</c:v>
                </c:pt>
                <c:pt idx="208">
                  <c:v>43047</c:v>
                </c:pt>
                <c:pt idx="209">
                  <c:v>43046</c:v>
                </c:pt>
                <c:pt idx="210">
                  <c:v>43045</c:v>
                </c:pt>
                <c:pt idx="211">
                  <c:v>43042</c:v>
                </c:pt>
                <c:pt idx="212">
                  <c:v>43041</c:v>
                </c:pt>
                <c:pt idx="213">
                  <c:v>43040</c:v>
                </c:pt>
                <c:pt idx="214">
                  <c:v>43039</c:v>
                </c:pt>
                <c:pt idx="215">
                  <c:v>43038</c:v>
                </c:pt>
                <c:pt idx="216">
                  <c:v>43035</c:v>
                </c:pt>
                <c:pt idx="217">
                  <c:v>43034</c:v>
                </c:pt>
                <c:pt idx="218">
                  <c:v>43033</c:v>
                </c:pt>
                <c:pt idx="219">
                  <c:v>43032</c:v>
                </c:pt>
                <c:pt idx="220">
                  <c:v>43031</c:v>
                </c:pt>
                <c:pt idx="221">
                  <c:v>43028</c:v>
                </c:pt>
                <c:pt idx="222">
                  <c:v>43027</c:v>
                </c:pt>
                <c:pt idx="223">
                  <c:v>43026</c:v>
                </c:pt>
                <c:pt idx="224">
                  <c:v>43025</c:v>
                </c:pt>
                <c:pt idx="225">
                  <c:v>43024</c:v>
                </c:pt>
                <c:pt idx="226">
                  <c:v>43021</c:v>
                </c:pt>
                <c:pt idx="227">
                  <c:v>43020</c:v>
                </c:pt>
                <c:pt idx="228">
                  <c:v>43019</c:v>
                </c:pt>
                <c:pt idx="229">
                  <c:v>43018</c:v>
                </c:pt>
                <c:pt idx="230">
                  <c:v>43017</c:v>
                </c:pt>
                <c:pt idx="231">
                  <c:v>43007</c:v>
                </c:pt>
                <c:pt idx="232">
                  <c:v>43006</c:v>
                </c:pt>
                <c:pt idx="233">
                  <c:v>43005</c:v>
                </c:pt>
                <c:pt idx="234">
                  <c:v>43004</c:v>
                </c:pt>
                <c:pt idx="235">
                  <c:v>43003</c:v>
                </c:pt>
                <c:pt idx="236">
                  <c:v>43000</c:v>
                </c:pt>
                <c:pt idx="237">
                  <c:v>42999</c:v>
                </c:pt>
                <c:pt idx="238">
                  <c:v>42998</c:v>
                </c:pt>
                <c:pt idx="239">
                  <c:v>42997</c:v>
                </c:pt>
                <c:pt idx="240">
                  <c:v>42996</c:v>
                </c:pt>
                <c:pt idx="241">
                  <c:v>42993</c:v>
                </c:pt>
                <c:pt idx="242">
                  <c:v>42992</c:v>
                </c:pt>
                <c:pt idx="243">
                  <c:v>42991</c:v>
                </c:pt>
                <c:pt idx="244">
                  <c:v>42990</c:v>
                </c:pt>
                <c:pt idx="245">
                  <c:v>42989</c:v>
                </c:pt>
                <c:pt idx="246">
                  <c:v>42986</c:v>
                </c:pt>
                <c:pt idx="247">
                  <c:v>42985</c:v>
                </c:pt>
                <c:pt idx="248">
                  <c:v>42984</c:v>
                </c:pt>
                <c:pt idx="249">
                  <c:v>42983</c:v>
                </c:pt>
                <c:pt idx="250">
                  <c:v>42982</c:v>
                </c:pt>
                <c:pt idx="251">
                  <c:v>42979</c:v>
                </c:pt>
                <c:pt idx="252">
                  <c:v>42978</c:v>
                </c:pt>
                <c:pt idx="253">
                  <c:v>42977</c:v>
                </c:pt>
                <c:pt idx="254">
                  <c:v>42976</c:v>
                </c:pt>
                <c:pt idx="255">
                  <c:v>42975</c:v>
                </c:pt>
                <c:pt idx="256">
                  <c:v>42972</c:v>
                </c:pt>
                <c:pt idx="257">
                  <c:v>42971</c:v>
                </c:pt>
                <c:pt idx="258">
                  <c:v>42970</c:v>
                </c:pt>
                <c:pt idx="259">
                  <c:v>42969</c:v>
                </c:pt>
                <c:pt idx="260">
                  <c:v>42968</c:v>
                </c:pt>
                <c:pt idx="261">
                  <c:v>42965</c:v>
                </c:pt>
                <c:pt idx="262">
                  <c:v>42964</c:v>
                </c:pt>
                <c:pt idx="263">
                  <c:v>42963</c:v>
                </c:pt>
                <c:pt idx="264">
                  <c:v>42962</c:v>
                </c:pt>
                <c:pt idx="265">
                  <c:v>42961</c:v>
                </c:pt>
                <c:pt idx="266">
                  <c:v>42958</c:v>
                </c:pt>
                <c:pt idx="267">
                  <c:v>42957</c:v>
                </c:pt>
                <c:pt idx="268">
                  <c:v>42956</c:v>
                </c:pt>
                <c:pt idx="269">
                  <c:v>42955</c:v>
                </c:pt>
                <c:pt idx="270">
                  <c:v>42954</c:v>
                </c:pt>
                <c:pt idx="271">
                  <c:v>42951</c:v>
                </c:pt>
                <c:pt idx="272">
                  <c:v>42950</c:v>
                </c:pt>
                <c:pt idx="273">
                  <c:v>42949</c:v>
                </c:pt>
                <c:pt idx="274">
                  <c:v>42948</c:v>
                </c:pt>
                <c:pt idx="275">
                  <c:v>42947</c:v>
                </c:pt>
                <c:pt idx="276">
                  <c:v>42944</c:v>
                </c:pt>
                <c:pt idx="277">
                  <c:v>42943</c:v>
                </c:pt>
                <c:pt idx="278">
                  <c:v>42942</c:v>
                </c:pt>
                <c:pt idx="279">
                  <c:v>42941</c:v>
                </c:pt>
                <c:pt idx="280">
                  <c:v>42940</c:v>
                </c:pt>
                <c:pt idx="281">
                  <c:v>42937</c:v>
                </c:pt>
                <c:pt idx="282">
                  <c:v>42936</c:v>
                </c:pt>
                <c:pt idx="283">
                  <c:v>42935</c:v>
                </c:pt>
                <c:pt idx="284">
                  <c:v>42934</c:v>
                </c:pt>
                <c:pt idx="285">
                  <c:v>42933</c:v>
                </c:pt>
                <c:pt idx="286">
                  <c:v>42930</c:v>
                </c:pt>
                <c:pt idx="287">
                  <c:v>42929</c:v>
                </c:pt>
                <c:pt idx="288">
                  <c:v>42928</c:v>
                </c:pt>
                <c:pt idx="289">
                  <c:v>42927</c:v>
                </c:pt>
                <c:pt idx="290">
                  <c:v>42926</c:v>
                </c:pt>
                <c:pt idx="291">
                  <c:v>42923</c:v>
                </c:pt>
                <c:pt idx="292">
                  <c:v>42922</c:v>
                </c:pt>
                <c:pt idx="293">
                  <c:v>42921</c:v>
                </c:pt>
                <c:pt idx="294">
                  <c:v>42920</c:v>
                </c:pt>
                <c:pt idx="295">
                  <c:v>42919</c:v>
                </c:pt>
                <c:pt idx="296">
                  <c:v>42916</c:v>
                </c:pt>
                <c:pt idx="297">
                  <c:v>42915</c:v>
                </c:pt>
                <c:pt idx="298">
                  <c:v>42914</c:v>
                </c:pt>
                <c:pt idx="299">
                  <c:v>42913</c:v>
                </c:pt>
                <c:pt idx="300">
                  <c:v>42912</c:v>
                </c:pt>
                <c:pt idx="301">
                  <c:v>42909</c:v>
                </c:pt>
                <c:pt idx="302">
                  <c:v>42908</c:v>
                </c:pt>
                <c:pt idx="303">
                  <c:v>42907</c:v>
                </c:pt>
                <c:pt idx="304">
                  <c:v>42906</c:v>
                </c:pt>
                <c:pt idx="305">
                  <c:v>42905</c:v>
                </c:pt>
                <c:pt idx="306">
                  <c:v>42902</c:v>
                </c:pt>
                <c:pt idx="307">
                  <c:v>42901</c:v>
                </c:pt>
                <c:pt idx="308">
                  <c:v>42900</c:v>
                </c:pt>
                <c:pt idx="309">
                  <c:v>42899</c:v>
                </c:pt>
                <c:pt idx="310">
                  <c:v>42898</c:v>
                </c:pt>
                <c:pt idx="311">
                  <c:v>42895</c:v>
                </c:pt>
                <c:pt idx="312">
                  <c:v>42894</c:v>
                </c:pt>
                <c:pt idx="313">
                  <c:v>42893</c:v>
                </c:pt>
                <c:pt idx="314">
                  <c:v>42892</c:v>
                </c:pt>
                <c:pt idx="315">
                  <c:v>42891</c:v>
                </c:pt>
                <c:pt idx="316">
                  <c:v>42888</c:v>
                </c:pt>
                <c:pt idx="317">
                  <c:v>42887</c:v>
                </c:pt>
                <c:pt idx="318">
                  <c:v>42886</c:v>
                </c:pt>
                <c:pt idx="319">
                  <c:v>42881</c:v>
                </c:pt>
                <c:pt idx="320">
                  <c:v>42880</c:v>
                </c:pt>
                <c:pt idx="321">
                  <c:v>42879</c:v>
                </c:pt>
                <c:pt idx="322">
                  <c:v>42878</c:v>
                </c:pt>
                <c:pt idx="323">
                  <c:v>42877</c:v>
                </c:pt>
                <c:pt idx="324">
                  <c:v>42874</c:v>
                </c:pt>
                <c:pt idx="325">
                  <c:v>42873</c:v>
                </c:pt>
                <c:pt idx="326">
                  <c:v>42872</c:v>
                </c:pt>
                <c:pt idx="327">
                  <c:v>42871</c:v>
                </c:pt>
                <c:pt idx="328">
                  <c:v>42870</c:v>
                </c:pt>
                <c:pt idx="329">
                  <c:v>42867</c:v>
                </c:pt>
                <c:pt idx="330">
                  <c:v>42866</c:v>
                </c:pt>
                <c:pt idx="331">
                  <c:v>42865</c:v>
                </c:pt>
                <c:pt idx="332">
                  <c:v>42864</c:v>
                </c:pt>
                <c:pt idx="333">
                  <c:v>42863</c:v>
                </c:pt>
                <c:pt idx="334">
                  <c:v>42860</c:v>
                </c:pt>
                <c:pt idx="335">
                  <c:v>42859</c:v>
                </c:pt>
                <c:pt idx="336">
                  <c:v>42858</c:v>
                </c:pt>
                <c:pt idx="337">
                  <c:v>42857</c:v>
                </c:pt>
                <c:pt idx="338">
                  <c:v>42853</c:v>
                </c:pt>
                <c:pt idx="339">
                  <c:v>42852</c:v>
                </c:pt>
                <c:pt idx="340">
                  <c:v>42851</c:v>
                </c:pt>
                <c:pt idx="341">
                  <c:v>42850</c:v>
                </c:pt>
                <c:pt idx="342">
                  <c:v>42849</c:v>
                </c:pt>
                <c:pt idx="343">
                  <c:v>42846</c:v>
                </c:pt>
                <c:pt idx="344">
                  <c:v>42845</c:v>
                </c:pt>
                <c:pt idx="345">
                  <c:v>42844</c:v>
                </c:pt>
                <c:pt idx="346">
                  <c:v>42843</c:v>
                </c:pt>
                <c:pt idx="347">
                  <c:v>42842</c:v>
                </c:pt>
                <c:pt idx="348">
                  <c:v>42839</c:v>
                </c:pt>
                <c:pt idx="349">
                  <c:v>42838</c:v>
                </c:pt>
                <c:pt idx="350">
                  <c:v>42837</c:v>
                </c:pt>
                <c:pt idx="351">
                  <c:v>42836</c:v>
                </c:pt>
                <c:pt idx="352">
                  <c:v>42835</c:v>
                </c:pt>
                <c:pt idx="353">
                  <c:v>42832</c:v>
                </c:pt>
                <c:pt idx="354">
                  <c:v>42831</c:v>
                </c:pt>
                <c:pt idx="355">
                  <c:v>42830</c:v>
                </c:pt>
                <c:pt idx="356">
                  <c:v>42825</c:v>
                </c:pt>
                <c:pt idx="357">
                  <c:v>42824</c:v>
                </c:pt>
                <c:pt idx="358">
                  <c:v>42823</c:v>
                </c:pt>
                <c:pt idx="359">
                  <c:v>42822</c:v>
                </c:pt>
                <c:pt idx="360">
                  <c:v>42821</c:v>
                </c:pt>
                <c:pt idx="361">
                  <c:v>42818</c:v>
                </c:pt>
                <c:pt idx="362">
                  <c:v>42817</c:v>
                </c:pt>
                <c:pt idx="363">
                  <c:v>42816</c:v>
                </c:pt>
                <c:pt idx="364">
                  <c:v>42815</c:v>
                </c:pt>
                <c:pt idx="365">
                  <c:v>42814</c:v>
                </c:pt>
                <c:pt idx="366">
                  <c:v>42811</c:v>
                </c:pt>
                <c:pt idx="367">
                  <c:v>42810</c:v>
                </c:pt>
                <c:pt idx="368">
                  <c:v>42809</c:v>
                </c:pt>
                <c:pt idx="369">
                  <c:v>42808</c:v>
                </c:pt>
                <c:pt idx="370">
                  <c:v>42807</c:v>
                </c:pt>
                <c:pt idx="371">
                  <c:v>42804</c:v>
                </c:pt>
                <c:pt idx="372">
                  <c:v>42803</c:v>
                </c:pt>
                <c:pt idx="373">
                  <c:v>42802</c:v>
                </c:pt>
                <c:pt idx="374">
                  <c:v>42801</c:v>
                </c:pt>
                <c:pt idx="375">
                  <c:v>42800</c:v>
                </c:pt>
                <c:pt idx="376">
                  <c:v>42797</c:v>
                </c:pt>
                <c:pt idx="377">
                  <c:v>42796</c:v>
                </c:pt>
                <c:pt idx="378">
                  <c:v>42795</c:v>
                </c:pt>
                <c:pt idx="379">
                  <c:v>42794</c:v>
                </c:pt>
                <c:pt idx="380">
                  <c:v>42793</c:v>
                </c:pt>
                <c:pt idx="381">
                  <c:v>42790</c:v>
                </c:pt>
                <c:pt idx="382">
                  <c:v>42789</c:v>
                </c:pt>
                <c:pt idx="383">
                  <c:v>42788</c:v>
                </c:pt>
                <c:pt idx="384">
                  <c:v>42787</c:v>
                </c:pt>
                <c:pt idx="385">
                  <c:v>42786</c:v>
                </c:pt>
                <c:pt idx="386">
                  <c:v>42783</c:v>
                </c:pt>
                <c:pt idx="387">
                  <c:v>42782</c:v>
                </c:pt>
                <c:pt idx="388">
                  <c:v>42781</c:v>
                </c:pt>
                <c:pt idx="389">
                  <c:v>42780</c:v>
                </c:pt>
                <c:pt idx="390">
                  <c:v>42779</c:v>
                </c:pt>
                <c:pt idx="391">
                  <c:v>42776</c:v>
                </c:pt>
                <c:pt idx="392">
                  <c:v>42775</c:v>
                </c:pt>
                <c:pt idx="393">
                  <c:v>42774</c:v>
                </c:pt>
                <c:pt idx="394">
                  <c:v>42773</c:v>
                </c:pt>
                <c:pt idx="395">
                  <c:v>42772</c:v>
                </c:pt>
                <c:pt idx="396">
                  <c:v>42769</c:v>
                </c:pt>
                <c:pt idx="397">
                  <c:v>42761</c:v>
                </c:pt>
                <c:pt idx="398">
                  <c:v>42760</c:v>
                </c:pt>
                <c:pt idx="399">
                  <c:v>42759</c:v>
                </c:pt>
                <c:pt idx="400">
                  <c:v>42758</c:v>
                </c:pt>
                <c:pt idx="401">
                  <c:v>42755</c:v>
                </c:pt>
                <c:pt idx="402">
                  <c:v>42754</c:v>
                </c:pt>
                <c:pt idx="403">
                  <c:v>42753</c:v>
                </c:pt>
                <c:pt idx="404">
                  <c:v>42752</c:v>
                </c:pt>
                <c:pt idx="405">
                  <c:v>42751</c:v>
                </c:pt>
                <c:pt idx="406">
                  <c:v>42748</c:v>
                </c:pt>
                <c:pt idx="407">
                  <c:v>42747</c:v>
                </c:pt>
                <c:pt idx="408">
                  <c:v>42746</c:v>
                </c:pt>
                <c:pt idx="409">
                  <c:v>42745</c:v>
                </c:pt>
                <c:pt idx="410">
                  <c:v>42744</c:v>
                </c:pt>
                <c:pt idx="411">
                  <c:v>42741</c:v>
                </c:pt>
                <c:pt idx="412">
                  <c:v>42740</c:v>
                </c:pt>
                <c:pt idx="413">
                  <c:v>42739</c:v>
                </c:pt>
                <c:pt idx="414">
                  <c:v>42738</c:v>
                </c:pt>
                <c:pt idx="415">
                  <c:v>42734</c:v>
                </c:pt>
                <c:pt idx="416">
                  <c:v>42733</c:v>
                </c:pt>
                <c:pt idx="417">
                  <c:v>42732</c:v>
                </c:pt>
                <c:pt idx="418">
                  <c:v>42731</c:v>
                </c:pt>
                <c:pt idx="419">
                  <c:v>42730</c:v>
                </c:pt>
                <c:pt idx="420">
                  <c:v>42727</c:v>
                </c:pt>
                <c:pt idx="421">
                  <c:v>42726</c:v>
                </c:pt>
                <c:pt idx="422">
                  <c:v>42725</c:v>
                </c:pt>
                <c:pt idx="423">
                  <c:v>42724</c:v>
                </c:pt>
                <c:pt idx="424">
                  <c:v>42723</c:v>
                </c:pt>
                <c:pt idx="425">
                  <c:v>42720</c:v>
                </c:pt>
                <c:pt idx="426">
                  <c:v>42719</c:v>
                </c:pt>
                <c:pt idx="427">
                  <c:v>42718</c:v>
                </c:pt>
                <c:pt idx="428">
                  <c:v>42717</c:v>
                </c:pt>
                <c:pt idx="429">
                  <c:v>42716</c:v>
                </c:pt>
                <c:pt idx="430">
                  <c:v>42713</c:v>
                </c:pt>
                <c:pt idx="431">
                  <c:v>42712</c:v>
                </c:pt>
                <c:pt idx="432">
                  <c:v>42711</c:v>
                </c:pt>
                <c:pt idx="433">
                  <c:v>42710</c:v>
                </c:pt>
                <c:pt idx="434">
                  <c:v>42709</c:v>
                </c:pt>
                <c:pt idx="435">
                  <c:v>42706</c:v>
                </c:pt>
                <c:pt idx="436">
                  <c:v>42705</c:v>
                </c:pt>
                <c:pt idx="437">
                  <c:v>42704</c:v>
                </c:pt>
                <c:pt idx="438">
                  <c:v>42703</c:v>
                </c:pt>
                <c:pt idx="439">
                  <c:v>42702</c:v>
                </c:pt>
                <c:pt idx="440">
                  <c:v>42699</c:v>
                </c:pt>
                <c:pt idx="441">
                  <c:v>42698</c:v>
                </c:pt>
                <c:pt idx="442">
                  <c:v>42697</c:v>
                </c:pt>
                <c:pt idx="443">
                  <c:v>42696</c:v>
                </c:pt>
                <c:pt idx="444">
                  <c:v>42695</c:v>
                </c:pt>
                <c:pt idx="445">
                  <c:v>42692</c:v>
                </c:pt>
                <c:pt idx="446">
                  <c:v>42691</c:v>
                </c:pt>
                <c:pt idx="447">
                  <c:v>42690</c:v>
                </c:pt>
                <c:pt idx="448">
                  <c:v>42689</c:v>
                </c:pt>
                <c:pt idx="449">
                  <c:v>42688</c:v>
                </c:pt>
                <c:pt idx="450">
                  <c:v>42685</c:v>
                </c:pt>
                <c:pt idx="451">
                  <c:v>42684</c:v>
                </c:pt>
                <c:pt idx="452">
                  <c:v>42683</c:v>
                </c:pt>
                <c:pt idx="453">
                  <c:v>42682</c:v>
                </c:pt>
                <c:pt idx="454">
                  <c:v>42681</c:v>
                </c:pt>
                <c:pt idx="455">
                  <c:v>42678</c:v>
                </c:pt>
                <c:pt idx="456">
                  <c:v>42677</c:v>
                </c:pt>
                <c:pt idx="457">
                  <c:v>42676</c:v>
                </c:pt>
                <c:pt idx="458">
                  <c:v>42675</c:v>
                </c:pt>
                <c:pt idx="459">
                  <c:v>42674</c:v>
                </c:pt>
                <c:pt idx="460">
                  <c:v>42671</c:v>
                </c:pt>
                <c:pt idx="461">
                  <c:v>42670</c:v>
                </c:pt>
                <c:pt idx="462">
                  <c:v>42669</c:v>
                </c:pt>
                <c:pt idx="463">
                  <c:v>42668</c:v>
                </c:pt>
                <c:pt idx="464">
                  <c:v>42667</c:v>
                </c:pt>
                <c:pt idx="465">
                  <c:v>42664</c:v>
                </c:pt>
                <c:pt idx="466">
                  <c:v>42663</c:v>
                </c:pt>
                <c:pt idx="467">
                  <c:v>42662</c:v>
                </c:pt>
                <c:pt idx="468">
                  <c:v>42661</c:v>
                </c:pt>
                <c:pt idx="469">
                  <c:v>42660</c:v>
                </c:pt>
                <c:pt idx="470">
                  <c:v>42657</c:v>
                </c:pt>
                <c:pt idx="471">
                  <c:v>42656</c:v>
                </c:pt>
                <c:pt idx="472">
                  <c:v>42655</c:v>
                </c:pt>
                <c:pt idx="473">
                  <c:v>42654</c:v>
                </c:pt>
                <c:pt idx="474">
                  <c:v>42653</c:v>
                </c:pt>
                <c:pt idx="475">
                  <c:v>42643</c:v>
                </c:pt>
                <c:pt idx="476">
                  <c:v>42642</c:v>
                </c:pt>
                <c:pt idx="477">
                  <c:v>42641</c:v>
                </c:pt>
                <c:pt idx="478">
                  <c:v>42640</c:v>
                </c:pt>
                <c:pt idx="479">
                  <c:v>42639</c:v>
                </c:pt>
                <c:pt idx="480">
                  <c:v>42636</c:v>
                </c:pt>
                <c:pt idx="481">
                  <c:v>42635</c:v>
                </c:pt>
                <c:pt idx="482">
                  <c:v>42634</c:v>
                </c:pt>
                <c:pt idx="483">
                  <c:v>42633</c:v>
                </c:pt>
                <c:pt idx="484">
                  <c:v>42632</c:v>
                </c:pt>
                <c:pt idx="485">
                  <c:v>42627</c:v>
                </c:pt>
                <c:pt idx="486">
                  <c:v>42626</c:v>
                </c:pt>
                <c:pt idx="487">
                  <c:v>42625</c:v>
                </c:pt>
                <c:pt idx="488">
                  <c:v>42622</c:v>
                </c:pt>
                <c:pt idx="489">
                  <c:v>42621</c:v>
                </c:pt>
                <c:pt idx="490">
                  <c:v>42620</c:v>
                </c:pt>
                <c:pt idx="491">
                  <c:v>42619</c:v>
                </c:pt>
                <c:pt idx="492">
                  <c:v>42618</c:v>
                </c:pt>
                <c:pt idx="493">
                  <c:v>42615</c:v>
                </c:pt>
                <c:pt idx="494">
                  <c:v>42614</c:v>
                </c:pt>
                <c:pt idx="495">
                  <c:v>42613</c:v>
                </c:pt>
                <c:pt idx="496">
                  <c:v>42612</c:v>
                </c:pt>
                <c:pt idx="497">
                  <c:v>42611</c:v>
                </c:pt>
                <c:pt idx="498">
                  <c:v>42608</c:v>
                </c:pt>
                <c:pt idx="499">
                  <c:v>42607</c:v>
                </c:pt>
                <c:pt idx="500">
                  <c:v>42606</c:v>
                </c:pt>
                <c:pt idx="501">
                  <c:v>42605</c:v>
                </c:pt>
                <c:pt idx="502">
                  <c:v>42604</c:v>
                </c:pt>
                <c:pt idx="503">
                  <c:v>42601</c:v>
                </c:pt>
                <c:pt idx="504">
                  <c:v>42600</c:v>
                </c:pt>
                <c:pt idx="505">
                  <c:v>42599</c:v>
                </c:pt>
                <c:pt idx="506">
                  <c:v>42598</c:v>
                </c:pt>
                <c:pt idx="507">
                  <c:v>42597</c:v>
                </c:pt>
                <c:pt idx="508">
                  <c:v>42594</c:v>
                </c:pt>
                <c:pt idx="509">
                  <c:v>42593</c:v>
                </c:pt>
                <c:pt idx="510">
                  <c:v>42592</c:v>
                </c:pt>
                <c:pt idx="511">
                  <c:v>42591</c:v>
                </c:pt>
                <c:pt idx="512">
                  <c:v>42590</c:v>
                </c:pt>
                <c:pt idx="513">
                  <c:v>42587</c:v>
                </c:pt>
                <c:pt idx="514">
                  <c:v>42586</c:v>
                </c:pt>
                <c:pt idx="515">
                  <c:v>42585</c:v>
                </c:pt>
                <c:pt idx="516">
                  <c:v>42584</c:v>
                </c:pt>
                <c:pt idx="517">
                  <c:v>42583</c:v>
                </c:pt>
                <c:pt idx="518">
                  <c:v>42580</c:v>
                </c:pt>
                <c:pt idx="519">
                  <c:v>42579</c:v>
                </c:pt>
                <c:pt idx="520">
                  <c:v>42578</c:v>
                </c:pt>
                <c:pt idx="521">
                  <c:v>42577</c:v>
                </c:pt>
                <c:pt idx="522">
                  <c:v>42576</c:v>
                </c:pt>
                <c:pt idx="523">
                  <c:v>42573</c:v>
                </c:pt>
                <c:pt idx="524">
                  <c:v>42572</c:v>
                </c:pt>
                <c:pt idx="525">
                  <c:v>42571</c:v>
                </c:pt>
                <c:pt idx="526">
                  <c:v>42570</c:v>
                </c:pt>
                <c:pt idx="527">
                  <c:v>42569</c:v>
                </c:pt>
                <c:pt idx="528">
                  <c:v>42566</c:v>
                </c:pt>
                <c:pt idx="529">
                  <c:v>42565</c:v>
                </c:pt>
                <c:pt idx="530">
                  <c:v>42564</c:v>
                </c:pt>
                <c:pt idx="531">
                  <c:v>42563</c:v>
                </c:pt>
                <c:pt idx="532">
                  <c:v>42562</c:v>
                </c:pt>
                <c:pt idx="533">
                  <c:v>42559</c:v>
                </c:pt>
                <c:pt idx="534">
                  <c:v>42558</c:v>
                </c:pt>
                <c:pt idx="535">
                  <c:v>42557</c:v>
                </c:pt>
                <c:pt idx="536">
                  <c:v>42556</c:v>
                </c:pt>
                <c:pt idx="537">
                  <c:v>42555</c:v>
                </c:pt>
                <c:pt idx="538">
                  <c:v>42552</c:v>
                </c:pt>
                <c:pt idx="539">
                  <c:v>42551</c:v>
                </c:pt>
                <c:pt idx="540">
                  <c:v>42550</c:v>
                </c:pt>
                <c:pt idx="541">
                  <c:v>42549</c:v>
                </c:pt>
                <c:pt idx="542">
                  <c:v>42548</c:v>
                </c:pt>
                <c:pt idx="543">
                  <c:v>42545</c:v>
                </c:pt>
                <c:pt idx="544">
                  <c:v>42544</c:v>
                </c:pt>
                <c:pt idx="545">
                  <c:v>42543</c:v>
                </c:pt>
                <c:pt idx="546">
                  <c:v>42542</c:v>
                </c:pt>
                <c:pt idx="547">
                  <c:v>42541</c:v>
                </c:pt>
                <c:pt idx="548">
                  <c:v>42538</c:v>
                </c:pt>
                <c:pt idx="549">
                  <c:v>42537</c:v>
                </c:pt>
                <c:pt idx="550">
                  <c:v>42536</c:v>
                </c:pt>
                <c:pt idx="551">
                  <c:v>42535</c:v>
                </c:pt>
                <c:pt idx="552">
                  <c:v>42534</c:v>
                </c:pt>
                <c:pt idx="553">
                  <c:v>42529</c:v>
                </c:pt>
                <c:pt idx="554">
                  <c:v>42528</c:v>
                </c:pt>
                <c:pt idx="555">
                  <c:v>42527</c:v>
                </c:pt>
                <c:pt idx="556">
                  <c:v>42524</c:v>
                </c:pt>
                <c:pt idx="557">
                  <c:v>42523</c:v>
                </c:pt>
                <c:pt idx="558">
                  <c:v>42522</c:v>
                </c:pt>
                <c:pt idx="559">
                  <c:v>42521</c:v>
                </c:pt>
                <c:pt idx="560">
                  <c:v>42520</c:v>
                </c:pt>
                <c:pt idx="561">
                  <c:v>42517</c:v>
                </c:pt>
                <c:pt idx="562">
                  <c:v>42516</c:v>
                </c:pt>
                <c:pt idx="563">
                  <c:v>42515</c:v>
                </c:pt>
                <c:pt idx="564">
                  <c:v>42514</c:v>
                </c:pt>
                <c:pt idx="565">
                  <c:v>42513</c:v>
                </c:pt>
                <c:pt idx="566">
                  <c:v>42510</c:v>
                </c:pt>
                <c:pt idx="567">
                  <c:v>42509</c:v>
                </c:pt>
                <c:pt idx="568">
                  <c:v>42508</c:v>
                </c:pt>
                <c:pt idx="569">
                  <c:v>42507</c:v>
                </c:pt>
                <c:pt idx="570">
                  <c:v>42506</c:v>
                </c:pt>
                <c:pt idx="571">
                  <c:v>42503</c:v>
                </c:pt>
                <c:pt idx="572">
                  <c:v>42502</c:v>
                </c:pt>
                <c:pt idx="573">
                  <c:v>42501</c:v>
                </c:pt>
                <c:pt idx="574">
                  <c:v>42500</c:v>
                </c:pt>
                <c:pt idx="575">
                  <c:v>42499</c:v>
                </c:pt>
                <c:pt idx="576">
                  <c:v>42496</c:v>
                </c:pt>
                <c:pt idx="577">
                  <c:v>42495</c:v>
                </c:pt>
                <c:pt idx="578">
                  <c:v>42494</c:v>
                </c:pt>
                <c:pt idx="579">
                  <c:v>42493</c:v>
                </c:pt>
                <c:pt idx="580">
                  <c:v>42489</c:v>
                </c:pt>
                <c:pt idx="581">
                  <c:v>42488</c:v>
                </c:pt>
                <c:pt idx="582">
                  <c:v>42487</c:v>
                </c:pt>
                <c:pt idx="583">
                  <c:v>42486</c:v>
                </c:pt>
                <c:pt idx="584">
                  <c:v>42485</c:v>
                </c:pt>
                <c:pt idx="585">
                  <c:v>42482</c:v>
                </c:pt>
                <c:pt idx="586">
                  <c:v>42481</c:v>
                </c:pt>
                <c:pt idx="587">
                  <c:v>42480</c:v>
                </c:pt>
                <c:pt idx="588">
                  <c:v>42479</c:v>
                </c:pt>
                <c:pt idx="589">
                  <c:v>42478</c:v>
                </c:pt>
                <c:pt idx="590">
                  <c:v>42475</c:v>
                </c:pt>
                <c:pt idx="591">
                  <c:v>42474</c:v>
                </c:pt>
                <c:pt idx="592">
                  <c:v>42473</c:v>
                </c:pt>
                <c:pt idx="593">
                  <c:v>42472</c:v>
                </c:pt>
                <c:pt idx="594">
                  <c:v>42471</c:v>
                </c:pt>
                <c:pt idx="595">
                  <c:v>42468</c:v>
                </c:pt>
                <c:pt idx="596">
                  <c:v>42467</c:v>
                </c:pt>
                <c:pt idx="597">
                  <c:v>42466</c:v>
                </c:pt>
                <c:pt idx="598">
                  <c:v>42465</c:v>
                </c:pt>
                <c:pt idx="599">
                  <c:v>42461</c:v>
                </c:pt>
                <c:pt idx="600">
                  <c:v>42460</c:v>
                </c:pt>
                <c:pt idx="601">
                  <c:v>42459</c:v>
                </c:pt>
                <c:pt idx="602">
                  <c:v>42458</c:v>
                </c:pt>
                <c:pt idx="603">
                  <c:v>42457</c:v>
                </c:pt>
                <c:pt idx="604">
                  <c:v>42454</c:v>
                </c:pt>
                <c:pt idx="605">
                  <c:v>42453</c:v>
                </c:pt>
                <c:pt idx="606">
                  <c:v>42452</c:v>
                </c:pt>
                <c:pt idx="607">
                  <c:v>42451</c:v>
                </c:pt>
                <c:pt idx="608">
                  <c:v>42450</c:v>
                </c:pt>
                <c:pt idx="609">
                  <c:v>42447</c:v>
                </c:pt>
                <c:pt idx="610">
                  <c:v>42446</c:v>
                </c:pt>
                <c:pt idx="611">
                  <c:v>42445</c:v>
                </c:pt>
                <c:pt idx="612">
                  <c:v>42444</c:v>
                </c:pt>
                <c:pt idx="613">
                  <c:v>42443</c:v>
                </c:pt>
                <c:pt idx="614">
                  <c:v>42440</c:v>
                </c:pt>
                <c:pt idx="615">
                  <c:v>42439</c:v>
                </c:pt>
                <c:pt idx="616">
                  <c:v>42438</c:v>
                </c:pt>
                <c:pt idx="617">
                  <c:v>42437</c:v>
                </c:pt>
                <c:pt idx="618">
                  <c:v>42436</c:v>
                </c:pt>
                <c:pt idx="619">
                  <c:v>42433</c:v>
                </c:pt>
                <c:pt idx="620">
                  <c:v>42432</c:v>
                </c:pt>
                <c:pt idx="621">
                  <c:v>42431</c:v>
                </c:pt>
                <c:pt idx="622">
                  <c:v>42430</c:v>
                </c:pt>
                <c:pt idx="623">
                  <c:v>42429</c:v>
                </c:pt>
                <c:pt idx="624">
                  <c:v>42426</c:v>
                </c:pt>
                <c:pt idx="625">
                  <c:v>42425</c:v>
                </c:pt>
                <c:pt idx="626">
                  <c:v>42424</c:v>
                </c:pt>
                <c:pt idx="627">
                  <c:v>42423</c:v>
                </c:pt>
                <c:pt idx="628">
                  <c:v>42422</c:v>
                </c:pt>
                <c:pt idx="629">
                  <c:v>42419</c:v>
                </c:pt>
                <c:pt idx="630">
                  <c:v>42418</c:v>
                </c:pt>
                <c:pt idx="631">
                  <c:v>42417</c:v>
                </c:pt>
                <c:pt idx="632">
                  <c:v>42416</c:v>
                </c:pt>
                <c:pt idx="633">
                  <c:v>42415</c:v>
                </c:pt>
                <c:pt idx="634">
                  <c:v>42405</c:v>
                </c:pt>
                <c:pt idx="635">
                  <c:v>42404</c:v>
                </c:pt>
                <c:pt idx="636">
                  <c:v>42403</c:v>
                </c:pt>
                <c:pt idx="637">
                  <c:v>42402</c:v>
                </c:pt>
                <c:pt idx="638">
                  <c:v>42401</c:v>
                </c:pt>
                <c:pt idx="639">
                  <c:v>42398</c:v>
                </c:pt>
                <c:pt idx="640">
                  <c:v>42397</c:v>
                </c:pt>
                <c:pt idx="641">
                  <c:v>42396</c:v>
                </c:pt>
                <c:pt idx="642">
                  <c:v>42395</c:v>
                </c:pt>
                <c:pt idx="643">
                  <c:v>42394</c:v>
                </c:pt>
                <c:pt idx="644">
                  <c:v>42391</c:v>
                </c:pt>
                <c:pt idx="645">
                  <c:v>42390</c:v>
                </c:pt>
                <c:pt idx="646">
                  <c:v>42389</c:v>
                </c:pt>
                <c:pt idx="647">
                  <c:v>42388</c:v>
                </c:pt>
                <c:pt idx="648">
                  <c:v>42387</c:v>
                </c:pt>
                <c:pt idx="649">
                  <c:v>42384</c:v>
                </c:pt>
                <c:pt idx="650">
                  <c:v>42383</c:v>
                </c:pt>
                <c:pt idx="651">
                  <c:v>42382</c:v>
                </c:pt>
                <c:pt idx="652">
                  <c:v>42381</c:v>
                </c:pt>
                <c:pt idx="653">
                  <c:v>42380</c:v>
                </c:pt>
                <c:pt idx="654">
                  <c:v>42377</c:v>
                </c:pt>
                <c:pt idx="655">
                  <c:v>42376</c:v>
                </c:pt>
                <c:pt idx="656">
                  <c:v>42375</c:v>
                </c:pt>
                <c:pt idx="657">
                  <c:v>42374</c:v>
                </c:pt>
                <c:pt idx="658">
                  <c:v>42373</c:v>
                </c:pt>
                <c:pt idx="659">
                  <c:v>42369</c:v>
                </c:pt>
                <c:pt idx="660">
                  <c:v>42368</c:v>
                </c:pt>
                <c:pt idx="661">
                  <c:v>42367</c:v>
                </c:pt>
                <c:pt idx="662">
                  <c:v>42366</c:v>
                </c:pt>
                <c:pt idx="663">
                  <c:v>42363</c:v>
                </c:pt>
                <c:pt idx="664">
                  <c:v>42362</c:v>
                </c:pt>
                <c:pt idx="665">
                  <c:v>42361</c:v>
                </c:pt>
                <c:pt idx="666">
                  <c:v>42360</c:v>
                </c:pt>
                <c:pt idx="667">
                  <c:v>42359</c:v>
                </c:pt>
                <c:pt idx="668">
                  <c:v>42356</c:v>
                </c:pt>
                <c:pt idx="669">
                  <c:v>42355</c:v>
                </c:pt>
                <c:pt idx="670">
                  <c:v>42354</c:v>
                </c:pt>
                <c:pt idx="671">
                  <c:v>42353</c:v>
                </c:pt>
                <c:pt idx="672">
                  <c:v>42352</c:v>
                </c:pt>
                <c:pt idx="673">
                  <c:v>42349</c:v>
                </c:pt>
                <c:pt idx="674">
                  <c:v>42348</c:v>
                </c:pt>
                <c:pt idx="675">
                  <c:v>42347</c:v>
                </c:pt>
                <c:pt idx="676">
                  <c:v>42346</c:v>
                </c:pt>
                <c:pt idx="677">
                  <c:v>42345</c:v>
                </c:pt>
                <c:pt idx="678">
                  <c:v>42342</c:v>
                </c:pt>
                <c:pt idx="679">
                  <c:v>42341</c:v>
                </c:pt>
                <c:pt idx="680">
                  <c:v>42340</c:v>
                </c:pt>
                <c:pt idx="681">
                  <c:v>42339</c:v>
                </c:pt>
                <c:pt idx="682">
                  <c:v>42338</c:v>
                </c:pt>
                <c:pt idx="683">
                  <c:v>42335</c:v>
                </c:pt>
                <c:pt idx="684">
                  <c:v>42334</c:v>
                </c:pt>
                <c:pt idx="685">
                  <c:v>42333</c:v>
                </c:pt>
                <c:pt idx="686">
                  <c:v>42332</c:v>
                </c:pt>
                <c:pt idx="687">
                  <c:v>42331</c:v>
                </c:pt>
                <c:pt idx="688">
                  <c:v>42328</c:v>
                </c:pt>
                <c:pt idx="689">
                  <c:v>42327</c:v>
                </c:pt>
                <c:pt idx="690">
                  <c:v>42326</c:v>
                </c:pt>
                <c:pt idx="691">
                  <c:v>42325</c:v>
                </c:pt>
                <c:pt idx="692">
                  <c:v>42324</c:v>
                </c:pt>
                <c:pt idx="693">
                  <c:v>42321</c:v>
                </c:pt>
                <c:pt idx="694">
                  <c:v>42320</c:v>
                </c:pt>
                <c:pt idx="695">
                  <c:v>42319</c:v>
                </c:pt>
                <c:pt idx="696">
                  <c:v>42318</c:v>
                </c:pt>
                <c:pt idx="697">
                  <c:v>42317</c:v>
                </c:pt>
                <c:pt idx="698">
                  <c:v>42314</c:v>
                </c:pt>
                <c:pt idx="699">
                  <c:v>42313</c:v>
                </c:pt>
                <c:pt idx="700">
                  <c:v>42312</c:v>
                </c:pt>
                <c:pt idx="701">
                  <c:v>42311</c:v>
                </c:pt>
                <c:pt idx="702">
                  <c:v>42310</c:v>
                </c:pt>
                <c:pt idx="703">
                  <c:v>42307</c:v>
                </c:pt>
                <c:pt idx="704">
                  <c:v>42306</c:v>
                </c:pt>
                <c:pt idx="705">
                  <c:v>42305</c:v>
                </c:pt>
                <c:pt idx="706">
                  <c:v>42304</c:v>
                </c:pt>
                <c:pt idx="707">
                  <c:v>42303</c:v>
                </c:pt>
                <c:pt idx="708">
                  <c:v>42300</c:v>
                </c:pt>
                <c:pt idx="709">
                  <c:v>42299</c:v>
                </c:pt>
                <c:pt idx="710">
                  <c:v>42298</c:v>
                </c:pt>
                <c:pt idx="711">
                  <c:v>42297</c:v>
                </c:pt>
                <c:pt idx="712">
                  <c:v>42296</c:v>
                </c:pt>
                <c:pt idx="713">
                  <c:v>42293</c:v>
                </c:pt>
                <c:pt idx="714">
                  <c:v>42292</c:v>
                </c:pt>
                <c:pt idx="715">
                  <c:v>42291</c:v>
                </c:pt>
                <c:pt idx="716">
                  <c:v>42290</c:v>
                </c:pt>
                <c:pt idx="717">
                  <c:v>42289</c:v>
                </c:pt>
                <c:pt idx="718">
                  <c:v>42286</c:v>
                </c:pt>
                <c:pt idx="719">
                  <c:v>42285</c:v>
                </c:pt>
                <c:pt idx="720">
                  <c:v>42277</c:v>
                </c:pt>
                <c:pt idx="721">
                  <c:v>42276</c:v>
                </c:pt>
                <c:pt idx="722">
                  <c:v>42275</c:v>
                </c:pt>
                <c:pt idx="723">
                  <c:v>42272</c:v>
                </c:pt>
                <c:pt idx="724">
                  <c:v>42271</c:v>
                </c:pt>
                <c:pt idx="725">
                  <c:v>42270</c:v>
                </c:pt>
                <c:pt idx="726">
                  <c:v>42269</c:v>
                </c:pt>
                <c:pt idx="727">
                  <c:v>42268</c:v>
                </c:pt>
                <c:pt idx="728">
                  <c:v>42265</c:v>
                </c:pt>
                <c:pt idx="729">
                  <c:v>42264</c:v>
                </c:pt>
                <c:pt idx="730">
                  <c:v>42263</c:v>
                </c:pt>
                <c:pt idx="731">
                  <c:v>42262</c:v>
                </c:pt>
                <c:pt idx="732">
                  <c:v>42261</c:v>
                </c:pt>
                <c:pt idx="733">
                  <c:v>42258</c:v>
                </c:pt>
                <c:pt idx="734">
                  <c:v>42257</c:v>
                </c:pt>
                <c:pt idx="735">
                  <c:v>42256</c:v>
                </c:pt>
                <c:pt idx="736">
                  <c:v>42255</c:v>
                </c:pt>
                <c:pt idx="737">
                  <c:v>42254</c:v>
                </c:pt>
                <c:pt idx="738">
                  <c:v>42249</c:v>
                </c:pt>
                <c:pt idx="739">
                  <c:v>42248</c:v>
                </c:pt>
                <c:pt idx="740">
                  <c:v>42247</c:v>
                </c:pt>
                <c:pt idx="741">
                  <c:v>42244</c:v>
                </c:pt>
                <c:pt idx="742">
                  <c:v>42243</c:v>
                </c:pt>
                <c:pt idx="743">
                  <c:v>42242</c:v>
                </c:pt>
                <c:pt idx="744">
                  <c:v>42241</c:v>
                </c:pt>
                <c:pt idx="745">
                  <c:v>42240</c:v>
                </c:pt>
                <c:pt idx="746">
                  <c:v>42237</c:v>
                </c:pt>
                <c:pt idx="747">
                  <c:v>42236</c:v>
                </c:pt>
                <c:pt idx="748">
                  <c:v>42235</c:v>
                </c:pt>
                <c:pt idx="749">
                  <c:v>42234</c:v>
                </c:pt>
                <c:pt idx="750">
                  <c:v>42233</c:v>
                </c:pt>
                <c:pt idx="751">
                  <c:v>42230</c:v>
                </c:pt>
                <c:pt idx="752">
                  <c:v>42229</c:v>
                </c:pt>
                <c:pt idx="753">
                  <c:v>42228</c:v>
                </c:pt>
                <c:pt idx="754">
                  <c:v>42227</c:v>
                </c:pt>
                <c:pt idx="755">
                  <c:v>42226</c:v>
                </c:pt>
                <c:pt idx="756">
                  <c:v>42223</c:v>
                </c:pt>
                <c:pt idx="757">
                  <c:v>42222</c:v>
                </c:pt>
                <c:pt idx="758">
                  <c:v>42221</c:v>
                </c:pt>
                <c:pt idx="759">
                  <c:v>42220</c:v>
                </c:pt>
                <c:pt idx="760">
                  <c:v>42219</c:v>
                </c:pt>
                <c:pt idx="761">
                  <c:v>42216</c:v>
                </c:pt>
                <c:pt idx="762">
                  <c:v>42215</c:v>
                </c:pt>
                <c:pt idx="763">
                  <c:v>42214</c:v>
                </c:pt>
                <c:pt idx="764">
                  <c:v>42213</c:v>
                </c:pt>
                <c:pt idx="765">
                  <c:v>42212</c:v>
                </c:pt>
                <c:pt idx="766">
                  <c:v>42209</c:v>
                </c:pt>
                <c:pt idx="767">
                  <c:v>42208</c:v>
                </c:pt>
                <c:pt idx="768">
                  <c:v>42207</c:v>
                </c:pt>
                <c:pt idx="769">
                  <c:v>42206</c:v>
                </c:pt>
                <c:pt idx="770">
                  <c:v>42205</c:v>
                </c:pt>
                <c:pt idx="771">
                  <c:v>42202</c:v>
                </c:pt>
                <c:pt idx="772">
                  <c:v>42201</c:v>
                </c:pt>
                <c:pt idx="773">
                  <c:v>42200</c:v>
                </c:pt>
                <c:pt idx="774">
                  <c:v>42199</c:v>
                </c:pt>
                <c:pt idx="775">
                  <c:v>42198</c:v>
                </c:pt>
                <c:pt idx="776">
                  <c:v>42195</c:v>
                </c:pt>
                <c:pt idx="777">
                  <c:v>42194</c:v>
                </c:pt>
                <c:pt idx="778">
                  <c:v>42193</c:v>
                </c:pt>
                <c:pt idx="779">
                  <c:v>42192</c:v>
                </c:pt>
                <c:pt idx="780">
                  <c:v>42191</c:v>
                </c:pt>
                <c:pt idx="781">
                  <c:v>42188</c:v>
                </c:pt>
                <c:pt idx="782">
                  <c:v>42187</c:v>
                </c:pt>
                <c:pt idx="783">
                  <c:v>42186</c:v>
                </c:pt>
                <c:pt idx="784">
                  <c:v>42185</c:v>
                </c:pt>
                <c:pt idx="785">
                  <c:v>42184</c:v>
                </c:pt>
                <c:pt idx="786">
                  <c:v>42181</c:v>
                </c:pt>
                <c:pt idx="787">
                  <c:v>42180</c:v>
                </c:pt>
                <c:pt idx="788">
                  <c:v>42179</c:v>
                </c:pt>
                <c:pt idx="789">
                  <c:v>42178</c:v>
                </c:pt>
                <c:pt idx="790">
                  <c:v>42174</c:v>
                </c:pt>
                <c:pt idx="791">
                  <c:v>42173</c:v>
                </c:pt>
                <c:pt idx="792">
                  <c:v>42172</c:v>
                </c:pt>
                <c:pt idx="793">
                  <c:v>42171</c:v>
                </c:pt>
                <c:pt idx="794">
                  <c:v>42170</c:v>
                </c:pt>
                <c:pt idx="795">
                  <c:v>42167</c:v>
                </c:pt>
                <c:pt idx="796">
                  <c:v>42166</c:v>
                </c:pt>
                <c:pt idx="797">
                  <c:v>42165</c:v>
                </c:pt>
                <c:pt idx="798">
                  <c:v>42164</c:v>
                </c:pt>
                <c:pt idx="799">
                  <c:v>42163</c:v>
                </c:pt>
                <c:pt idx="800">
                  <c:v>42160</c:v>
                </c:pt>
                <c:pt idx="801">
                  <c:v>42159</c:v>
                </c:pt>
                <c:pt idx="802">
                  <c:v>42158</c:v>
                </c:pt>
                <c:pt idx="803">
                  <c:v>42157</c:v>
                </c:pt>
                <c:pt idx="804">
                  <c:v>42156</c:v>
                </c:pt>
                <c:pt idx="805">
                  <c:v>42153</c:v>
                </c:pt>
                <c:pt idx="806">
                  <c:v>42152</c:v>
                </c:pt>
                <c:pt idx="807">
                  <c:v>42151</c:v>
                </c:pt>
                <c:pt idx="808">
                  <c:v>42150</c:v>
                </c:pt>
                <c:pt idx="809">
                  <c:v>42149</c:v>
                </c:pt>
                <c:pt idx="810">
                  <c:v>42146</c:v>
                </c:pt>
                <c:pt idx="811">
                  <c:v>42145</c:v>
                </c:pt>
                <c:pt idx="812">
                  <c:v>42144</c:v>
                </c:pt>
                <c:pt idx="813">
                  <c:v>42143</c:v>
                </c:pt>
                <c:pt idx="814">
                  <c:v>42142</c:v>
                </c:pt>
                <c:pt idx="815">
                  <c:v>42139</c:v>
                </c:pt>
                <c:pt idx="816">
                  <c:v>42138</c:v>
                </c:pt>
                <c:pt idx="817">
                  <c:v>42137</c:v>
                </c:pt>
                <c:pt idx="818">
                  <c:v>42136</c:v>
                </c:pt>
                <c:pt idx="819">
                  <c:v>42135</c:v>
                </c:pt>
                <c:pt idx="820">
                  <c:v>42132</c:v>
                </c:pt>
                <c:pt idx="821">
                  <c:v>42131</c:v>
                </c:pt>
                <c:pt idx="822">
                  <c:v>42130</c:v>
                </c:pt>
                <c:pt idx="823">
                  <c:v>42129</c:v>
                </c:pt>
                <c:pt idx="824">
                  <c:v>42128</c:v>
                </c:pt>
                <c:pt idx="825">
                  <c:v>42124</c:v>
                </c:pt>
                <c:pt idx="826">
                  <c:v>42123</c:v>
                </c:pt>
                <c:pt idx="827">
                  <c:v>42122</c:v>
                </c:pt>
                <c:pt idx="828">
                  <c:v>42121</c:v>
                </c:pt>
                <c:pt idx="829">
                  <c:v>42118</c:v>
                </c:pt>
                <c:pt idx="830">
                  <c:v>42117</c:v>
                </c:pt>
                <c:pt idx="831">
                  <c:v>42116</c:v>
                </c:pt>
                <c:pt idx="832">
                  <c:v>42115</c:v>
                </c:pt>
                <c:pt idx="833">
                  <c:v>42114</c:v>
                </c:pt>
                <c:pt idx="834">
                  <c:v>42111</c:v>
                </c:pt>
                <c:pt idx="835">
                  <c:v>42110</c:v>
                </c:pt>
                <c:pt idx="836">
                  <c:v>42109</c:v>
                </c:pt>
                <c:pt idx="837">
                  <c:v>42108</c:v>
                </c:pt>
                <c:pt idx="838">
                  <c:v>42107</c:v>
                </c:pt>
                <c:pt idx="839">
                  <c:v>42104</c:v>
                </c:pt>
                <c:pt idx="840">
                  <c:v>42103</c:v>
                </c:pt>
                <c:pt idx="841">
                  <c:v>42102</c:v>
                </c:pt>
                <c:pt idx="842">
                  <c:v>42101</c:v>
                </c:pt>
                <c:pt idx="843">
                  <c:v>42097</c:v>
                </c:pt>
                <c:pt idx="844">
                  <c:v>42096</c:v>
                </c:pt>
                <c:pt idx="845">
                  <c:v>42095</c:v>
                </c:pt>
                <c:pt idx="846">
                  <c:v>42094</c:v>
                </c:pt>
                <c:pt idx="847">
                  <c:v>42093</c:v>
                </c:pt>
                <c:pt idx="848">
                  <c:v>42090</c:v>
                </c:pt>
                <c:pt idx="849">
                  <c:v>42089</c:v>
                </c:pt>
                <c:pt idx="850">
                  <c:v>42088</c:v>
                </c:pt>
                <c:pt idx="851">
                  <c:v>42087</c:v>
                </c:pt>
                <c:pt idx="852">
                  <c:v>42086</c:v>
                </c:pt>
                <c:pt idx="853">
                  <c:v>42083</c:v>
                </c:pt>
                <c:pt idx="854">
                  <c:v>42082</c:v>
                </c:pt>
                <c:pt idx="855">
                  <c:v>42081</c:v>
                </c:pt>
                <c:pt idx="856">
                  <c:v>42080</c:v>
                </c:pt>
                <c:pt idx="857">
                  <c:v>42079</c:v>
                </c:pt>
                <c:pt idx="858">
                  <c:v>42076</c:v>
                </c:pt>
                <c:pt idx="859">
                  <c:v>42075</c:v>
                </c:pt>
                <c:pt idx="860">
                  <c:v>42074</c:v>
                </c:pt>
                <c:pt idx="861">
                  <c:v>42073</c:v>
                </c:pt>
                <c:pt idx="862">
                  <c:v>42072</c:v>
                </c:pt>
                <c:pt idx="863">
                  <c:v>42069</c:v>
                </c:pt>
                <c:pt idx="864">
                  <c:v>42068</c:v>
                </c:pt>
                <c:pt idx="865">
                  <c:v>42067</c:v>
                </c:pt>
                <c:pt idx="866">
                  <c:v>42066</c:v>
                </c:pt>
                <c:pt idx="867">
                  <c:v>42065</c:v>
                </c:pt>
                <c:pt idx="868">
                  <c:v>42062</c:v>
                </c:pt>
                <c:pt idx="869">
                  <c:v>42061</c:v>
                </c:pt>
                <c:pt idx="870">
                  <c:v>42060</c:v>
                </c:pt>
                <c:pt idx="871">
                  <c:v>42052</c:v>
                </c:pt>
                <c:pt idx="872">
                  <c:v>42051</c:v>
                </c:pt>
                <c:pt idx="873">
                  <c:v>42048</c:v>
                </c:pt>
                <c:pt idx="874">
                  <c:v>42047</c:v>
                </c:pt>
                <c:pt idx="875">
                  <c:v>42046</c:v>
                </c:pt>
                <c:pt idx="876">
                  <c:v>42045</c:v>
                </c:pt>
                <c:pt idx="877">
                  <c:v>42044</c:v>
                </c:pt>
                <c:pt idx="878">
                  <c:v>42041</c:v>
                </c:pt>
                <c:pt idx="879">
                  <c:v>42040</c:v>
                </c:pt>
                <c:pt idx="880">
                  <c:v>42039</c:v>
                </c:pt>
                <c:pt idx="881">
                  <c:v>42038</c:v>
                </c:pt>
                <c:pt idx="882">
                  <c:v>42037</c:v>
                </c:pt>
                <c:pt idx="883">
                  <c:v>42034</c:v>
                </c:pt>
                <c:pt idx="884">
                  <c:v>42033</c:v>
                </c:pt>
                <c:pt idx="885">
                  <c:v>42032</c:v>
                </c:pt>
                <c:pt idx="886">
                  <c:v>42031</c:v>
                </c:pt>
                <c:pt idx="887">
                  <c:v>42030</c:v>
                </c:pt>
                <c:pt idx="888">
                  <c:v>42027</c:v>
                </c:pt>
                <c:pt idx="889">
                  <c:v>42026</c:v>
                </c:pt>
                <c:pt idx="890">
                  <c:v>42025</c:v>
                </c:pt>
                <c:pt idx="891">
                  <c:v>42024</c:v>
                </c:pt>
                <c:pt idx="892">
                  <c:v>42023</c:v>
                </c:pt>
                <c:pt idx="893">
                  <c:v>42020</c:v>
                </c:pt>
                <c:pt idx="894">
                  <c:v>42019</c:v>
                </c:pt>
                <c:pt idx="895">
                  <c:v>42018</c:v>
                </c:pt>
                <c:pt idx="896">
                  <c:v>42017</c:v>
                </c:pt>
                <c:pt idx="897">
                  <c:v>42016</c:v>
                </c:pt>
                <c:pt idx="898">
                  <c:v>42013</c:v>
                </c:pt>
                <c:pt idx="899">
                  <c:v>42012</c:v>
                </c:pt>
                <c:pt idx="900">
                  <c:v>42011</c:v>
                </c:pt>
                <c:pt idx="901">
                  <c:v>42010</c:v>
                </c:pt>
                <c:pt idx="902">
                  <c:v>42009</c:v>
                </c:pt>
                <c:pt idx="903">
                  <c:v>42004</c:v>
                </c:pt>
                <c:pt idx="904">
                  <c:v>42003</c:v>
                </c:pt>
                <c:pt idx="905">
                  <c:v>42002</c:v>
                </c:pt>
                <c:pt idx="906">
                  <c:v>41999</c:v>
                </c:pt>
                <c:pt idx="907">
                  <c:v>41998</c:v>
                </c:pt>
                <c:pt idx="908">
                  <c:v>41997</c:v>
                </c:pt>
                <c:pt idx="909">
                  <c:v>41996</c:v>
                </c:pt>
                <c:pt idx="910">
                  <c:v>41995</c:v>
                </c:pt>
                <c:pt idx="911">
                  <c:v>41992</c:v>
                </c:pt>
                <c:pt idx="912">
                  <c:v>41991</c:v>
                </c:pt>
                <c:pt idx="913">
                  <c:v>41990</c:v>
                </c:pt>
                <c:pt idx="914">
                  <c:v>41989</c:v>
                </c:pt>
                <c:pt idx="915">
                  <c:v>41988</c:v>
                </c:pt>
                <c:pt idx="916">
                  <c:v>41985</c:v>
                </c:pt>
                <c:pt idx="917">
                  <c:v>41984</c:v>
                </c:pt>
                <c:pt idx="918">
                  <c:v>41983</c:v>
                </c:pt>
                <c:pt idx="919">
                  <c:v>41982</c:v>
                </c:pt>
                <c:pt idx="920">
                  <c:v>41981</c:v>
                </c:pt>
                <c:pt idx="921">
                  <c:v>41978</c:v>
                </c:pt>
                <c:pt idx="922">
                  <c:v>41977</c:v>
                </c:pt>
                <c:pt idx="923">
                  <c:v>41976</c:v>
                </c:pt>
                <c:pt idx="924">
                  <c:v>41975</c:v>
                </c:pt>
                <c:pt idx="925">
                  <c:v>41974</c:v>
                </c:pt>
                <c:pt idx="926">
                  <c:v>41971</c:v>
                </c:pt>
                <c:pt idx="927">
                  <c:v>41970</c:v>
                </c:pt>
                <c:pt idx="928">
                  <c:v>41969</c:v>
                </c:pt>
                <c:pt idx="929">
                  <c:v>41968</c:v>
                </c:pt>
                <c:pt idx="930">
                  <c:v>41967</c:v>
                </c:pt>
                <c:pt idx="931">
                  <c:v>41964</c:v>
                </c:pt>
                <c:pt idx="932">
                  <c:v>41963</c:v>
                </c:pt>
                <c:pt idx="933">
                  <c:v>41962</c:v>
                </c:pt>
                <c:pt idx="934">
                  <c:v>41961</c:v>
                </c:pt>
                <c:pt idx="935">
                  <c:v>41960</c:v>
                </c:pt>
                <c:pt idx="936">
                  <c:v>41957</c:v>
                </c:pt>
                <c:pt idx="937">
                  <c:v>41956</c:v>
                </c:pt>
                <c:pt idx="938">
                  <c:v>41955</c:v>
                </c:pt>
                <c:pt idx="939">
                  <c:v>41954</c:v>
                </c:pt>
                <c:pt idx="940">
                  <c:v>41953</c:v>
                </c:pt>
                <c:pt idx="941">
                  <c:v>41950</c:v>
                </c:pt>
                <c:pt idx="942">
                  <c:v>41949</c:v>
                </c:pt>
                <c:pt idx="943">
                  <c:v>41948</c:v>
                </c:pt>
                <c:pt idx="944">
                  <c:v>41947</c:v>
                </c:pt>
                <c:pt idx="945">
                  <c:v>41946</c:v>
                </c:pt>
                <c:pt idx="946">
                  <c:v>41943</c:v>
                </c:pt>
                <c:pt idx="947">
                  <c:v>41942</c:v>
                </c:pt>
                <c:pt idx="948">
                  <c:v>41941</c:v>
                </c:pt>
                <c:pt idx="949">
                  <c:v>41940</c:v>
                </c:pt>
                <c:pt idx="950">
                  <c:v>41939</c:v>
                </c:pt>
                <c:pt idx="951">
                  <c:v>41936</c:v>
                </c:pt>
                <c:pt idx="952">
                  <c:v>41935</c:v>
                </c:pt>
                <c:pt idx="953">
                  <c:v>41934</c:v>
                </c:pt>
                <c:pt idx="954">
                  <c:v>41933</c:v>
                </c:pt>
                <c:pt idx="955">
                  <c:v>41932</c:v>
                </c:pt>
                <c:pt idx="956">
                  <c:v>41929</c:v>
                </c:pt>
                <c:pt idx="957">
                  <c:v>41928</c:v>
                </c:pt>
                <c:pt idx="958">
                  <c:v>41927</c:v>
                </c:pt>
                <c:pt idx="959">
                  <c:v>41926</c:v>
                </c:pt>
                <c:pt idx="960">
                  <c:v>41925</c:v>
                </c:pt>
                <c:pt idx="961">
                  <c:v>41922</c:v>
                </c:pt>
                <c:pt idx="962">
                  <c:v>41921</c:v>
                </c:pt>
                <c:pt idx="963">
                  <c:v>41920</c:v>
                </c:pt>
                <c:pt idx="964">
                  <c:v>41912</c:v>
                </c:pt>
                <c:pt idx="965">
                  <c:v>41911</c:v>
                </c:pt>
                <c:pt idx="966">
                  <c:v>41908</c:v>
                </c:pt>
                <c:pt idx="967">
                  <c:v>41907</c:v>
                </c:pt>
                <c:pt idx="968">
                  <c:v>41906</c:v>
                </c:pt>
                <c:pt idx="969">
                  <c:v>41905</c:v>
                </c:pt>
                <c:pt idx="970">
                  <c:v>41904</c:v>
                </c:pt>
                <c:pt idx="971">
                  <c:v>41901</c:v>
                </c:pt>
                <c:pt idx="972">
                  <c:v>41900</c:v>
                </c:pt>
                <c:pt idx="973">
                  <c:v>41899</c:v>
                </c:pt>
                <c:pt idx="974">
                  <c:v>41898</c:v>
                </c:pt>
                <c:pt idx="975">
                  <c:v>41897</c:v>
                </c:pt>
                <c:pt idx="976">
                  <c:v>41894</c:v>
                </c:pt>
                <c:pt idx="977">
                  <c:v>41893</c:v>
                </c:pt>
                <c:pt idx="978">
                  <c:v>41892</c:v>
                </c:pt>
                <c:pt idx="979">
                  <c:v>41891</c:v>
                </c:pt>
                <c:pt idx="980">
                  <c:v>41887</c:v>
                </c:pt>
                <c:pt idx="981">
                  <c:v>41886</c:v>
                </c:pt>
                <c:pt idx="982">
                  <c:v>41885</c:v>
                </c:pt>
                <c:pt idx="983">
                  <c:v>41884</c:v>
                </c:pt>
                <c:pt idx="984">
                  <c:v>41883</c:v>
                </c:pt>
                <c:pt idx="985">
                  <c:v>41880</c:v>
                </c:pt>
                <c:pt idx="986">
                  <c:v>41879</c:v>
                </c:pt>
                <c:pt idx="987">
                  <c:v>41878</c:v>
                </c:pt>
                <c:pt idx="988">
                  <c:v>41877</c:v>
                </c:pt>
                <c:pt idx="989">
                  <c:v>41876</c:v>
                </c:pt>
                <c:pt idx="990">
                  <c:v>41873</c:v>
                </c:pt>
                <c:pt idx="991">
                  <c:v>41872</c:v>
                </c:pt>
                <c:pt idx="992">
                  <c:v>41871</c:v>
                </c:pt>
                <c:pt idx="993">
                  <c:v>41870</c:v>
                </c:pt>
                <c:pt idx="994">
                  <c:v>41869</c:v>
                </c:pt>
                <c:pt idx="995">
                  <c:v>41866</c:v>
                </c:pt>
                <c:pt idx="996">
                  <c:v>41865</c:v>
                </c:pt>
                <c:pt idx="997">
                  <c:v>41864</c:v>
                </c:pt>
                <c:pt idx="998">
                  <c:v>41863</c:v>
                </c:pt>
                <c:pt idx="999">
                  <c:v>41862</c:v>
                </c:pt>
                <c:pt idx="1000">
                  <c:v>41859</c:v>
                </c:pt>
                <c:pt idx="1001">
                  <c:v>41858</c:v>
                </c:pt>
                <c:pt idx="1002">
                  <c:v>41857</c:v>
                </c:pt>
                <c:pt idx="1003">
                  <c:v>41856</c:v>
                </c:pt>
                <c:pt idx="1004">
                  <c:v>41855</c:v>
                </c:pt>
                <c:pt idx="1005">
                  <c:v>41852</c:v>
                </c:pt>
                <c:pt idx="1006">
                  <c:v>41851</c:v>
                </c:pt>
                <c:pt idx="1007">
                  <c:v>41850</c:v>
                </c:pt>
                <c:pt idx="1008">
                  <c:v>41849</c:v>
                </c:pt>
                <c:pt idx="1009">
                  <c:v>41848</c:v>
                </c:pt>
                <c:pt idx="1010">
                  <c:v>41845</c:v>
                </c:pt>
                <c:pt idx="1011">
                  <c:v>41844</c:v>
                </c:pt>
                <c:pt idx="1012">
                  <c:v>41843</c:v>
                </c:pt>
                <c:pt idx="1013">
                  <c:v>41842</c:v>
                </c:pt>
                <c:pt idx="1014">
                  <c:v>41841</c:v>
                </c:pt>
                <c:pt idx="1015">
                  <c:v>41838</c:v>
                </c:pt>
                <c:pt idx="1016">
                  <c:v>41837</c:v>
                </c:pt>
              </c:numCache>
            </c:numRef>
          </c:cat>
          <c:val>
            <c:numRef>
              <c:f>豆粕基差分析!$Y$23:$Y$1039</c:f>
              <c:numCache>
                <c:formatCode>General</c:formatCode>
                <c:ptCount val="1017"/>
                <c:pt idx="0">
                  <c:v>-85</c:v>
                </c:pt>
                <c:pt idx="1">
                  <c:v>-80</c:v>
                </c:pt>
                <c:pt idx="2">
                  <c:v>-95</c:v>
                </c:pt>
                <c:pt idx="3">
                  <c:v>-74</c:v>
                </c:pt>
                <c:pt idx="4">
                  <c:v>-82</c:v>
                </c:pt>
                <c:pt idx="5">
                  <c:v>-100</c:v>
                </c:pt>
                <c:pt idx="6">
                  <c:v>-66</c:v>
                </c:pt>
                <c:pt idx="7">
                  <c:v>-37</c:v>
                </c:pt>
                <c:pt idx="8">
                  <c:v>-22</c:v>
                </c:pt>
                <c:pt idx="9">
                  <c:v>9</c:v>
                </c:pt>
                <c:pt idx="10">
                  <c:v>26</c:v>
                </c:pt>
                <c:pt idx="11">
                  <c:v>52</c:v>
                </c:pt>
                <c:pt idx="12">
                  <c:v>20</c:v>
                </c:pt>
                <c:pt idx="13">
                  <c:v>56</c:v>
                </c:pt>
                <c:pt idx="14">
                  <c:v>-7</c:v>
                </c:pt>
                <c:pt idx="15">
                  <c:v>20</c:v>
                </c:pt>
                <c:pt idx="16">
                  <c:v>27</c:v>
                </c:pt>
                <c:pt idx="17">
                  <c:v>15</c:v>
                </c:pt>
                <c:pt idx="18">
                  <c:v>-4</c:v>
                </c:pt>
                <c:pt idx="19">
                  <c:v>-70</c:v>
                </c:pt>
                <c:pt idx="20">
                  <c:v>-86</c:v>
                </c:pt>
                <c:pt idx="21">
                  <c:v>-28</c:v>
                </c:pt>
                <c:pt idx="22">
                  <c:v>-91</c:v>
                </c:pt>
                <c:pt idx="23">
                  <c:v>-84</c:v>
                </c:pt>
                <c:pt idx="24">
                  <c:v>-220</c:v>
                </c:pt>
                <c:pt idx="25">
                  <c:v>-147</c:v>
                </c:pt>
                <c:pt idx="26">
                  <c:v>-122</c:v>
                </c:pt>
                <c:pt idx="27">
                  <c:v>-90</c:v>
                </c:pt>
                <c:pt idx="28">
                  <c:v>-111</c:v>
                </c:pt>
                <c:pt idx="29">
                  <c:v>-86</c:v>
                </c:pt>
                <c:pt idx="30">
                  <c:v>-140</c:v>
                </c:pt>
                <c:pt idx="31">
                  <c:v>-182</c:v>
                </c:pt>
                <c:pt idx="32">
                  <c:v>-141</c:v>
                </c:pt>
                <c:pt idx="33">
                  <c:v>-156</c:v>
                </c:pt>
                <c:pt idx="34">
                  <c:v>-148</c:v>
                </c:pt>
                <c:pt idx="35">
                  <c:v>-156</c:v>
                </c:pt>
                <c:pt idx="36">
                  <c:v>-174</c:v>
                </c:pt>
                <c:pt idx="37">
                  <c:v>-178</c:v>
                </c:pt>
                <c:pt idx="38">
                  <c:v>-154</c:v>
                </c:pt>
                <c:pt idx="39">
                  <c:v>-137</c:v>
                </c:pt>
                <c:pt idx="40">
                  <c:v>-98</c:v>
                </c:pt>
                <c:pt idx="41">
                  <c:v>-72</c:v>
                </c:pt>
                <c:pt idx="42">
                  <c:v>-62</c:v>
                </c:pt>
                <c:pt idx="43">
                  <c:v>-92</c:v>
                </c:pt>
                <c:pt idx="44">
                  <c:v>-53</c:v>
                </c:pt>
                <c:pt idx="45">
                  <c:v>-27</c:v>
                </c:pt>
                <c:pt idx="46">
                  <c:v>-43</c:v>
                </c:pt>
                <c:pt idx="47">
                  <c:v>-46</c:v>
                </c:pt>
                <c:pt idx="48">
                  <c:v>-66</c:v>
                </c:pt>
                <c:pt idx="49">
                  <c:v>-56</c:v>
                </c:pt>
                <c:pt idx="50">
                  <c:v>-78</c:v>
                </c:pt>
                <c:pt idx="51">
                  <c:v>-128</c:v>
                </c:pt>
                <c:pt idx="52">
                  <c:v>-140</c:v>
                </c:pt>
                <c:pt idx="53">
                  <c:v>-119</c:v>
                </c:pt>
                <c:pt idx="54">
                  <c:v>-176</c:v>
                </c:pt>
                <c:pt idx="55">
                  <c:v>-158</c:v>
                </c:pt>
                <c:pt idx="56">
                  <c:v>-104</c:v>
                </c:pt>
                <c:pt idx="57">
                  <c:v>-68</c:v>
                </c:pt>
                <c:pt idx="58">
                  <c:v>-62</c:v>
                </c:pt>
                <c:pt idx="59">
                  <c:v>-94</c:v>
                </c:pt>
                <c:pt idx="60">
                  <c:v>-104</c:v>
                </c:pt>
                <c:pt idx="61">
                  <c:v>-135</c:v>
                </c:pt>
                <c:pt idx="62">
                  <c:v>-147</c:v>
                </c:pt>
                <c:pt idx="63">
                  <c:v>-150</c:v>
                </c:pt>
                <c:pt idx="64">
                  <c:v>-130</c:v>
                </c:pt>
                <c:pt idx="65">
                  <c:v>-126</c:v>
                </c:pt>
                <c:pt idx="66">
                  <c:v>-93</c:v>
                </c:pt>
                <c:pt idx="67">
                  <c:v>-115</c:v>
                </c:pt>
                <c:pt idx="68">
                  <c:v>-143</c:v>
                </c:pt>
                <c:pt idx="69">
                  <c:v>-141</c:v>
                </c:pt>
                <c:pt idx="70">
                  <c:v>-142</c:v>
                </c:pt>
                <c:pt idx="71">
                  <c:v>-129</c:v>
                </c:pt>
                <c:pt idx="72">
                  <c:v>-110</c:v>
                </c:pt>
                <c:pt idx="73">
                  <c:v>-115</c:v>
                </c:pt>
                <c:pt idx="74">
                  <c:v>-156</c:v>
                </c:pt>
                <c:pt idx="75">
                  <c:v>-136</c:v>
                </c:pt>
                <c:pt idx="76">
                  <c:v>-114</c:v>
                </c:pt>
                <c:pt idx="77">
                  <c:v>-144</c:v>
                </c:pt>
                <c:pt idx="78">
                  <c:v>-120</c:v>
                </c:pt>
                <c:pt idx="79">
                  <c:v>-128</c:v>
                </c:pt>
                <c:pt idx="80">
                  <c:v>-126</c:v>
                </c:pt>
                <c:pt idx="81">
                  <c:v>-111</c:v>
                </c:pt>
                <c:pt idx="82">
                  <c:v>-126</c:v>
                </c:pt>
                <c:pt idx="83">
                  <c:v>-71</c:v>
                </c:pt>
                <c:pt idx="84">
                  <c:v>-78</c:v>
                </c:pt>
                <c:pt idx="85">
                  <c:v>-70</c:v>
                </c:pt>
                <c:pt idx="86">
                  <c:v>-74</c:v>
                </c:pt>
                <c:pt idx="87">
                  <c:v>-115</c:v>
                </c:pt>
                <c:pt idx="88">
                  <c:v>-106</c:v>
                </c:pt>
                <c:pt idx="89">
                  <c:v>-49</c:v>
                </c:pt>
                <c:pt idx="90">
                  <c:v>-67</c:v>
                </c:pt>
                <c:pt idx="91">
                  <c:v>-106</c:v>
                </c:pt>
                <c:pt idx="92">
                  <c:v>-124</c:v>
                </c:pt>
                <c:pt idx="93">
                  <c:v>-76</c:v>
                </c:pt>
                <c:pt idx="94">
                  <c:v>-118</c:v>
                </c:pt>
                <c:pt idx="95">
                  <c:v>-96</c:v>
                </c:pt>
                <c:pt idx="96">
                  <c:v>-102</c:v>
                </c:pt>
                <c:pt idx="97">
                  <c:v>-94</c:v>
                </c:pt>
                <c:pt idx="98">
                  <c:v>-35</c:v>
                </c:pt>
                <c:pt idx="99">
                  <c:v>-32</c:v>
                </c:pt>
                <c:pt idx="100">
                  <c:v>-14</c:v>
                </c:pt>
                <c:pt idx="101">
                  <c:v>-28</c:v>
                </c:pt>
                <c:pt idx="102">
                  <c:v>-65</c:v>
                </c:pt>
                <c:pt idx="103">
                  <c:v>48</c:v>
                </c:pt>
                <c:pt idx="104">
                  <c:v>21</c:v>
                </c:pt>
                <c:pt idx="105">
                  <c:v>40</c:v>
                </c:pt>
                <c:pt idx="106">
                  <c:v>53</c:v>
                </c:pt>
                <c:pt idx="107">
                  <c:v>149</c:v>
                </c:pt>
                <c:pt idx="108">
                  <c:v>73</c:v>
                </c:pt>
                <c:pt idx="109">
                  <c:v>-23</c:v>
                </c:pt>
                <c:pt idx="110">
                  <c:v>39</c:v>
                </c:pt>
                <c:pt idx="111">
                  <c:v>37</c:v>
                </c:pt>
                <c:pt idx="112">
                  <c:v>42</c:v>
                </c:pt>
                <c:pt idx="113">
                  <c:v>82</c:v>
                </c:pt>
                <c:pt idx="114">
                  <c:v>106</c:v>
                </c:pt>
                <c:pt idx="115">
                  <c:v>93</c:v>
                </c:pt>
                <c:pt idx="116">
                  <c:v>-10</c:v>
                </c:pt>
                <c:pt idx="117">
                  <c:v>34</c:v>
                </c:pt>
                <c:pt idx="118">
                  <c:v>80</c:v>
                </c:pt>
                <c:pt idx="119">
                  <c:v>87</c:v>
                </c:pt>
                <c:pt idx="120">
                  <c:v>121</c:v>
                </c:pt>
                <c:pt idx="121">
                  <c:v>127</c:v>
                </c:pt>
                <c:pt idx="122">
                  <c:v>84</c:v>
                </c:pt>
                <c:pt idx="123">
                  <c:v>145</c:v>
                </c:pt>
                <c:pt idx="124">
                  <c:v>142</c:v>
                </c:pt>
                <c:pt idx="125">
                  <c:v>146</c:v>
                </c:pt>
                <c:pt idx="126">
                  <c:v>157</c:v>
                </c:pt>
                <c:pt idx="127">
                  <c:v>159</c:v>
                </c:pt>
                <c:pt idx="128">
                  <c:v>139</c:v>
                </c:pt>
                <c:pt idx="129">
                  <c:v>142</c:v>
                </c:pt>
                <c:pt idx="130">
                  <c:v>140</c:v>
                </c:pt>
                <c:pt idx="131">
                  <c:v>143</c:v>
                </c:pt>
                <c:pt idx="132">
                  <c:v>121</c:v>
                </c:pt>
                <c:pt idx="133">
                  <c:v>49</c:v>
                </c:pt>
                <c:pt idx="134">
                  <c:v>37</c:v>
                </c:pt>
                <c:pt idx="135">
                  <c:v>74</c:v>
                </c:pt>
                <c:pt idx="136">
                  <c:v>67</c:v>
                </c:pt>
                <c:pt idx="137">
                  <c:v>79</c:v>
                </c:pt>
                <c:pt idx="138">
                  <c:v>80</c:v>
                </c:pt>
                <c:pt idx="139">
                  <c:v>13</c:v>
                </c:pt>
                <c:pt idx="140">
                  <c:v>29</c:v>
                </c:pt>
                <c:pt idx="141">
                  <c:v>35</c:v>
                </c:pt>
                <c:pt idx="142">
                  <c:v>76</c:v>
                </c:pt>
                <c:pt idx="143">
                  <c:v>72</c:v>
                </c:pt>
                <c:pt idx="144">
                  <c:v>71</c:v>
                </c:pt>
                <c:pt idx="145">
                  <c:v>69</c:v>
                </c:pt>
                <c:pt idx="146">
                  <c:v>84</c:v>
                </c:pt>
                <c:pt idx="147">
                  <c:v>101</c:v>
                </c:pt>
                <c:pt idx="148">
                  <c:v>85</c:v>
                </c:pt>
                <c:pt idx="149">
                  <c:v>70</c:v>
                </c:pt>
                <c:pt idx="150">
                  <c:v>72</c:v>
                </c:pt>
                <c:pt idx="151">
                  <c:v>67</c:v>
                </c:pt>
                <c:pt idx="152">
                  <c:v>89</c:v>
                </c:pt>
                <c:pt idx="153">
                  <c:v>91</c:v>
                </c:pt>
                <c:pt idx="154">
                  <c:v>112</c:v>
                </c:pt>
                <c:pt idx="155">
                  <c:v>100</c:v>
                </c:pt>
                <c:pt idx="156">
                  <c:v>102</c:v>
                </c:pt>
                <c:pt idx="157">
                  <c:v>110</c:v>
                </c:pt>
                <c:pt idx="158">
                  <c:v>120</c:v>
                </c:pt>
                <c:pt idx="159">
                  <c:v>119</c:v>
                </c:pt>
                <c:pt idx="160">
                  <c:v>91</c:v>
                </c:pt>
                <c:pt idx="161">
                  <c:v>85</c:v>
                </c:pt>
                <c:pt idx="162">
                  <c:v>114</c:v>
                </c:pt>
                <c:pt idx="163">
                  <c:v>136</c:v>
                </c:pt>
                <c:pt idx="164">
                  <c:v>129</c:v>
                </c:pt>
                <c:pt idx="165">
                  <c:v>141</c:v>
                </c:pt>
                <c:pt idx="166">
                  <c:v>159</c:v>
                </c:pt>
                <c:pt idx="167">
                  <c:v>149</c:v>
                </c:pt>
                <c:pt idx="168">
                  <c:v>150</c:v>
                </c:pt>
                <c:pt idx="169">
                  <c:v>151</c:v>
                </c:pt>
                <c:pt idx="170">
                  <c:v>160</c:v>
                </c:pt>
                <c:pt idx="171">
                  <c:v>195</c:v>
                </c:pt>
                <c:pt idx="172">
                  <c:v>156</c:v>
                </c:pt>
                <c:pt idx="173">
                  <c:v>127</c:v>
                </c:pt>
                <c:pt idx="174">
                  <c:v>112</c:v>
                </c:pt>
                <c:pt idx="175">
                  <c:v>166</c:v>
                </c:pt>
                <c:pt idx="176">
                  <c:v>175</c:v>
                </c:pt>
                <c:pt idx="177">
                  <c:v>169</c:v>
                </c:pt>
                <c:pt idx="178">
                  <c:v>154</c:v>
                </c:pt>
                <c:pt idx="179">
                  <c:v>172</c:v>
                </c:pt>
                <c:pt idx="180">
                  <c:v>175</c:v>
                </c:pt>
                <c:pt idx="181">
                  <c:v>179</c:v>
                </c:pt>
                <c:pt idx="182">
                  <c:v>170</c:v>
                </c:pt>
                <c:pt idx="183">
                  <c:v>148</c:v>
                </c:pt>
                <c:pt idx="184">
                  <c:v>149</c:v>
                </c:pt>
                <c:pt idx="185">
                  <c:v>167</c:v>
                </c:pt>
                <c:pt idx="186">
                  <c:v>146</c:v>
                </c:pt>
                <c:pt idx="187">
                  <c:v>143</c:v>
                </c:pt>
                <c:pt idx="188">
                  <c:v>117</c:v>
                </c:pt>
                <c:pt idx="189">
                  <c:v>141</c:v>
                </c:pt>
                <c:pt idx="190">
                  <c:v>131</c:v>
                </c:pt>
                <c:pt idx="191">
                  <c:v>163</c:v>
                </c:pt>
                <c:pt idx="192">
                  <c:v>179</c:v>
                </c:pt>
                <c:pt idx="193">
                  <c:v>190</c:v>
                </c:pt>
                <c:pt idx="194">
                  <c:v>181</c:v>
                </c:pt>
                <c:pt idx="195">
                  <c:v>183</c:v>
                </c:pt>
                <c:pt idx="196">
                  <c:v>168</c:v>
                </c:pt>
                <c:pt idx="197">
                  <c:v>182</c:v>
                </c:pt>
                <c:pt idx="198">
                  <c:v>154</c:v>
                </c:pt>
                <c:pt idx="199">
                  <c:v>147</c:v>
                </c:pt>
                <c:pt idx="200">
                  <c:v>157</c:v>
                </c:pt>
                <c:pt idx="201">
                  <c:v>168</c:v>
                </c:pt>
                <c:pt idx="202">
                  <c:v>144</c:v>
                </c:pt>
                <c:pt idx="203">
                  <c:v>162</c:v>
                </c:pt>
                <c:pt idx="204">
                  <c:v>158</c:v>
                </c:pt>
                <c:pt idx="205">
                  <c:v>147</c:v>
                </c:pt>
                <c:pt idx="206">
                  <c:v>124</c:v>
                </c:pt>
                <c:pt idx="207">
                  <c:v>98</c:v>
                </c:pt>
                <c:pt idx="208">
                  <c:v>113</c:v>
                </c:pt>
                <c:pt idx="209">
                  <c:v>111</c:v>
                </c:pt>
                <c:pt idx="210">
                  <c:v>123</c:v>
                </c:pt>
                <c:pt idx="211">
                  <c:v>110</c:v>
                </c:pt>
                <c:pt idx="212">
                  <c:v>120</c:v>
                </c:pt>
                <c:pt idx="213">
                  <c:v>144</c:v>
                </c:pt>
                <c:pt idx="214">
                  <c:v>178</c:v>
                </c:pt>
                <c:pt idx="215">
                  <c:v>172</c:v>
                </c:pt>
                <c:pt idx="216">
                  <c:v>181</c:v>
                </c:pt>
                <c:pt idx="217">
                  <c:v>176</c:v>
                </c:pt>
                <c:pt idx="218">
                  <c:v>160</c:v>
                </c:pt>
                <c:pt idx="219">
                  <c:v>169</c:v>
                </c:pt>
                <c:pt idx="220">
                  <c:v>145</c:v>
                </c:pt>
                <c:pt idx="221">
                  <c:v>130</c:v>
                </c:pt>
                <c:pt idx="222">
                  <c:v>131</c:v>
                </c:pt>
                <c:pt idx="223">
                  <c:v>153</c:v>
                </c:pt>
                <c:pt idx="224">
                  <c:v>146</c:v>
                </c:pt>
                <c:pt idx="225">
                  <c:v>143</c:v>
                </c:pt>
                <c:pt idx="226">
                  <c:v>139</c:v>
                </c:pt>
                <c:pt idx="227">
                  <c:v>112</c:v>
                </c:pt>
                <c:pt idx="228">
                  <c:v>116</c:v>
                </c:pt>
                <c:pt idx="229">
                  <c:v>117</c:v>
                </c:pt>
                <c:pt idx="230">
                  <c:v>87</c:v>
                </c:pt>
                <c:pt idx="231">
                  <c:v>88</c:v>
                </c:pt>
                <c:pt idx="232">
                  <c:v>81</c:v>
                </c:pt>
                <c:pt idx="233">
                  <c:v>95</c:v>
                </c:pt>
                <c:pt idx="234">
                  <c:v>95</c:v>
                </c:pt>
                <c:pt idx="235">
                  <c:v>83</c:v>
                </c:pt>
                <c:pt idx="236">
                  <c:v>39</c:v>
                </c:pt>
                <c:pt idx="237">
                  <c:v>79</c:v>
                </c:pt>
                <c:pt idx="238">
                  <c:v>89</c:v>
                </c:pt>
                <c:pt idx="239">
                  <c:v>83</c:v>
                </c:pt>
                <c:pt idx="240">
                  <c:v>75</c:v>
                </c:pt>
                <c:pt idx="241">
                  <c:v>91</c:v>
                </c:pt>
                <c:pt idx="242">
                  <c:v>39</c:v>
                </c:pt>
                <c:pt idx="243">
                  <c:v>24</c:v>
                </c:pt>
                <c:pt idx="244">
                  <c:v>44</c:v>
                </c:pt>
                <c:pt idx="245">
                  <c:v>44</c:v>
                </c:pt>
                <c:pt idx="246">
                  <c:v>50</c:v>
                </c:pt>
                <c:pt idx="247">
                  <c:v>50</c:v>
                </c:pt>
                <c:pt idx="248">
                  <c:v>50</c:v>
                </c:pt>
                <c:pt idx="249">
                  <c:v>63</c:v>
                </c:pt>
                <c:pt idx="250">
                  <c:v>15</c:v>
                </c:pt>
                <c:pt idx="251">
                  <c:v>55</c:v>
                </c:pt>
                <c:pt idx="252">
                  <c:v>60</c:v>
                </c:pt>
                <c:pt idx="253">
                  <c:v>39</c:v>
                </c:pt>
                <c:pt idx="254">
                  <c:v>44</c:v>
                </c:pt>
                <c:pt idx="255">
                  <c:v>25</c:v>
                </c:pt>
                <c:pt idx="256">
                  <c:v>25</c:v>
                </c:pt>
                <c:pt idx="257">
                  <c:v>46</c:v>
                </c:pt>
                <c:pt idx="258">
                  <c:v>41</c:v>
                </c:pt>
                <c:pt idx="259">
                  <c:v>37</c:v>
                </c:pt>
                <c:pt idx="260">
                  <c:v>35</c:v>
                </c:pt>
                <c:pt idx="261">
                  <c:v>11</c:v>
                </c:pt>
                <c:pt idx="262">
                  <c:v>-5</c:v>
                </c:pt>
                <c:pt idx="263">
                  <c:v>-7</c:v>
                </c:pt>
                <c:pt idx="264">
                  <c:v>22</c:v>
                </c:pt>
                <c:pt idx="265">
                  <c:v>10</c:v>
                </c:pt>
                <c:pt idx="266">
                  <c:v>45</c:v>
                </c:pt>
                <c:pt idx="267">
                  <c:v>-5</c:v>
                </c:pt>
                <c:pt idx="268">
                  <c:v>-4</c:v>
                </c:pt>
                <c:pt idx="269">
                  <c:v>4</c:v>
                </c:pt>
                <c:pt idx="270">
                  <c:v>-18</c:v>
                </c:pt>
                <c:pt idx="271">
                  <c:v>-18</c:v>
                </c:pt>
                <c:pt idx="272">
                  <c:v>-11</c:v>
                </c:pt>
                <c:pt idx="273">
                  <c:v>-18</c:v>
                </c:pt>
                <c:pt idx="274">
                  <c:v>-14</c:v>
                </c:pt>
                <c:pt idx="275">
                  <c:v>-30</c:v>
                </c:pt>
                <c:pt idx="276">
                  <c:v>-51</c:v>
                </c:pt>
                <c:pt idx="277">
                  <c:v>-75</c:v>
                </c:pt>
                <c:pt idx="278">
                  <c:v>-68</c:v>
                </c:pt>
                <c:pt idx="279">
                  <c:v>-94</c:v>
                </c:pt>
                <c:pt idx="280">
                  <c:v>-45</c:v>
                </c:pt>
                <c:pt idx="281">
                  <c:v>-59</c:v>
                </c:pt>
                <c:pt idx="282">
                  <c:v>-32</c:v>
                </c:pt>
                <c:pt idx="283">
                  <c:v>-16</c:v>
                </c:pt>
                <c:pt idx="284">
                  <c:v>-14</c:v>
                </c:pt>
                <c:pt idx="285">
                  <c:v>-10</c:v>
                </c:pt>
                <c:pt idx="286">
                  <c:v>-3</c:v>
                </c:pt>
                <c:pt idx="287">
                  <c:v>11</c:v>
                </c:pt>
                <c:pt idx="288">
                  <c:v>36</c:v>
                </c:pt>
                <c:pt idx="289">
                  <c:v>20</c:v>
                </c:pt>
                <c:pt idx="290">
                  <c:v>-19</c:v>
                </c:pt>
                <c:pt idx="291">
                  <c:v>-34</c:v>
                </c:pt>
                <c:pt idx="292">
                  <c:v>-15</c:v>
                </c:pt>
                <c:pt idx="293">
                  <c:v>-12</c:v>
                </c:pt>
                <c:pt idx="294">
                  <c:v>-18</c:v>
                </c:pt>
                <c:pt idx="295">
                  <c:v>-30</c:v>
                </c:pt>
                <c:pt idx="296">
                  <c:v>-5</c:v>
                </c:pt>
                <c:pt idx="297">
                  <c:v>-15</c:v>
                </c:pt>
                <c:pt idx="298">
                  <c:v>-8</c:v>
                </c:pt>
                <c:pt idx="299">
                  <c:v>-13</c:v>
                </c:pt>
                <c:pt idx="300">
                  <c:v>-17</c:v>
                </c:pt>
                <c:pt idx="301">
                  <c:v>-5</c:v>
                </c:pt>
                <c:pt idx="302">
                  <c:v>22</c:v>
                </c:pt>
                <c:pt idx="303">
                  <c:v>-16</c:v>
                </c:pt>
                <c:pt idx="304">
                  <c:v>-31</c:v>
                </c:pt>
                <c:pt idx="305">
                  <c:v>-39</c:v>
                </c:pt>
                <c:pt idx="306">
                  <c:v>-37</c:v>
                </c:pt>
                <c:pt idx="307">
                  <c:v>-44</c:v>
                </c:pt>
                <c:pt idx="308">
                  <c:v>-60</c:v>
                </c:pt>
                <c:pt idx="309">
                  <c:v>-63</c:v>
                </c:pt>
                <c:pt idx="310">
                  <c:v>-77</c:v>
                </c:pt>
                <c:pt idx="311">
                  <c:v>-66</c:v>
                </c:pt>
                <c:pt idx="312">
                  <c:v>-115</c:v>
                </c:pt>
                <c:pt idx="313">
                  <c:v>-114</c:v>
                </c:pt>
                <c:pt idx="314">
                  <c:v>-100</c:v>
                </c:pt>
                <c:pt idx="315">
                  <c:v>-100</c:v>
                </c:pt>
                <c:pt idx="316">
                  <c:v>-97</c:v>
                </c:pt>
                <c:pt idx="317">
                  <c:v>-29</c:v>
                </c:pt>
                <c:pt idx="318">
                  <c:v>-13</c:v>
                </c:pt>
                <c:pt idx="319">
                  <c:v>-50</c:v>
                </c:pt>
                <c:pt idx="320">
                  <c:v>-62</c:v>
                </c:pt>
                <c:pt idx="321">
                  <c:v>-33</c:v>
                </c:pt>
                <c:pt idx="322">
                  <c:v>-42</c:v>
                </c:pt>
                <c:pt idx="323">
                  <c:v>0</c:v>
                </c:pt>
                <c:pt idx="324">
                  <c:v>13</c:v>
                </c:pt>
                <c:pt idx="325">
                  <c:v>32</c:v>
                </c:pt>
                <c:pt idx="326">
                  <c:v>1</c:v>
                </c:pt>
                <c:pt idx="327">
                  <c:v>68</c:v>
                </c:pt>
                <c:pt idx="328">
                  <c:v>59</c:v>
                </c:pt>
                <c:pt idx="329">
                  <c:v>48</c:v>
                </c:pt>
                <c:pt idx="330">
                  <c:v>25</c:v>
                </c:pt>
                <c:pt idx="331">
                  <c:v>42</c:v>
                </c:pt>
                <c:pt idx="332">
                  <c:v>43</c:v>
                </c:pt>
                <c:pt idx="333">
                  <c:v>82</c:v>
                </c:pt>
                <c:pt idx="334">
                  <c:v>109</c:v>
                </c:pt>
                <c:pt idx="335">
                  <c:v>51</c:v>
                </c:pt>
                <c:pt idx="336">
                  <c:v>59</c:v>
                </c:pt>
                <c:pt idx="337">
                  <c:v>41</c:v>
                </c:pt>
                <c:pt idx="338">
                  <c:v>121</c:v>
                </c:pt>
                <c:pt idx="339">
                  <c:v>128</c:v>
                </c:pt>
                <c:pt idx="340">
                  <c:v>144</c:v>
                </c:pt>
                <c:pt idx="341">
                  <c:v>99</c:v>
                </c:pt>
                <c:pt idx="342">
                  <c:v>63</c:v>
                </c:pt>
                <c:pt idx="343">
                  <c:v>92</c:v>
                </c:pt>
                <c:pt idx="344">
                  <c:v>76</c:v>
                </c:pt>
                <c:pt idx="345">
                  <c:v>64</c:v>
                </c:pt>
                <c:pt idx="346">
                  <c:v>108</c:v>
                </c:pt>
                <c:pt idx="347">
                  <c:v>105</c:v>
                </c:pt>
                <c:pt idx="348">
                  <c:v>70</c:v>
                </c:pt>
                <c:pt idx="349">
                  <c:v>64</c:v>
                </c:pt>
                <c:pt idx="350">
                  <c:v>97</c:v>
                </c:pt>
                <c:pt idx="351">
                  <c:v>98</c:v>
                </c:pt>
                <c:pt idx="352">
                  <c:v>88</c:v>
                </c:pt>
                <c:pt idx="353">
                  <c:v>121</c:v>
                </c:pt>
                <c:pt idx="354">
                  <c:v>96</c:v>
                </c:pt>
                <c:pt idx="355">
                  <c:v>115</c:v>
                </c:pt>
                <c:pt idx="356">
                  <c:v>120</c:v>
                </c:pt>
                <c:pt idx="357">
                  <c:v>135</c:v>
                </c:pt>
                <c:pt idx="358">
                  <c:v>104</c:v>
                </c:pt>
                <c:pt idx="359">
                  <c:v>119</c:v>
                </c:pt>
                <c:pt idx="360">
                  <c:v>123</c:v>
                </c:pt>
                <c:pt idx="361">
                  <c:v>187</c:v>
                </c:pt>
                <c:pt idx="362">
                  <c:v>173</c:v>
                </c:pt>
                <c:pt idx="363">
                  <c:v>125</c:v>
                </c:pt>
                <c:pt idx="364">
                  <c:v>143</c:v>
                </c:pt>
                <c:pt idx="365">
                  <c:v>113</c:v>
                </c:pt>
                <c:pt idx="366">
                  <c:v>125</c:v>
                </c:pt>
                <c:pt idx="367">
                  <c:v>111</c:v>
                </c:pt>
                <c:pt idx="368">
                  <c:v>116</c:v>
                </c:pt>
                <c:pt idx="369">
                  <c:v>135</c:v>
                </c:pt>
                <c:pt idx="370">
                  <c:v>110</c:v>
                </c:pt>
                <c:pt idx="371">
                  <c:v>152</c:v>
                </c:pt>
                <c:pt idx="372">
                  <c:v>148</c:v>
                </c:pt>
                <c:pt idx="373">
                  <c:v>156</c:v>
                </c:pt>
                <c:pt idx="374">
                  <c:v>136</c:v>
                </c:pt>
                <c:pt idx="375">
                  <c:v>117</c:v>
                </c:pt>
                <c:pt idx="376">
                  <c:v>138</c:v>
                </c:pt>
                <c:pt idx="377">
                  <c:v>121</c:v>
                </c:pt>
                <c:pt idx="378">
                  <c:v>133</c:v>
                </c:pt>
                <c:pt idx="379">
                  <c:v>147</c:v>
                </c:pt>
                <c:pt idx="380">
                  <c:v>136</c:v>
                </c:pt>
                <c:pt idx="381">
                  <c:v>165</c:v>
                </c:pt>
                <c:pt idx="382">
                  <c:v>174</c:v>
                </c:pt>
                <c:pt idx="383">
                  <c:v>147</c:v>
                </c:pt>
                <c:pt idx="384">
                  <c:v>116</c:v>
                </c:pt>
                <c:pt idx="385">
                  <c:v>146</c:v>
                </c:pt>
                <c:pt idx="386">
                  <c:v>206</c:v>
                </c:pt>
                <c:pt idx="387">
                  <c:v>181</c:v>
                </c:pt>
                <c:pt idx="388">
                  <c:v>199</c:v>
                </c:pt>
                <c:pt idx="389">
                  <c:v>210</c:v>
                </c:pt>
                <c:pt idx="390">
                  <c:v>185</c:v>
                </c:pt>
                <c:pt idx="391">
                  <c:v>150</c:v>
                </c:pt>
                <c:pt idx="392">
                  <c:v>185</c:v>
                </c:pt>
                <c:pt idx="393">
                  <c:v>151</c:v>
                </c:pt>
                <c:pt idx="394">
                  <c:v>195</c:v>
                </c:pt>
                <c:pt idx="395">
                  <c:v>164</c:v>
                </c:pt>
                <c:pt idx="396">
                  <c:v>252</c:v>
                </c:pt>
                <c:pt idx="397">
                  <c:v>234</c:v>
                </c:pt>
                <c:pt idx="398">
                  <c:v>264</c:v>
                </c:pt>
                <c:pt idx="399">
                  <c:v>206</c:v>
                </c:pt>
                <c:pt idx="400">
                  <c:v>214</c:v>
                </c:pt>
                <c:pt idx="401">
                  <c:v>219</c:v>
                </c:pt>
                <c:pt idx="402">
                  <c:v>159</c:v>
                </c:pt>
                <c:pt idx="403">
                  <c:v>176</c:v>
                </c:pt>
                <c:pt idx="404">
                  <c:v>189</c:v>
                </c:pt>
                <c:pt idx="405">
                  <c:v>200</c:v>
                </c:pt>
                <c:pt idx="406">
                  <c:v>215</c:v>
                </c:pt>
                <c:pt idx="407">
                  <c:v>261</c:v>
                </c:pt>
                <c:pt idx="408">
                  <c:v>273</c:v>
                </c:pt>
                <c:pt idx="409">
                  <c:v>312</c:v>
                </c:pt>
                <c:pt idx="410">
                  <c:v>311</c:v>
                </c:pt>
                <c:pt idx="411">
                  <c:v>374</c:v>
                </c:pt>
                <c:pt idx="412">
                  <c:v>376</c:v>
                </c:pt>
                <c:pt idx="413">
                  <c:v>375</c:v>
                </c:pt>
                <c:pt idx="414">
                  <c:v>531</c:v>
                </c:pt>
                <c:pt idx="415">
                  <c:v>514</c:v>
                </c:pt>
                <c:pt idx="416">
                  <c:v>491</c:v>
                </c:pt>
                <c:pt idx="417">
                  <c:v>509</c:v>
                </c:pt>
                <c:pt idx="418">
                  <c:v>542</c:v>
                </c:pt>
                <c:pt idx="419">
                  <c:v>608</c:v>
                </c:pt>
                <c:pt idx="420">
                  <c:v>594</c:v>
                </c:pt>
                <c:pt idx="421">
                  <c:v>649</c:v>
                </c:pt>
                <c:pt idx="422">
                  <c:v>561</c:v>
                </c:pt>
                <c:pt idx="423">
                  <c:v>549</c:v>
                </c:pt>
                <c:pt idx="424">
                  <c:v>477</c:v>
                </c:pt>
                <c:pt idx="425">
                  <c:v>472</c:v>
                </c:pt>
                <c:pt idx="426">
                  <c:v>493</c:v>
                </c:pt>
                <c:pt idx="427">
                  <c:v>509</c:v>
                </c:pt>
                <c:pt idx="428">
                  <c:v>460</c:v>
                </c:pt>
                <c:pt idx="429">
                  <c:v>472</c:v>
                </c:pt>
                <c:pt idx="430">
                  <c:v>477</c:v>
                </c:pt>
                <c:pt idx="431">
                  <c:v>484</c:v>
                </c:pt>
                <c:pt idx="432">
                  <c:v>444</c:v>
                </c:pt>
                <c:pt idx="433">
                  <c:v>418</c:v>
                </c:pt>
                <c:pt idx="434">
                  <c:v>434</c:v>
                </c:pt>
                <c:pt idx="435">
                  <c:v>447</c:v>
                </c:pt>
                <c:pt idx="436">
                  <c:v>441</c:v>
                </c:pt>
                <c:pt idx="437">
                  <c:v>476</c:v>
                </c:pt>
                <c:pt idx="438">
                  <c:v>449</c:v>
                </c:pt>
                <c:pt idx="439">
                  <c:v>398</c:v>
                </c:pt>
                <c:pt idx="440">
                  <c:v>424</c:v>
                </c:pt>
                <c:pt idx="441">
                  <c:v>413</c:v>
                </c:pt>
                <c:pt idx="442">
                  <c:v>418</c:v>
                </c:pt>
                <c:pt idx="443">
                  <c:v>406</c:v>
                </c:pt>
                <c:pt idx="444">
                  <c:v>428</c:v>
                </c:pt>
                <c:pt idx="445">
                  <c:v>451</c:v>
                </c:pt>
                <c:pt idx="446">
                  <c:v>436</c:v>
                </c:pt>
                <c:pt idx="447">
                  <c:v>417</c:v>
                </c:pt>
                <c:pt idx="448">
                  <c:v>458</c:v>
                </c:pt>
                <c:pt idx="449">
                  <c:v>480</c:v>
                </c:pt>
                <c:pt idx="450">
                  <c:v>361</c:v>
                </c:pt>
                <c:pt idx="451">
                  <c:v>305</c:v>
                </c:pt>
                <c:pt idx="452">
                  <c:v>368</c:v>
                </c:pt>
                <c:pt idx="453">
                  <c:v>372</c:v>
                </c:pt>
                <c:pt idx="454">
                  <c:v>384</c:v>
                </c:pt>
                <c:pt idx="455">
                  <c:v>418</c:v>
                </c:pt>
                <c:pt idx="456">
                  <c:v>427</c:v>
                </c:pt>
                <c:pt idx="457">
                  <c:v>431</c:v>
                </c:pt>
                <c:pt idx="458">
                  <c:v>441</c:v>
                </c:pt>
                <c:pt idx="459">
                  <c:v>457</c:v>
                </c:pt>
                <c:pt idx="460">
                  <c:v>435</c:v>
                </c:pt>
                <c:pt idx="461">
                  <c:v>424</c:v>
                </c:pt>
                <c:pt idx="462">
                  <c:v>433</c:v>
                </c:pt>
                <c:pt idx="463">
                  <c:v>468</c:v>
                </c:pt>
                <c:pt idx="464">
                  <c:v>418</c:v>
                </c:pt>
                <c:pt idx="465">
                  <c:v>448</c:v>
                </c:pt>
                <c:pt idx="466">
                  <c:v>433</c:v>
                </c:pt>
                <c:pt idx="467">
                  <c:v>456</c:v>
                </c:pt>
                <c:pt idx="468">
                  <c:v>434</c:v>
                </c:pt>
                <c:pt idx="469">
                  <c:v>420</c:v>
                </c:pt>
                <c:pt idx="470">
                  <c:v>439</c:v>
                </c:pt>
                <c:pt idx="471">
                  <c:v>478</c:v>
                </c:pt>
                <c:pt idx="472">
                  <c:v>501</c:v>
                </c:pt>
                <c:pt idx="473">
                  <c:v>458</c:v>
                </c:pt>
                <c:pt idx="474">
                  <c:v>460</c:v>
                </c:pt>
                <c:pt idx="475">
                  <c:v>506</c:v>
                </c:pt>
                <c:pt idx="476">
                  <c:v>504</c:v>
                </c:pt>
                <c:pt idx="477">
                  <c:v>537</c:v>
                </c:pt>
                <c:pt idx="478">
                  <c:v>541</c:v>
                </c:pt>
                <c:pt idx="479">
                  <c:v>525</c:v>
                </c:pt>
                <c:pt idx="480">
                  <c:v>517</c:v>
                </c:pt>
                <c:pt idx="481">
                  <c:v>505</c:v>
                </c:pt>
                <c:pt idx="482">
                  <c:v>488</c:v>
                </c:pt>
                <c:pt idx="483">
                  <c:v>497</c:v>
                </c:pt>
                <c:pt idx="484">
                  <c:v>486</c:v>
                </c:pt>
                <c:pt idx="485">
                  <c:v>60</c:v>
                </c:pt>
                <c:pt idx="486">
                  <c:v>-110</c:v>
                </c:pt>
                <c:pt idx="487">
                  <c:v>45</c:v>
                </c:pt>
                <c:pt idx="488">
                  <c:v>40</c:v>
                </c:pt>
                <c:pt idx="489">
                  <c:v>30</c:v>
                </c:pt>
                <c:pt idx="490">
                  <c:v>26</c:v>
                </c:pt>
                <c:pt idx="491">
                  <c:v>14</c:v>
                </c:pt>
                <c:pt idx="492">
                  <c:v>38</c:v>
                </c:pt>
                <c:pt idx="493">
                  <c:v>25</c:v>
                </c:pt>
                <c:pt idx="494">
                  <c:v>-2</c:v>
                </c:pt>
                <c:pt idx="495">
                  <c:v>4</c:v>
                </c:pt>
                <c:pt idx="496">
                  <c:v>-33</c:v>
                </c:pt>
                <c:pt idx="497">
                  <c:v>31</c:v>
                </c:pt>
                <c:pt idx="498">
                  <c:v>57</c:v>
                </c:pt>
                <c:pt idx="499">
                  <c:v>44</c:v>
                </c:pt>
                <c:pt idx="500">
                  <c:v>82</c:v>
                </c:pt>
                <c:pt idx="501">
                  <c:v>64</c:v>
                </c:pt>
                <c:pt idx="502">
                  <c:v>20</c:v>
                </c:pt>
                <c:pt idx="503">
                  <c:v>58</c:v>
                </c:pt>
                <c:pt idx="504">
                  <c:v>66</c:v>
                </c:pt>
                <c:pt idx="505">
                  <c:v>44</c:v>
                </c:pt>
                <c:pt idx="506">
                  <c:v>49</c:v>
                </c:pt>
                <c:pt idx="507">
                  <c:v>1</c:v>
                </c:pt>
                <c:pt idx="508">
                  <c:v>-44</c:v>
                </c:pt>
                <c:pt idx="509">
                  <c:v>-36</c:v>
                </c:pt>
                <c:pt idx="510">
                  <c:v>-53</c:v>
                </c:pt>
                <c:pt idx="511">
                  <c:v>-22</c:v>
                </c:pt>
                <c:pt idx="512">
                  <c:v>-8</c:v>
                </c:pt>
                <c:pt idx="513">
                  <c:v>3</c:v>
                </c:pt>
                <c:pt idx="514">
                  <c:v>26</c:v>
                </c:pt>
                <c:pt idx="515">
                  <c:v>41</c:v>
                </c:pt>
                <c:pt idx="516">
                  <c:v>31</c:v>
                </c:pt>
                <c:pt idx="517">
                  <c:v>-5</c:v>
                </c:pt>
                <c:pt idx="518">
                  <c:v>23</c:v>
                </c:pt>
                <c:pt idx="519">
                  <c:v>11</c:v>
                </c:pt>
                <c:pt idx="520">
                  <c:v>24</c:v>
                </c:pt>
                <c:pt idx="521">
                  <c:v>3</c:v>
                </c:pt>
                <c:pt idx="522">
                  <c:v>38</c:v>
                </c:pt>
                <c:pt idx="523">
                  <c:v>51</c:v>
                </c:pt>
                <c:pt idx="524">
                  <c:v>87</c:v>
                </c:pt>
                <c:pt idx="525">
                  <c:v>75</c:v>
                </c:pt>
                <c:pt idx="526">
                  <c:v>134</c:v>
                </c:pt>
                <c:pt idx="527">
                  <c:v>173</c:v>
                </c:pt>
                <c:pt idx="528">
                  <c:v>160</c:v>
                </c:pt>
                <c:pt idx="529">
                  <c:v>96</c:v>
                </c:pt>
                <c:pt idx="530">
                  <c:v>66</c:v>
                </c:pt>
                <c:pt idx="531">
                  <c:v>126</c:v>
                </c:pt>
                <c:pt idx="532">
                  <c:v>104</c:v>
                </c:pt>
                <c:pt idx="533">
                  <c:v>175</c:v>
                </c:pt>
                <c:pt idx="534">
                  <c:v>157</c:v>
                </c:pt>
                <c:pt idx="535">
                  <c:v>166</c:v>
                </c:pt>
                <c:pt idx="536">
                  <c:v>170</c:v>
                </c:pt>
                <c:pt idx="537">
                  <c:v>91</c:v>
                </c:pt>
                <c:pt idx="538">
                  <c:v>100</c:v>
                </c:pt>
                <c:pt idx="539">
                  <c:v>56</c:v>
                </c:pt>
                <c:pt idx="540">
                  <c:v>114</c:v>
                </c:pt>
                <c:pt idx="541">
                  <c:v>47</c:v>
                </c:pt>
                <c:pt idx="542">
                  <c:v>49</c:v>
                </c:pt>
                <c:pt idx="543">
                  <c:v>173</c:v>
                </c:pt>
                <c:pt idx="544">
                  <c:v>190</c:v>
                </c:pt>
                <c:pt idx="545">
                  <c:v>117</c:v>
                </c:pt>
                <c:pt idx="546">
                  <c:v>101</c:v>
                </c:pt>
                <c:pt idx="547">
                  <c:v>94</c:v>
                </c:pt>
                <c:pt idx="548">
                  <c:v>160</c:v>
                </c:pt>
                <c:pt idx="549">
                  <c:v>200</c:v>
                </c:pt>
                <c:pt idx="550">
                  <c:v>119</c:v>
                </c:pt>
                <c:pt idx="551">
                  <c:v>166</c:v>
                </c:pt>
                <c:pt idx="552">
                  <c:v>56</c:v>
                </c:pt>
                <c:pt idx="553">
                  <c:v>77</c:v>
                </c:pt>
                <c:pt idx="554">
                  <c:v>70</c:v>
                </c:pt>
                <c:pt idx="555">
                  <c:v>52</c:v>
                </c:pt>
                <c:pt idx="556">
                  <c:v>76</c:v>
                </c:pt>
                <c:pt idx="557">
                  <c:v>73</c:v>
                </c:pt>
                <c:pt idx="558">
                  <c:v>102</c:v>
                </c:pt>
                <c:pt idx="559">
                  <c:v>70</c:v>
                </c:pt>
                <c:pt idx="560">
                  <c:v>6</c:v>
                </c:pt>
                <c:pt idx="561">
                  <c:v>49</c:v>
                </c:pt>
                <c:pt idx="562">
                  <c:v>25</c:v>
                </c:pt>
                <c:pt idx="563">
                  <c:v>60</c:v>
                </c:pt>
                <c:pt idx="564">
                  <c:v>123</c:v>
                </c:pt>
                <c:pt idx="565">
                  <c:v>64</c:v>
                </c:pt>
                <c:pt idx="566">
                  <c:v>30</c:v>
                </c:pt>
                <c:pt idx="567">
                  <c:v>51</c:v>
                </c:pt>
                <c:pt idx="568">
                  <c:v>67</c:v>
                </c:pt>
                <c:pt idx="569">
                  <c:v>52</c:v>
                </c:pt>
                <c:pt idx="570">
                  <c:v>61</c:v>
                </c:pt>
                <c:pt idx="571">
                  <c:v>72</c:v>
                </c:pt>
                <c:pt idx="572">
                  <c:v>37</c:v>
                </c:pt>
                <c:pt idx="573">
                  <c:v>-24</c:v>
                </c:pt>
                <c:pt idx="574">
                  <c:v>-10</c:v>
                </c:pt>
                <c:pt idx="575">
                  <c:v>-36</c:v>
                </c:pt>
                <c:pt idx="576">
                  <c:v>16</c:v>
                </c:pt>
                <c:pt idx="577">
                  <c:v>-25</c:v>
                </c:pt>
                <c:pt idx="578">
                  <c:v>-27</c:v>
                </c:pt>
                <c:pt idx="579">
                  <c:v>-72</c:v>
                </c:pt>
                <c:pt idx="580">
                  <c:v>-37</c:v>
                </c:pt>
                <c:pt idx="581">
                  <c:v>-49</c:v>
                </c:pt>
                <c:pt idx="582">
                  <c:v>-47</c:v>
                </c:pt>
                <c:pt idx="583">
                  <c:v>-35</c:v>
                </c:pt>
                <c:pt idx="584">
                  <c:v>-21</c:v>
                </c:pt>
                <c:pt idx="585">
                  <c:v>11</c:v>
                </c:pt>
                <c:pt idx="586">
                  <c:v>-80</c:v>
                </c:pt>
                <c:pt idx="587">
                  <c:v>-66</c:v>
                </c:pt>
                <c:pt idx="588">
                  <c:v>-58</c:v>
                </c:pt>
                <c:pt idx="589">
                  <c:v>-69</c:v>
                </c:pt>
                <c:pt idx="590">
                  <c:v>-23</c:v>
                </c:pt>
                <c:pt idx="591">
                  <c:v>-15</c:v>
                </c:pt>
                <c:pt idx="592">
                  <c:v>-45</c:v>
                </c:pt>
                <c:pt idx="593">
                  <c:v>-84</c:v>
                </c:pt>
                <c:pt idx="594">
                  <c:v>-42</c:v>
                </c:pt>
                <c:pt idx="595">
                  <c:v>-26</c:v>
                </c:pt>
                <c:pt idx="596">
                  <c:v>-42</c:v>
                </c:pt>
                <c:pt idx="597">
                  <c:v>-43</c:v>
                </c:pt>
                <c:pt idx="598">
                  <c:v>-54</c:v>
                </c:pt>
                <c:pt idx="599">
                  <c:v>-40</c:v>
                </c:pt>
                <c:pt idx="600">
                  <c:v>-31</c:v>
                </c:pt>
                <c:pt idx="601">
                  <c:v>-53</c:v>
                </c:pt>
                <c:pt idx="602">
                  <c:v>-43</c:v>
                </c:pt>
                <c:pt idx="603">
                  <c:v>-38</c:v>
                </c:pt>
                <c:pt idx="604">
                  <c:v>-99</c:v>
                </c:pt>
                <c:pt idx="605">
                  <c:v>-62</c:v>
                </c:pt>
                <c:pt idx="606">
                  <c:v>-57</c:v>
                </c:pt>
                <c:pt idx="607">
                  <c:v>-55</c:v>
                </c:pt>
                <c:pt idx="608">
                  <c:v>22</c:v>
                </c:pt>
                <c:pt idx="609">
                  <c:v>19</c:v>
                </c:pt>
                <c:pt idx="610">
                  <c:v>49</c:v>
                </c:pt>
                <c:pt idx="611">
                  <c:v>85</c:v>
                </c:pt>
                <c:pt idx="612">
                  <c:v>74</c:v>
                </c:pt>
                <c:pt idx="613">
                  <c:v>91</c:v>
                </c:pt>
                <c:pt idx="614">
                  <c:v>92</c:v>
                </c:pt>
                <c:pt idx="615">
                  <c:v>97</c:v>
                </c:pt>
                <c:pt idx="616">
                  <c:v>83</c:v>
                </c:pt>
                <c:pt idx="617">
                  <c:v>127</c:v>
                </c:pt>
                <c:pt idx="618">
                  <c:v>93</c:v>
                </c:pt>
                <c:pt idx="619">
                  <c:v>69</c:v>
                </c:pt>
                <c:pt idx="620">
                  <c:v>96</c:v>
                </c:pt>
                <c:pt idx="621">
                  <c:v>113</c:v>
                </c:pt>
                <c:pt idx="622">
                  <c:v>126</c:v>
                </c:pt>
                <c:pt idx="623">
                  <c:v>168</c:v>
                </c:pt>
                <c:pt idx="624">
                  <c:v>152</c:v>
                </c:pt>
                <c:pt idx="625">
                  <c:v>168</c:v>
                </c:pt>
                <c:pt idx="626">
                  <c:v>171</c:v>
                </c:pt>
                <c:pt idx="627">
                  <c:v>180</c:v>
                </c:pt>
                <c:pt idx="628">
                  <c:v>184</c:v>
                </c:pt>
                <c:pt idx="629">
                  <c:v>192</c:v>
                </c:pt>
                <c:pt idx="630">
                  <c:v>205</c:v>
                </c:pt>
                <c:pt idx="631">
                  <c:v>216</c:v>
                </c:pt>
                <c:pt idx="632">
                  <c:v>202</c:v>
                </c:pt>
                <c:pt idx="633">
                  <c:v>188</c:v>
                </c:pt>
                <c:pt idx="634">
                  <c:v>174</c:v>
                </c:pt>
                <c:pt idx="635">
                  <c:v>167</c:v>
                </c:pt>
                <c:pt idx="636">
                  <c:v>162</c:v>
                </c:pt>
                <c:pt idx="637">
                  <c:v>158</c:v>
                </c:pt>
                <c:pt idx="638">
                  <c:v>168</c:v>
                </c:pt>
                <c:pt idx="639">
                  <c:v>190</c:v>
                </c:pt>
                <c:pt idx="640">
                  <c:v>177</c:v>
                </c:pt>
                <c:pt idx="641">
                  <c:v>175</c:v>
                </c:pt>
                <c:pt idx="642">
                  <c:v>184</c:v>
                </c:pt>
                <c:pt idx="643">
                  <c:v>202</c:v>
                </c:pt>
                <c:pt idx="644">
                  <c:v>184</c:v>
                </c:pt>
                <c:pt idx="645">
                  <c:v>195</c:v>
                </c:pt>
                <c:pt idx="646">
                  <c:v>176</c:v>
                </c:pt>
                <c:pt idx="647">
                  <c:v>182</c:v>
                </c:pt>
                <c:pt idx="648">
                  <c:v>155</c:v>
                </c:pt>
                <c:pt idx="649">
                  <c:v>186</c:v>
                </c:pt>
                <c:pt idx="650">
                  <c:v>179</c:v>
                </c:pt>
                <c:pt idx="651">
                  <c:v>164</c:v>
                </c:pt>
                <c:pt idx="652">
                  <c:v>171</c:v>
                </c:pt>
                <c:pt idx="653">
                  <c:v>170</c:v>
                </c:pt>
                <c:pt idx="654">
                  <c:v>186</c:v>
                </c:pt>
                <c:pt idx="655">
                  <c:v>203</c:v>
                </c:pt>
                <c:pt idx="656">
                  <c:v>162</c:v>
                </c:pt>
                <c:pt idx="657">
                  <c:v>158</c:v>
                </c:pt>
                <c:pt idx="658">
                  <c:v>179</c:v>
                </c:pt>
                <c:pt idx="659">
                  <c:v>131</c:v>
                </c:pt>
                <c:pt idx="660">
                  <c:v>141</c:v>
                </c:pt>
                <c:pt idx="661">
                  <c:v>130</c:v>
                </c:pt>
                <c:pt idx="662">
                  <c:v>165</c:v>
                </c:pt>
                <c:pt idx="663">
                  <c:v>144</c:v>
                </c:pt>
                <c:pt idx="664">
                  <c:v>126</c:v>
                </c:pt>
                <c:pt idx="665">
                  <c:v>133</c:v>
                </c:pt>
                <c:pt idx="666">
                  <c:v>125</c:v>
                </c:pt>
                <c:pt idx="667">
                  <c:v>82</c:v>
                </c:pt>
                <c:pt idx="668">
                  <c:v>89</c:v>
                </c:pt>
                <c:pt idx="669">
                  <c:v>134</c:v>
                </c:pt>
                <c:pt idx="670">
                  <c:v>97</c:v>
                </c:pt>
                <c:pt idx="671">
                  <c:v>105</c:v>
                </c:pt>
                <c:pt idx="672">
                  <c:v>78</c:v>
                </c:pt>
                <c:pt idx="673">
                  <c:v>92</c:v>
                </c:pt>
                <c:pt idx="674">
                  <c:v>130</c:v>
                </c:pt>
                <c:pt idx="675">
                  <c:v>119</c:v>
                </c:pt>
                <c:pt idx="676">
                  <c:v>129</c:v>
                </c:pt>
                <c:pt idx="677">
                  <c:v>76</c:v>
                </c:pt>
                <c:pt idx="678">
                  <c:v>81</c:v>
                </c:pt>
                <c:pt idx="679">
                  <c:v>99</c:v>
                </c:pt>
                <c:pt idx="680">
                  <c:v>64</c:v>
                </c:pt>
                <c:pt idx="681">
                  <c:v>77</c:v>
                </c:pt>
                <c:pt idx="682">
                  <c:v>72</c:v>
                </c:pt>
                <c:pt idx="683">
                  <c:v>56</c:v>
                </c:pt>
                <c:pt idx="684">
                  <c:v>57</c:v>
                </c:pt>
                <c:pt idx="685">
                  <c:v>58</c:v>
                </c:pt>
                <c:pt idx="686">
                  <c:v>65</c:v>
                </c:pt>
                <c:pt idx="687">
                  <c:v>86</c:v>
                </c:pt>
                <c:pt idx="688">
                  <c:v>118</c:v>
                </c:pt>
                <c:pt idx="689">
                  <c:v>96</c:v>
                </c:pt>
                <c:pt idx="690">
                  <c:v>78</c:v>
                </c:pt>
                <c:pt idx="691">
                  <c:v>83</c:v>
                </c:pt>
                <c:pt idx="692">
                  <c:v>127</c:v>
                </c:pt>
                <c:pt idx="693">
                  <c:v>110</c:v>
                </c:pt>
                <c:pt idx="694">
                  <c:v>98</c:v>
                </c:pt>
                <c:pt idx="695">
                  <c:v>121</c:v>
                </c:pt>
                <c:pt idx="696">
                  <c:v>111</c:v>
                </c:pt>
                <c:pt idx="697">
                  <c:v>102</c:v>
                </c:pt>
                <c:pt idx="698">
                  <c:v>135</c:v>
                </c:pt>
                <c:pt idx="699">
                  <c:v>152</c:v>
                </c:pt>
                <c:pt idx="700">
                  <c:v>150</c:v>
                </c:pt>
                <c:pt idx="701">
                  <c:v>179</c:v>
                </c:pt>
                <c:pt idx="702">
                  <c:v>165</c:v>
                </c:pt>
                <c:pt idx="703">
                  <c:v>167</c:v>
                </c:pt>
                <c:pt idx="704">
                  <c:v>171</c:v>
                </c:pt>
                <c:pt idx="705">
                  <c:v>173</c:v>
                </c:pt>
                <c:pt idx="706">
                  <c:v>161</c:v>
                </c:pt>
                <c:pt idx="707">
                  <c:v>147</c:v>
                </c:pt>
                <c:pt idx="708">
                  <c:v>120</c:v>
                </c:pt>
                <c:pt idx="709">
                  <c:v>122</c:v>
                </c:pt>
                <c:pt idx="710">
                  <c:v>142</c:v>
                </c:pt>
                <c:pt idx="711">
                  <c:v>171</c:v>
                </c:pt>
                <c:pt idx="712">
                  <c:v>191</c:v>
                </c:pt>
                <c:pt idx="713">
                  <c:v>194</c:v>
                </c:pt>
                <c:pt idx="714">
                  <c:v>202</c:v>
                </c:pt>
                <c:pt idx="715">
                  <c:v>188</c:v>
                </c:pt>
                <c:pt idx="716">
                  <c:v>185</c:v>
                </c:pt>
                <c:pt idx="717">
                  <c:v>184</c:v>
                </c:pt>
                <c:pt idx="718">
                  <c:v>200</c:v>
                </c:pt>
                <c:pt idx="719">
                  <c:v>171</c:v>
                </c:pt>
                <c:pt idx="720">
                  <c:v>165</c:v>
                </c:pt>
                <c:pt idx="721">
                  <c:v>179</c:v>
                </c:pt>
                <c:pt idx="722">
                  <c:v>147</c:v>
                </c:pt>
                <c:pt idx="723">
                  <c:v>137</c:v>
                </c:pt>
                <c:pt idx="724">
                  <c:v>139</c:v>
                </c:pt>
                <c:pt idx="725">
                  <c:v>128</c:v>
                </c:pt>
                <c:pt idx="726">
                  <c:v>113</c:v>
                </c:pt>
                <c:pt idx="727">
                  <c:v>121</c:v>
                </c:pt>
                <c:pt idx="728">
                  <c:v>80</c:v>
                </c:pt>
                <c:pt idx="729">
                  <c:v>62</c:v>
                </c:pt>
                <c:pt idx="730">
                  <c:v>9</c:v>
                </c:pt>
                <c:pt idx="731">
                  <c:v>19</c:v>
                </c:pt>
                <c:pt idx="732">
                  <c:v>-16</c:v>
                </c:pt>
                <c:pt idx="733">
                  <c:v>-50</c:v>
                </c:pt>
                <c:pt idx="734">
                  <c:v>-4</c:v>
                </c:pt>
                <c:pt idx="735">
                  <c:v>-88</c:v>
                </c:pt>
                <c:pt idx="736">
                  <c:v>-13</c:v>
                </c:pt>
                <c:pt idx="737">
                  <c:v>7</c:v>
                </c:pt>
                <c:pt idx="738">
                  <c:v>-20</c:v>
                </c:pt>
                <c:pt idx="739">
                  <c:v>25</c:v>
                </c:pt>
                <c:pt idx="740">
                  <c:v>22</c:v>
                </c:pt>
                <c:pt idx="741">
                  <c:v>-21</c:v>
                </c:pt>
                <c:pt idx="742">
                  <c:v>-40</c:v>
                </c:pt>
                <c:pt idx="743">
                  <c:v>-22</c:v>
                </c:pt>
                <c:pt idx="744">
                  <c:v>-25</c:v>
                </c:pt>
                <c:pt idx="745">
                  <c:v>15</c:v>
                </c:pt>
                <c:pt idx="746">
                  <c:v>21</c:v>
                </c:pt>
                <c:pt idx="747">
                  <c:v>42</c:v>
                </c:pt>
                <c:pt idx="748">
                  <c:v>52</c:v>
                </c:pt>
                <c:pt idx="749">
                  <c:v>53</c:v>
                </c:pt>
                <c:pt idx="750">
                  <c:v>51</c:v>
                </c:pt>
                <c:pt idx="751">
                  <c:v>73</c:v>
                </c:pt>
                <c:pt idx="752">
                  <c:v>67</c:v>
                </c:pt>
                <c:pt idx="753">
                  <c:v>21</c:v>
                </c:pt>
                <c:pt idx="754">
                  <c:v>-2</c:v>
                </c:pt>
                <c:pt idx="755">
                  <c:v>-26</c:v>
                </c:pt>
                <c:pt idx="756">
                  <c:v>-15</c:v>
                </c:pt>
                <c:pt idx="757">
                  <c:v>-20</c:v>
                </c:pt>
                <c:pt idx="758">
                  <c:v>-12</c:v>
                </c:pt>
                <c:pt idx="759">
                  <c:v>-32</c:v>
                </c:pt>
                <c:pt idx="760">
                  <c:v>27</c:v>
                </c:pt>
                <c:pt idx="761">
                  <c:v>-3</c:v>
                </c:pt>
                <c:pt idx="762">
                  <c:v>54</c:v>
                </c:pt>
                <c:pt idx="763">
                  <c:v>59</c:v>
                </c:pt>
                <c:pt idx="764">
                  <c:v>23</c:v>
                </c:pt>
                <c:pt idx="765">
                  <c:v>58</c:v>
                </c:pt>
                <c:pt idx="766">
                  <c:v>42</c:v>
                </c:pt>
                <c:pt idx="767">
                  <c:v>36</c:v>
                </c:pt>
                <c:pt idx="768">
                  <c:v>25</c:v>
                </c:pt>
                <c:pt idx="769">
                  <c:v>71</c:v>
                </c:pt>
                <c:pt idx="770">
                  <c:v>105</c:v>
                </c:pt>
                <c:pt idx="771">
                  <c:v>110</c:v>
                </c:pt>
                <c:pt idx="772">
                  <c:v>66</c:v>
                </c:pt>
                <c:pt idx="773">
                  <c:v>61</c:v>
                </c:pt>
                <c:pt idx="774">
                  <c:v>44</c:v>
                </c:pt>
                <c:pt idx="775">
                  <c:v>58</c:v>
                </c:pt>
                <c:pt idx="776">
                  <c:v>56</c:v>
                </c:pt>
                <c:pt idx="777">
                  <c:v>57</c:v>
                </c:pt>
                <c:pt idx="778">
                  <c:v>108</c:v>
                </c:pt>
                <c:pt idx="779">
                  <c:v>41</c:v>
                </c:pt>
                <c:pt idx="780">
                  <c:v>50</c:v>
                </c:pt>
                <c:pt idx="781">
                  <c:v>14</c:v>
                </c:pt>
                <c:pt idx="782">
                  <c:v>-62</c:v>
                </c:pt>
                <c:pt idx="783">
                  <c:v>-36</c:v>
                </c:pt>
                <c:pt idx="784">
                  <c:v>-26</c:v>
                </c:pt>
                <c:pt idx="785">
                  <c:v>-60</c:v>
                </c:pt>
                <c:pt idx="786">
                  <c:v>-104</c:v>
                </c:pt>
                <c:pt idx="787">
                  <c:v>-73</c:v>
                </c:pt>
                <c:pt idx="788">
                  <c:v>-53</c:v>
                </c:pt>
                <c:pt idx="789">
                  <c:v>-139</c:v>
                </c:pt>
                <c:pt idx="790">
                  <c:v>-72</c:v>
                </c:pt>
                <c:pt idx="791">
                  <c:v>-55</c:v>
                </c:pt>
                <c:pt idx="792">
                  <c:v>-122</c:v>
                </c:pt>
                <c:pt idx="793">
                  <c:v>-75</c:v>
                </c:pt>
                <c:pt idx="794">
                  <c:v>-24</c:v>
                </c:pt>
                <c:pt idx="795">
                  <c:v>-60</c:v>
                </c:pt>
                <c:pt idx="796">
                  <c:v>-125</c:v>
                </c:pt>
                <c:pt idx="797">
                  <c:v>-123</c:v>
                </c:pt>
                <c:pt idx="798">
                  <c:v>-121</c:v>
                </c:pt>
                <c:pt idx="799">
                  <c:v>-101</c:v>
                </c:pt>
                <c:pt idx="800">
                  <c:v>-104</c:v>
                </c:pt>
                <c:pt idx="801">
                  <c:v>-106</c:v>
                </c:pt>
                <c:pt idx="802">
                  <c:v>-111</c:v>
                </c:pt>
                <c:pt idx="803">
                  <c:v>-106</c:v>
                </c:pt>
                <c:pt idx="804">
                  <c:v>-49</c:v>
                </c:pt>
                <c:pt idx="805">
                  <c:v>-83</c:v>
                </c:pt>
                <c:pt idx="806">
                  <c:v>-76</c:v>
                </c:pt>
                <c:pt idx="807">
                  <c:v>-43</c:v>
                </c:pt>
                <c:pt idx="808">
                  <c:v>-28</c:v>
                </c:pt>
                <c:pt idx="809">
                  <c:v>25</c:v>
                </c:pt>
                <c:pt idx="810">
                  <c:v>-27</c:v>
                </c:pt>
                <c:pt idx="811">
                  <c:v>17</c:v>
                </c:pt>
                <c:pt idx="812">
                  <c:v>10</c:v>
                </c:pt>
                <c:pt idx="813">
                  <c:v>-22</c:v>
                </c:pt>
                <c:pt idx="814">
                  <c:v>-21</c:v>
                </c:pt>
                <c:pt idx="815">
                  <c:v>-22</c:v>
                </c:pt>
                <c:pt idx="816">
                  <c:v>28</c:v>
                </c:pt>
                <c:pt idx="817">
                  <c:v>23</c:v>
                </c:pt>
                <c:pt idx="818">
                  <c:v>32</c:v>
                </c:pt>
                <c:pt idx="819">
                  <c:v>-3</c:v>
                </c:pt>
                <c:pt idx="820">
                  <c:v>3</c:v>
                </c:pt>
                <c:pt idx="821">
                  <c:v>-4</c:v>
                </c:pt>
                <c:pt idx="822">
                  <c:v>2</c:v>
                </c:pt>
                <c:pt idx="823">
                  <c:v>40</c:v>
                </c:pt>
                <c:pt idx="824">
                  <c:v>40</c:v>
                </c:pt>
                <c:pt idx="825">
                  <c:v>-2</c:v>
                </c:pt>
                <c:pt idx="826">
                  <c:v>54</c:v>
                </c:pt>
                <c:pt idx="827">
                  <c:v>16</c:v>
                </c:pt>
                <c:pt idx="828">
                  <c:v>39</c:v>
                </c:pt>
                <c:pt idx="829">
                  <c:v>47</c:v>
                </c:pt>
                <c:pt idx="830">
                  <c:v>60</c:v>
                </c:pt>
                <c:pt idx="831">
                  <c:v>71</c:v>
                </c:pt>
                <c:pt idx="832">
                  <c:v>74</c:v>
                </c:pt>
                <c:pt idx="833">
                  <c:v>61</c:v>
                </c:pt>
                <c:pt idx="834">
                  <c:v>73</c:v>
                </c:pt>
                <c:pt idx="835">
                  <c:v>85</c:v>
                </c:pt>
                <c:pt idx="836">
                  <c:v>82</c:v>
                </c:pt>
                <c:pt idx="837">
                  <c:v>94</c:v>
                </c:pt>
                <c:pt idx="838">
                  <c:v>108</c:v>
                </c:pt>
                <c:pt idx="839">
                  <c:v>118</c:v>
                </c:pt>
                <c:pt idx="840">
                  <c:v>132</c:v>
                </c:pt>
                <c:pt idx="841">
                  <c:v>117</c:v>
                </c:pt>
                <c:pt idx="842">
                  <c:v>112</c:v>
                </c:pt>
                <c:pt idx="843">
                  <c:v>127</c:v>
                </c:pt>
                <c:pt idx="844">
                  <c:v>102</c:v>
                </c:pt>
                <c:pt idx="845">
                  <c:v>106</c:v>
                </c:pt>
                <c:pt idx="846">
                  <c:v>127</c:v>
                </c:pt>
                <c:pt idx="847">
                  <c:v>97</c:v>
                </c:pt>
                <c:pt idx="848">
                  <c:v>78</c:v>
                </c:pt>
                <c:pt idx="849">
                  <c:v>90</c:v>
                </c:pt>
                <c:pt idx="850">
                  <c:v>101</c:v>
                </c:pt>
                <c:pt idx="851">
                  <c:v>82</c:v>
                </c:pt>
                <c:pt idx="852">
                  <c:v>125</c:v>
                </c:pt>
                <c:pt idx="853">
                  <c:v>157</c:v>
                </c:pt>
                <c:pt idx="854">
                  <c:v>154</c:v>
                </c:pt>
                <c:pt idx="855">
                  <c:v>148</c:v>
                </c:pt>
                <c:pt idx="856">
                  <c:v>139</c:v>
                </c:pt>
                <c:pt idx="857">
                  <c:v>175</c:v>
                </c:pt>
                <c:pt idx="858">
                  <c:v>190</c:v>
                </c:pt>
                <c:pt idx="859">
                  <c:v>161</c:v>
                </c:pt>
                <c:pt idx="860">
                  <c:v>178</c:v>
                </c:pt>
                <c:pt idx="861">
                  <c:v>204</c:v>
                </c:pt>
                <c:pt idx="862">
                  <c:v>203</c:v>
                </c:pt>
                <c:pt idx="863">
                  <c:v>238</c:v>
                </c:pt>
                <c:pt idx="864">
                  <c:v>239</c:v>
                </c:pt>
                <c:pt idx="865">
                  <c:v>263</c:v>
                </c:pt>
                <c:pt idx="866">
                  <c:v>260</c:v>
                </c:pt>
                <c:pt idx="867">
                  <c:v>219</c:v>
                </c:pt>
                <c:pt idx="868">
                  <c:v>37</c:v>
                </c:pt>
                <c:pt idx="869">
                  <c:v>42</c:v>
                </c:pt>
                <c:pt idx="870">
                  <c:v>66</c:v>
                </c:pt>
                <c:pt idx="871">
                  <c:v>85</c:v>
                </c:pt>
                <c:pt idx="872">
                  <c:v>98</c:v>
                </c:pt>
                <c:pt idx="873">
                  <c:v>96</c:v>
                </c:pt>
                <c:pt idx="874">
                  <c:v>127</c:v>
                </c:pt>
                <c:pt idx="875">
                  <c:v>123</c:v>
                </c:pt>
                <c:pt idx="876">
                  <c:v>119</c:v>
                </c:pt>
                <c:pt idx="877">
                  <c:v>101</c:v>
                </c:pt>
                <c:pt idx="878">
                  <c:v>71</c:v>
                </c:pt>
                <c:pt idx="879">
                  <c:v>82</c:v>
                </c:pt>
                <c:pt idx="880">
                  <c:v>72</c:v>
                </c:pt>
                <c:pt idx="881">
                  <c:v>79</c:v>
                </c:pt>
                <c:pt idx="882">
                  <c:v>105</c:v>
                </c:pt>
                <c:pt idx="883">
                  <c:v>99</c:v>
                </c:pt>
                <c:pt idx="884">
                  <c:v>104</c:v>
                </c:pt>
                <c:pt idx="885">
                  <c:v>95</c:v>
                </c:pt>
                <c:pt idx="886">
                  <c:v>102</c:v>
                </c:pt>
                <c:pt idx="887">
                  <c:v>135</c:v>
                </c:pt>
                <c:pt idx="888">
                  <c:v>143</c:v>
                </c:pt>
                <c:pt idx="889">
                  <c:v>169</c:v>
                </c:pt>
                <c:pt idx="890">
                  <c:v>195</c:v>
                </c:pt>
                <c:pt idx="891">
                  <c:v>215</c:v>
                </c:pt>
                <c:pt idx="892">
                  <c:v>237</c:v>
                </c:pt>
                <c:pt idx="893">
                  <c:v>212</c:v>
                </c:pt>
                <c:pt idx="894">
                  <c:v>231</c:v>
                </c:pt>
                <c:pt idx="895">
                  <c:v>255</c:v>
                </c:pt>
                <c:pt idx="896">
                  <c:v>222</c:v>
                </c:pt>
                <c:pt idx="897">
                  <c:v>226</c:v>
                </c:pt>
                <c:pt idx="898">
                  <c:v>229</c:v>
                </c:pt>
                <c:pt idx="899">
                  <c:v>228</c:v>
                </c:pt>
                <c:pt idx="900">
                  <c:v>248</c:v>
                </c:pt>
                <c:pt idx="901">
                  <c:v>242</c:v>
                </c:pt>
                <c:pt idx="902">
                  <c:v>263</c:v>
                </c:pt>
                <c:pt idx="903">
                  <c:v>292</c:v>
                </c:pt>
                <c:pt idx="904">
                  <c:v>263</c:v>
                </c:pt>
                <c:pt idx="905">
                  <c:v>226</c:v>
                </c:pt>
                <c:pt idx="906">
                  <c:v>264</c:v>
                </c:pt>
                <c:pt idx="907">
                  <c:v>278</c:v>
                </c:pt>
                <c:pt idx="908">
                  <c:v>289</c:v>
                </c:pt>
                <c:pt idx="909">
                  <c:v>301</c:v>
                </c:pt>
                <c:pt idx="910">
                  <c:v>312</c:v>
                </c:pt>
                <c:pt idx="911">
                  <c:v>289</c:v>
                </c:pt>
                <c:pt idx="912">
                  <c:v>315</c:v>
                </c:pt>
                <c:pt idx="913">
                  <c:v>329</c:v>
                </c:pt>
                <c:pt idx="914">
                  <c:v>286</c:v>
                </c:pt>
                <c:pt idx="915">
                  <c:v>270</c:v>
                </c:pt>
                <c:pt idx="916">
                  <c:v>291</c:v>
                </c:pt>
                <c:pt idx="917">
                  <c:v>288</c:v>
                </c:pt>
                <c:pt idx="918">
                  <c:v>304</c:v>
                </c:pt>
                <c:pt idx="919">
                  <c:v>329</c:v>
                </c:pt>
                <c:pt idx="920">
                  <c:v>318</c:v>
                </c:pt>
                <c:pt idx="921">
                  <c:v>337</c:v>
                </c:pt>
                <c:pt idx="922">
                  <c:v>371</c:v>
                </c:pt>
                <c:pt idx="923">
                  <c:v>365</c:v>
                </c:pt>
                <c:pt idx="924">
                  <c:v>352</c:v>
                </c:pt>
                <c:pt idx="925">
                  <c:v>400</c:v>
                </c:pt>
                <c:pt idx="926">
                  <c:v>358</c:v>
                </c:pt>
                <c:pt idx="927">
                  <c:v>321</c:v>
                </c:pt>
                <c:pt idx="928">
                  <c:v>331</c:v>
                </c:pt>
                <c:pt idx="929">
                  <c:v>321</c:v>
                </c:pt>
                <c:pt idx="930">
                  <c:v>341</c:v>
                </c:pt>
                <c:pt idx="931">
                  <c:v>322</c:v>
                </c:pt>
                <c:pt idx="932">
                  <c:v>358</c:v>
                </c:pt>
                <c:pt idx="933">
                  <c:v>396</c:v>
                </c:pt>
                <c:pt idx="934">
                  <c:v>400</c:v>
                </c:pt>
                <c:pt idx="935">
                  <c:v>438</c:v>
                </c:pt>
                <c:pt idx="936">
                  <c:v>504</c:v>
                </c:pt>
                <c:pt idx="937">
                  <c:v>473</c:v>
                </c:pt>
                <c:pt idx="938">
                  <c:v>464</c:v>
                </c:pt>
                <c:pt idx="939">
                  <c:v>379</c:v>
                </c:pt>
                <c:pt idx="940">
                  <c:v>426</c:v>
                </c:pt>
                <c:pt idx="941">
                  <c:v>475</c:v>
                </c:pt>
                <c:pt idx="942">
                  <c:v>507</c:v>
                </c:pt>
                <c:pt idx="943">
                  <c:v>555</c:v>
                </c:pt>
                <c:pt idx="944">
                  <c:v>542</c:v>
                </c:pt>
                <c:pt idx="945">
                  <c:v>545</c:v>
                </c:pt>
                <c:pt idx="946">
                  <c:v>508</c:v>
                </c:pt>
                <c:pt idx="947">
                  <c:v>542</c:v>
                </c:pt>
                <c:pt idx="948">
                  <c:v>509</c:v>
                </c:pt>
                <c:pt idx="949">
                  <c:v>532</c:v>
                </c:pt>
                <c:pt idx="950">
                  <c:v>543</c:v>
                </c:pt>
                <c:pt idx="951">
                  <c:v>563</c:v>
                </c:pt>
                <c:pt idx="952">
                  <c:v>575</c:v>
                </c:pt>
                <c:pt idx="953">
                  <c:v>604</c:v>
                </c:pt>
                <c:pt idx="954">
                  <c:v>596</c:v>
                </c:pt>
                <c:pt idx="955">
                  <c:v>623</c:v>
                </c:pt>
                <c:pt idx="956">
                  <c:v>647</c:v>
                </c:pt>
                <c:pt idx="957">
                  <c:v>629</c:v>
                </c:pt>
                <c:pt idx="958">
                  <c:v>581</c:v>
                </c:pt>
                <c:pt idx="959">
                  <c:v>556</c:v>
                </c:pt>
                <c:pt idx="960">
                  <c:v>539</c:v>
                </c:pt>
                <c:pt idx="961">
                  <c:v>626</c:v>
                </c:pt>
                <c:pt idx="962">
                  <c:v>574</c:v>
                </c:pt>
                <c:pt idx="963">
                  <c:v>556</c:v>
                </c:pt>
                <c:pt idx="964">
                  <c:v>607</c:v>
                </c:pt>
                <c:pt idx="965">
                  <c:v>639</c:v>
                </c:pt>
                <c:pt idx="966">
                  <c:v>616</c:v>
                </c:pt>
                <c:pt idx="967">
                  <c:v>615</c:v>
                </c:pt>
                <c:pt idx="968">
                  <c:v>610</c:v>
                </c:pt>
                <c:pt idx="969">
                  <c:v>586</c:v>
                </c:pt>
                <c:pt idx="970">
                  <c:v>666</c:v>
                </c:pt>
                <c:pt idx="971">
                  <c:v>600</c:v>
                </c:pt>
                <c:pt idx="972">
                  <c:v>561</c:v>
                </c:pt>
                <c:pt idx="973">
                  <c:v>523</c:v>
                </c:pt>
                <c:pt idx="974">
                  <c:v>499</c:v>
                </c:pt>
                <c:pt idx="975">
                  <c:v>40</c:v>
                </c:pt>
                <c:pt idx="976">
                  <c:v>0</c:v>
                </c:pt>
                <c:pt idx="977">
                  <c:v>90</c:v>
                </c:pt>
                <c:pt idx="978">
                  <c:v>68</c:v>
                </c:pt>
                <c:pt idx="979">
                  <c:v>17</c:v>
                </c:pt>
                <c:pt idx="980">
                  <c:v>40</c:v>
                </c:pt>
                <c:pt idx="981">
                  <c:v>4</c:v>
                </c:pt>
                <c:pt idx="982">
                  <c:v>-30</c:v>
                </c:pt>
                <c:pt idx="983">
                  <c:v>-49</c:v>
                </c:pt>
                <c:pt idx="984">
                  <c:v>5</c:v>
                </c:pt>
                <c:pt idx="985">
                  <c:v>30</c:v>
                </c:pt>
                <c:pt idx="986">
                  <c:v>30</c:v>
                </c:pt>
                <c:pt idx="987">
                  <c:v>-16</c:v>
                </c:pt>
                <c:pt idx="988">
                  <c:v>-26</c:v>
                </c:pt>
                <c:pt idx="989">
                  <c:v>-33</c:v>
                </c:pt>
                <c:pt idx="990">
                  <c:v>-9</c:v>
                </c:pt>
                <c:pt idx="991">
                  <c:v>-22</c:v>
                </c:pt>
                <c:pt idx="992">
                  <c:v>-6</c:v>
                </c:pt>
                <c:pt idx="993">
                  <c:v>-40</c:v>
                </c:pt>
                <c:pt idx="994">
                  <c:v>-55</c:v>
                </c:pt>
                <c:pt idx="995">
                  <c:v>-24</c:v>
                </c:pt>
                <c:pt idx="996">
                  <c:v>52</c:v>
                </c:pt>
                <c:pt idx="997">
                  <c:v>49</c:v>
                </c:pt>
                <c:pt idx="998">
                  <c:v>13</c:v>
                </c:pt>
                <c:pt idx="999">
                  <c:v>-6</c:v>
                </c:pt>
                <c:pt idx="1000">
                  <c:v>-49</c:v>
                </c:pt>
                <c:pt idx="1001">
                  <c:v>-39</c:v>
                </c:pt>
                <c:pt idx="1002">
                  <c:v>-2</c:v>
                </c:pt>
                <c:pt idx="1003">
                  <c:v>-16</c:v>
                </c:pt>
                <c:pt idx="1004">
                  <c:v>-12</c:v>
                </c:pt>
                <c:pt idx="1005">
                  <c:v>-10</c:v>
                </c:pt>
                <c:pt idx="1006">
                  <c:v>-4</c:v>
                </c:pt>
                <c:pt idx="1007">
                  <c:v>-4</c:v>
                </c:pt>
                <c:pt idx="1008">
                  <c:v>-11</c:v>
                </c:pt>
                <c:pt idx="1009">
                  <c:v>-22</c:v>
                </c:pt>
                <c:pt idx="1010">
                  <c:v>9</c:v>
                </c:pt>
                <c:pt idx="1011">
                  <c:v>4</c:v>
                </c:pt>
                <c:pt idx="1012">
                  <c:v>32</c:v>
                </c:pt>
                <c:pt idx="1013">
                  <c:v>4</c:v>
                </c:pt>
                <c:pt idx="1014">
                  <c:v>23</c:v>
                </c:pt>
                <c:pt idx="1015">
                  <c:v>63</c:v>
                </c:pt>
                <c:pt idx="1016">
                  <c:v>36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91420416"/>
        <c:axId val="293233408"/>
      </c:lineChart>
      <c:dateAx>
        <c:axId val="291420416"/>
        <c:scaling>
          <c:orientation val="minMax"/>
        </c:scaling>
        <c:delete val="0"/>
        <c:axPos val="b"/>
        <c:numFmt formatCode="yyyy\-mm\-dd" sourceLinked="1"/>
        <c:majorTickMark val="none"/>
        <c:minorTickMark val="none"/>
        <c:tickLblPos val="low"/>
        <c:txPr>
          <a:bodyPr/>
          <a:lstStyle/>
          <a:p>
            <a:pPr>
              <a:defRPr sz="800"/>
            </a:pPr>
            <a:endParaRPr lang="zh-CN"/>
          </a:p>
        </c:txPr>
        <c:crossAx val="293233408"/>
        <c:crosses val="autoZero"/>
        <c:auto val="1"/>
        <c:lblOffset val="100"/>
        <c:baseTimeUnit val="days"/>
      </c:dateAx>
      <c:valAx>
        <c:axId val="293233408"/>
        <c:scaling>
          <c:orientation val="minMax"/>
        </c:scaling>
        <c:delete val="0"/>
        <c:axPos val="l"/>
        <c:majorGridlines/>
        <c:numFmt formatCode="General" sourceLinked="1"/>
        <c:majorTickMark val="none"/>
        <c:minorTickMark val="none"/>
        <c:tickLblPos val="nextTo"/>
        <c:spPr>
          <a:ln w="9525">
            <a:noFill/>
          </a:ln>
        </c:spPr>
        <c:crossAx val="291420416"/>
        <c:crosses val="autoZero"/>
        <c:crossBetween val="between"/>
      </c:valAx>
    </c:plotArea>
    <c:legend>
      <c:legendPos val="b"/>
      <c:overlay val="0"/>
      <c:txPr>
        <a:bodyPr/>
        <a:lstStyle/>
        <a:p>
          <a:pPr>
            <a:defRPr sz="800"/>
          </a:pPr>
          <a:endParaRPr lang="zh-CN"/>
        </a:p>
      </c:txPr>
    </c:legend>
    <c:plotVisOnly val="1"/>
    <c:dispBlanksAs val="gap"/>
    <c:showDLblsOverMax val="0"/>
  </c:chart>
  <c:externalData r:id="rId2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 sz="1200" b="0">
                <a:latin typeface="华文新魏" pitchFamily="2" charset="-122"/>
                <a:ea typeface="华文新魏" pitchFamily="2" charset="-122"/>
              </a:defRPr>
            </a:pPr>
            <a:r>
              <a:rPr lang="zh-CN" altLang="en-US" sz="1200" b="0">
                <a:latin typeface="华文新魏" pitchFamily="2" charset="-122"/>
                <a:ea typeface="华文新魏" pitchFamily="2" charset="-122"/>
              </a:rPr>
              <a:t>豆油期现基差</a:t>
            </a:r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4"/>
          <c:order val="0"/>
          <c:tx>
            <c:strRef>
              <c:f>豆油基差分析!$V$19</c:f>
              <c:strCache>
                <c:ptCount val="1"/>
                <c:pt idx="0">
                  <c:v>01合约基差</c:v>
                </c:pt>
              </c:strCache>
            </c:strRef>
          </c:tx>
          <c:marker>
            <c:symbol val="none"/>
          </c:marker>
          <c:cat>
            <c:numRef>
              <c:f>豆油基差分析!$Q$20:$Q$1556</c:f>
              <c:numCache>
                <c:formatCode>yyyy\-mm\-dd</c:formatCode>
                <c:ptCount val="1537"/>
                <c:pt idx="0">
                  <c:v>43354</c:v>
                </c:pt>
                <c:pt idx="1">
                  <c:v>43353</c:v>
                </c:pt>
                <c:pt idx="2">
                  <c:v>43350</c:v>
                </c:pt>
                <c:pt idx="3">
                  <c:v>43349</c:v>
                </c:pt>
                <c:pt idx="4">
                  <c:v>43348</c:v>
                </c:pt>
                <c:pt idx="5">
                  <c:v>43347</c:v>
                </c:pt>
                <c:pt idx="6">
                  <c:v>43346</c:v>
                </c:pt>
                <c:pt idx="7">
                  <c:v>43343</c:v>
                </c:pt>
                <c:pt idx="8">
                  <c:v>43342</c:v>
                </c:pt>
                <c:pt idx="9">
                  <c:v>43341</c:v>
                </c:pt>
                <c:pt idx="10">
                  <c:v>43340</c:v>
                </c:pt>
                <c:pt idx="11">
                  <c:v>43339</c:v>
                </c:pt>
                <c:pt idx="12">
                  <c:v>43336</c:v>
                </c:pt>
                <c:pt idx="13">
                  <c:v>43335</c:v>
                </c:pt>
                <c:pt idx="14">
                  <c:v>43334</c:v>
                </c:pt>
                <c:pt idx="15">
                  <c:v>43333</c:v>
                </c:pt>
                <c:pt idx="16">
                  <c:v>43332</c:v>
                </c:pt>
                <c:pt idx="17">
                  <c:v>43329</c:v>
                </c:pt>
                <c:pt idx="18">
                  <c:v>43328</c:v>
                </c:pt>
                <c:pt idx="19">
                  <c:v>43327</c:v>
                </c:pt>
                <c:pt idx="20">
                  <c:v>43326</c:v>
                </c:pt>
                <c:pt idx="21">
                  <c:v>43325</c:v>
                </c:pt>
                <c:pt idx="22">
                  <c:v>43322</c:v>
                </c:pt>
                <c:pt idx="23">
                  <c:v>43321</c:v>
                </c:pt>
                <c:pt idx="24">
                  <c:v>43320</c:v>
                </c:pt>
                <c:pt idx="25">
                  <c:v>43319</c:v>
                </c:pt>
                <c:pt idx="26">
                  <c:v>43318</c:v>
                </c:pt>
                <c:pt idx="27">
                  <c:v>43315</c:v>
                </c:pt>
                <c:pt idx="28">
                  <c:v>43314</c:v>
                </c:pt>
                <c:pt idx="29">
                  <c:v>43313</c:v>
                </c:pt>
                <c:pt idx="30">
                  <c:v>43312</c:v>
                </c:pt>
                <c:pt idx="31">
                  <c:v>43311</c:v>
                </c:pt>
                <c:pt idx="32">
                  <c:v>43308</c:v>
                </c:pt>
                <c:pt idx="33">
                  <c:v>43307</c:v>
                </c:pt>
                <c:pt idx="34">
                  <c:v>43306</c:v>
                </c:pt>
                <c:pt idx="35">
                  <c:v>43305</c:v>
                </c:pt>
                <c:pt idx="36">
                  <c:v>43304</c:v>
                </c:pt>
                <c:pt idx="37">
                  <c:v>43301</c:v>
                </c:pt>
                <c:pt idx="38">
                  <c:v>43300</c:v>
                </c:pt>
                <c:pt idx="39">
                  <c:v>43299</c:v>
                </c:pt>
                <c:pt idx="40">
                  <c:v>43298</c:v>
                </c:pt>
                <c:pt idx="41">
                  <c:v>43297</c:v>
                </c:pt>
                <c:pt idx="42">
                  <c:v>43294</c:v>
                </c:pt>
                <c:pt idx="43">
                  <c:v>43293</c:v>
                </c:pt>
                <c:pt idx="44">
                  <c:v>43292</c:v>
                </c:pt>
                <c:pt idx="45">
                  <c:v>43291</c:v>
                </c:pt>
                <c:pt idx="46">
                  <c:v>43290</c:v>
                </c:pt>
                <c:pt idx="47">
                  <c:v>43287</c:v>
                </c:pt>
                <c:pt idx="48">
                  <c:v>43286</c:v>
                </c:pt>
                <c:pt idx="49">
                  <c:v>43285</c:v>
                </c:pt>
                <c:pt idx="50">
                  <c:v>43284</c:v>
                </c:pt>
                <c:pt idx="51">
                  <c:v>43283</c:v>
                </c:pt>
                <c:pt idx="52">
                  <c:v>43280</c:v>
                </c:pt>
                <c:pt idx="53">
                  <c:v>43279</c:v>
                </c:pt>
                <c:pt idx="54">
                  <c:v>43278</c:v>
                </c:pt>
                <c:pt idx="55">
                  <c:v>43277</c:v>
                </c:pt>
                <c:pt idx="56">
                  <c:v>43276</c:v>
                </c:pt>
                <c:pt idx="57">
                  <c:v>43273</c:v>
                </c:pt>
                <c:pt idx="58">
                  <c:v>43272</c:v>
                </c:pt>
                <c:pt idx="59">
                  <c:v>43271</c:v>
                </c:pt>
                <c:pt idx="60">
                  <c:v>43270</c:v>
                </c:pt>
                <c:pt idx="61">
                  <c:v>43266</c:v>
                </c:pt>
                <c:pt idx="62">
                  <c:v>43265</c:v>
                </c:pt>
                <c:pt idx="63">
                  <c:v>43264</c:v>
                </c:pt>
                <c:pt idx="64">
                  <c:v>43263</c:v>
                </c:pt>
                <c:pt idx="65">
                  <c:v>43262</c:v>
                </c:pt>
                <c:pt idx="66">
                  <c:v>43259</c:v>
                </c:pt>
                <c:pt idx="67">
                  <c:v>43258</c:v>
                </c:pt>
                <c:pt idx="68">
                  <c:v>43257</c:v>
                </c:pt>
                <c:pt idx="69">
                  <c:v>43256</c:v>
                </c:pt>
                <c:pt idx="70">
                  <c:v>43255</c:v>
                </c:pt>
                <c:pt idx="71">
                  <c:v>43252</c:v>
                </c:pt>
                <c:pt idx="72">
                  <c:v>43251</c:v>
                </c:pt>
                <c:pt idx="73">
                  <c:v>43250</c:v>
                </c:pt>
                <c:pt idx="74">
                  <c:v>43249</c:v>
                </c:pt>
                <c:pt idx="75">
                  <c:v>43248</c:v>
                </c:pt>
                <c:pt idx="76">
                  <c:v>43245</c:v>
                </c:pt>
                <c:pt idx="77">
                  <c:v>43244</c:v>
                </c:pt>
                <c:pt idx="78">
                  <c:v>43243</c:v>
                </c:pt>
                <c:pt idx="79">
                  <c:v>43242</c:v>
                </c:pt>
                <c:pt idx="80">
                  <c:v>43241</c:v>
                </c:pt>
                <c:pt idx="81">
                  <c:v>43238</c:v>
                </c:pt>
                <c:pt idx="82">
                  <c:v>43237</c:v>
                </c:pt>
                <c:pt idx="83">
                  <c:v>43236</c:v>
                </c:pt>
                <c:pt idx="84">
                  <c:v>43235</c:v>
                </c:pt>
                <c:pt idx="85">
                  <c:v>43234</c:v>
                </c:pt>
                <c:pt idx="86">
                  <c:v>43231</c:v>
                </c:pt>
                <c:pt idx="87">
                  <c:v>43230</c:v>
                </c:pt>
                <c:pt idx="88">
                  <c:v>43229</c:v>
                </c:pt>
                <c:pt idx="89">
                  <c:v>43228</c:v>
                </c:pt>
                <c:pt idx="90">
                  <c:v>43227</c:v>
                </c:pt>
                <c:pt idx="91">
                  <c:v>43224</c:v>
                </c:pt>
                <c:pt idx="92">
                  <c:v>43223</c:v>
                </c:pt>
                <c:pt idx="93">
                  <c:v>43222</c:v>
                </c:pt>
                <c:pt idx="94">
                  <c:v>43217</c:v>
                </c:pt>
                <c:pt idx="95">
                  <c:v>43216</c:v>
                </c:pt>
                <c:pt idx="96">
                  <c:v>43215</c:v>
                </c:pt>
                <c:pt idx="97">
                  <c:v>43214</c:v>
                </c:pt>
                <c:pt idx="98">
                  <c:v>43213</c:v>
                </c:pt>
                <c:pt idx="99">
                  <c:v>43210</c:v>
                </c:pt>
                <c:pt idx="100">
                  <c:v>43209</c:v>
                </c:pt>
                <c:pt idx="101">
                  <c:v>43208</c:v>
                </c:pt>
                <c:pt idx="102">
                  <c:v>43207</c:v>
                </c:pt>
                <c:pt idx="103">
                  <c:v>43206</c:v>
                </c:pt>
                <c:pt idx="104">
                  <c:v>43203</c:v>
                </c:pt>
                <c:pt idx="105">
                  <c:v>43202</c:v>
                </c:pt>
                <c:pt idx="106">
                  <c:v>43201</c:v>
                </c:pt>
                <c:pt idx="107">
                  <c:v>43200</c:v>
                </c:pt>
                <c:pt idx="108">
                  <c:v>43199</c:v>
                </c:pt>
                <c:pt idx="109">
                  <c:v>43194</c:v>
                </c:pt>
                <c:pt idx="110">
                  <c:v>43193</c:v>
                </c:pt>
                <c:pt idx="111">
                  <c:v>43192</c:v>
                </c:pt>
                <c:pt idx="112">
                  <c:v>43189</c:v>
                </c:pt>
                <c:pt idx="113">
                  <c:v>43188</c:v>
                </c:pt>
                <c:pt idx="114">
                  <c:v>43187</c:v>
                </c:pt>
                <c:pt idx="115">
                  <c:v>43186</c:v>
                </c:pt>
                <c:pt idx="116">
                  <c:v>43185</c:v>
                </c:pt>
                <c:pt idx="117">
                  <c:v>43182</c:v>
                </c:pt>
                <c:pt idx="118">
                  <c:v>43181</c:v>
                </c:pt>
                <c:pt idx="119">
                  <c:v>43180</c:v>
                </c:pt>
                <c:pt idx="120">
                  <c:v>43179</c:v>
                </c:pt>
                <c:pt idx="121">
                  <c:v>43178</c:v>
                </c:pt>
                <c:pt idx="122">
                  <c:v>43175</c:v>
                </c:pt>
                <c:pt idx="123">
                  <c:v>43174</c:v>
                </c:pt>
                <c:pt idx="124">
                  <c:v>43173</c:v>
                </c:pt>
                <c:pt idx="125">
                  <c:v>43172</c:v>
                </c:pt>
                <c:pt idx="126">
                  <c:v>43171</c:v>
                </c:pt>
                <c:pt idx="127">
                  <c:v>43168</c:v>
                </c:pt>
                <c:pt idx="128">
                  <c:v>43167</c:v>
                </c:pt>
                <c:pt idx="129">
                  <c:v>43166</c:v>
                </c:pt>
                <c:pt idx="130">
                  <c:v>43165</c:v>
                </c:pt>
                <c:pt idx="131">
                  <c:v>43164</c:v>
                </c:pt>
                <c:pt idx="132">
                  <c:v>43161</c:v>
                </c:pt>
                <c:pt idx="133">
                  <c:v>43160</c:v>
                </c:pt>
                <c:pt idx="134">
                  <c:v>43159</c:v>
                </c:pt>
                <c:pt idx="135">
                  <c:v>43158</c:v>
                </c:pt>
                <c:pt idx="136">
                  <c:v>43157</c:v>
                </c:pt>
                <c:pt idx="137">
                  <c:v>43154</c:v>
                </c:pt>
                <c:pt idx="138">
                  <c:v>43153</c:v>
                </c:pt>
                <c:pt idx="139">
                  <c:v>43145</c:v>
                </c:pt>
                <c:pt idx="140">
                  <c:v>43144</c:v>
                </c:pt>
                <c:pt idx="141">
                  <c:v>43143</c:v>
                </c:pt>
                <c:pt idx="142">
                  <c:v>43140</c:v>
                </c:pt>
                <c:pt idx="143">
                  <c:v>43139</c:v>
                </c:pt>
                <c:pt idx="144">
                  <c:v>43138</c:v>
                </c:pt>
                <c:pt idx="145">
                  <c:v>43137</c:v>
                </c:pt>
                <c:pt idx="146">
                  <c:v>43136</c:v>
                </c:pt>
                <c:pt idx="147">
                  <c:v>43133</c:v>
                </c:pt>
                <c:pt idx="148">
                  <c:v>43132</c:v>
                </c:pt>
                <c:pt idx="149">
                  <c:v>43131</c:v>
                </c:pt>
                <c:pt idx="150">
                  <c:v>43130</c:v>
                </c:pt>
                <c:pt idx="151">
                  <c:v>43129</c:v>
                </c:pt>
                <c:pt idx="152">
                  <c:v>43126</c:v>
                </c:pt>
                <c:pt idx="153">
                  <c:v>43125</c:v>
                </c:pt>
                <c:pt idx="154">
                  <c:v>43124</c:v>
                </c:pt>
                <c:pt idx="155">
                  <c:v>43123</c:v>
                </c:pt>
                <c:pt idx="156">
                  <c:v>43122</c:v>
                </c:pt>
                <c:pt idx="157">
                  <c:v>43119</c:v>
                </c:pt>
                <c:pt idx="158">
                  <c:v>43118</c:v>
                </c:pt>
                <c:pt idx="159">
                  <c:v>43117</c:v>
                </c:pt>
                <c:pt idx="160">
                  <c:v>43116</c:v>
                </c:pt>
                <c:pt idx="161">
                  <c:v>43115</c:v>
                </c:pt>
                <c:pt idx="162">
                  <c:v>43112</c:v>
                </c:pt>
                <c:pt idx="163">
                  <c:v>43111</c:v>
                </c:pt>
                <c:pt idx="164">
                  <c:v>43110</c:v>
                </c:pt>
                <c:pt idx="165">
                  <c:v>43109</c:v>
                </c:pt>
                <c:pt idx="166">
                  <c:v>43108</c:v>
                </c:pt>
                <c:pt idx="167">
                  <c:v>43105</c:v>
                </c:pt>
                <c:pt idx="168">
                  <c:v>43104</c:v>
                </c:pt>
                <c:pt idx="169">
                  <c:v>43103</c:v>
                </c:pt>
                <c:pt idx="170">
                  <c:v>43102</c:v>
                </c:pt>
                <c:pt idx="171">
                  <c:v>43098</c:v>
                </c:pt>
                <c:pt idx="172">
                  <c:v>43097</c:v>
                </c:pt>
                <c:pt idx="173">
                  <c:v>43096</c:v>
                </c:pt>
                <c:pt idx="174">
                  <c:v>43095</c:v>
                </c:pt>
                <c:pt idx="175">
                  <c:v>43094</c:v>
                </c:pt>
                <c:pt idx="176">
                  <c:v>43091</c:v>
                </c:pt>
                <c:pt idx="177">
                  <c:v>43090</c:v>
                </c:pt>
                <c:pt idx="178">
                  <c:v>43089</c:v>
                </c:pt>
                <c:pt idx="179">
                  <c:v>43088</c:v>
                </c:pt>
                <c:pt idx="180">
                  <c:v>43087</c:v>
                </c:pt>
                <c:pt idx="181">
                  <c:v>43084</c:v>
                </c:pt>
                <c:pt idx="182">
                  <c:v>43083</c:v>
                </c:pt>
                <c:pt idx="183">
                  <c:v>43082</c:v>
                </c:pt>
                <c:pt idx="184">
                  <c:v>43081</c:v>
                </c:pt>
                <c:pt idx="185">
                  <c:v>43080</c:v>
                </c:pt>
                <c:pt idx="186">
                  <c:v>43077</c:v>
                </c:pt>
                <c:pt idx="187">
                  <c:v>43076</c:v>
                </c:pt>
                <c:pt idx="188">
                  <c:v>43075</c:v>
                </c:pt>
                <c:pt idx="189">
                  <c:v>43074</c:v>
                </c:pt>
                <c:pt idx="190">
                  <c:v>43073</c:v>
                </c:pt>
                <c:pt idx="191">
                  <c:v>43070</c:v>
                </c:pt>
                <c:pt idx="192">
                  <c:v>43069</c:v>
                </c:pt>
                <c:pt idx="193">
                  <c:v>43068</c:v>
                </c:pt>
                <c:pt idx="194">
                  <c:v>43067</c:v>
                </c:pt>
                <c:pt idx="195">
                  <c:v>43066</c:v>
                </c:pt>
                <c:pt idx="196">
                  <c:v>43063</c:v>
                </c:pt>
                <c:pt idx="197">
                  <c:v>43062</c:v>
                </c:pt>
                <c:pt idx="198">
                  <c:v>43061</c:v>
                </c:pt>
                <c:pt idx="199">
                  <c:v>43060</c:v>
                </c:pt>
                <c:pt idx="200">
                  <c:v>43059</c:v>
                </c:pt>
                <c:pt idx="201">
                  <c:v>43056</c:v>
                </c:pt>
                <c:pt idx="202">
                  <c:v>43055</c:v>
                </c:pt>
                <c:pt idx="203">
                  <c:v>43054</c:v>
                </c:pt>
                <c:pt idx="204">
                  <c:v>43053</c:v>
                </c:pt>
                <c:pt idx="205">
                  <c:v>43052</c:v>
                </c:pt>
                <c:pt idx="206">
                  <c:v>43049</c:v>
                </c:pt>
                <c:pt idx="207">
                  <c:v>43048</c:v>
                </c:pt>
                <c:pt idx="208">
                  <c:v>43047</c:v>
                </c:pt>
                <c:pt idx="209">
                  <c:v>43046</c:v>
                </c:pt>
                <c:pt idx="210">
                  <c:v>43045</c:v>
                </c:pt>
                <c:pt idx="211">
                  <c:v>43042</c:v>
                </c:pt>
                <c:pt idx="212">
                  <c:v>43041</c:v>
                </c:pt>
                <c:pt idx="213">
                  <c:v>43040</c:v>
                </c:pt>
                <c:pt idx="214">
                  <c:v>43039</c:v>
                </c:pt>
                <c:pt idx="215">
                  <c:v>43038</c:v>
                </c:pt>
                <c:pt idx="216">
                  <c:v>43035</c:v>
                </c:pt>
                <c:pt idx="217">
                  <c:v>43034</c:v>
                </c:pt>
                <c:pt idx="218">
                  <c:v>43033</c:v>
                </c:pt>
                <c:pt idx="219">
                  <c:v>43032</c:v>
                </c:pt>
                <c:pt idx="220">
                  <c:v>43031</c:v>
                </c:pt>
                <c:pt idx="221">
                  <c:v>43028</c:v>
                </c:pt>
                <c:pt idx="222">
                  <c:v>43027</c:v>
                </c:pt>
                <c:pt idx="223">
                  <c:v>43026</c:v>
                </c:pt>
                <c:pt idx="224">
                  <c:v>43025</c:v>
                </c:pt>
                <c:pt idx="225">
                  <c:v>43024</c:v>
                </c:pt>
                <c:pt idx="226">
                  <c:v>43021</c:v>
                </c:pt>
                <c:pt idx="227">
                  <c:v>43020</c:v>
                </c:pt>
                <c:pt idx="228">
                  <c:v>43019</c:v>
                </c:pt>
                <c:pt idx="229">
                  <c:v>43018</c:v>
                </c:pt>
                <c:pt idx="230">
                  <c:v>43017</c:v>
                </c:pt>
                <c:pt idx="231">
                  <c:v>43007</c:v>
                </c:pt>
                <c:pt idx="232">
                  <c:v>43006</c:v>
                </c:pt>
                <c:pt idx="233">
                  <c:v>43005</c:v>
                </c:pt>
                <c:pt idx="234">
                  <c:v>43004</c:v>
                </c:pt>
                <c:pt idx="235">
                  <c:v>43003</c:v>
                </c:pt>
                <c:pt idx="236">
                  <c:v>43000</c:v>
                </c:pt>
                <c:pt idx="237">
                  <c:v>42999</c:v>
                </c:pt>
                <c:pt idx="238">
                  <c:v>42998</c:v>
                </c:pt>
                <c:pt idx="239">
                  <c:v>42997</c:v>
                </c:pt>
                <c:pt idx="240">
                  <c:v>42996</c:v>
                </c:pt>
                <c:pt idx="241">
                  <c:v>42993</c:v>
                </c:pt>
                <c:pt idx="242">
                  <c:v>42992</c:v>
                </c:pt>
                <c:pt idx="243">
                  <c:v>42991</c:v>
                </c:pt>
                <c:pt idx="244">
                  <c:v>42990</c:v>
                </c:pt>
                <c:pt idx="245">
                  <c:v>42989</c:v>
                </c:pt>
                <c:pt idx="246">
                  <c:v>42986</c:v>
                </c:pt>
                <c:pt idx="247">
                  <c:v>42985</c:v>
                </c:pt>
                <c:pt idx="248">
                  <c:v>42984</c:v>
                </c:pt>
                <c:pt idx="249">
                  <c:v>42983</c:v>
                </c:pt>
                <c:pt idx="250">
                  <c:v>42982</c:v>
                </c:pt>
                <c:pt idx="251">
                  <c:v>42979</c:v>
                </c:pt>
                <c:pt idx="252">
                  <c:v>42978</c:v>
                </c:pt>
                <c:pt idx="253">
                  <c:v>42977</c:v>
                </c:pt>
                <c:pt idx="254">
                  <c:v>42976</c:v>
                </c:pt>
                <c:pt idx="255">
                  <c:v>42975</c:v>
                </c:pt>
                <c:pt idx="256">
                  <c:v>42972</c:v>
                </c:pt>
                <c:pt idx="257">
                  <c:v>42971</c:v>
                </c:pt>
                <c:pt idx="258">
                  <c:v>42970</c:v>
                </c:pt>
                <c:pt idx="259">
                  <c:v>42969</c:v>
                </c:pt>
                <c:pt idx="260">
                  <c:v>42968</c:v>
                </c:pt>
                <c:pt idx="261">
                  <c:v>42965</c:v>
                </c:pt>
                <c:pt idx="262">
                  <c:v>42964</c:v>
                </c:pt>
                <c:pt idx="263">
                  <c:v>42963</c:v>
                </c:pt>
                <c:pt idx="264">
                  <c:v>42962</c:v>
                </c:pt>
                <c:pt idx="265">
                  <c:v>42961</c:v>
                </c:pt>
                <c:pt idx="266">
                  <c:v>42958</c:v>
                </c:pt>
                <c:pt idx="267">
                  <c:v>42957</c:v>
                </c:pt>
                <c:pt idx="268">
                  <c:v>42956</c:v>
                </c:pt>
                <c:pt idx="269">
                  <c:v>42955</c:v>
                </c:pt>
                <c:pt idx="270">
                  <c:v>42954</c:v>
                </c:pt>
                <c:pt idx="271">
                  <c:v>42951</c:v>
                </c:pt>
                <c:pt idx="272">
                  <c:v>42950</c:v>
                </c:pt>
                <c:pt idx="273">
                  <c:v>42949</c:v>
                </c:pt>
                <c:pt idx="274">
                  <c:v>42948</c:v>
                </c:pt>
                <c:pt idx="275">
                  <c:v>42947</c:v>
                </c:pt>
                <c:pt idx="276">
                  <c:v>42944</c:v>
                </c:pt>
                <c:pt idx="277">
                  <c:v>42943</c:v>
                </c:pt>
                <c:pt idx="278">
                  <c:v>42942</c:v>
                </c:pt>
                <c:pt idx="279">
                  <c:v>42941</c:v>
                </c:pt>
                <c:pt idx="280">
                  <c:v>42940</c:v>
                </c:pt>
                <c:pt idx="281">
                  <c:v>42937</c:v>
                </c:pt>
                <c:pt idx="282">
                  <c:v>42936</c:v>
                </c:pt>
                <c:pt idx="283">
                  <c:v>42935</c:v>
                </c:pt>
                <c:pt idx="284">
                  <c:v>42934</c:v>
                </c:pt>
                <c:pt idx="285">
                  <c:v>42933</c:v>
                </c:pt>
                <c:pt idx="286">
                  <c:v>42930</c:v>
                </c:pt>
                <c:pt idx="287">
                  <c:v>42929</c:v>
                </c:pt>
                <c:pt idx="288">
                  <c:v>42928</c:v>
                </c:pt>
                <c:pt idx="289">
                  <c:v>42927</c:v>
                </c:pt>
                <c:pt idx="290">
                  <c:v>42926</c:v>
                </c:pt>
                <c:pt idx="291">
                  <c:v>42923</c:v>
                </c:pt>
                <c:pt idx="292">
                  <c:v>42922</c:v>
                </c:pt>
                <c:pt idx="293">
                  <c:v>42921</c:v>
                </c:pt>
                <c:pt idx="294">
                  <c:v>42920</c:v>
                </c:pt>
                <c:pt idx="295">
                  <c:v>42919</c:v>
                </c:pt>
                <c:pt idx="296">
                  <c:v>42916</c:v>
                </c:pt>
                <c:pt idx="297">
                  <c:v>42915</c:v>
                </c:pt>
                <c:pt idx="298">
                  <c:v>42914</c:v>
                </c:pt>
                <c:pt idx="299">
                  <c:v>42913</c:v>
                </c:pt>
                <c:pt idx="300">
                  <c:v>42912</c:v>
                </c:pt>
                <c:pt idx="301">
                  <c:v>42909</c:v>
                </c:pt>
                <c:pt idx="302">
                  <c:v>42908</c:v>
                </c:pt>
                <c:pt idx="303">
                  <c:v>42907</c:v>
                </c:pt>
                <c:pt idx="304">
                  <c:v>42906</c:v>
                </c:pt>
                <c:pt idx="305">
                  <c:v>42905</c:v>
                </c:pt>
                <c:pt idx="306">
                  <c:v>42902</c:v>
                </c:pt>
                <c:pt idx="307">
                  <c:v>42901</c:v>
                </c:pt>
                <c:pt idx="308">
                  <c:v>42900</c:v>
                </c:pt>
                <c:pt idx="309">
                  <c:v>42899</c:v>
                </c:pt>
                <c:pt idx="310">
                  <c:v>42898</c:v>
                </c:pt>
                <c:pt idx="311">
                  <c:v>42895</c:v>
                </c:pt>
                <c:pt idx="312">
                  <c:v>42894</c:v>
                </c:pt>
                <c:pt idx="313">
                  <c:v>42893</c:v>
                </c:pt>
                <c:pt idx="314">
                  <c:v>42892</c:v>
                </c:pt>
                <c:pt idx="315">
                  <c:v>42891</c:v>
                </c:pt>
                <c:pt idx="316">
                  <c:v>42888</c:v>
                </c:pt>
                <c:pt idx="317">
                  <c:v>42887</c:v>
                </c:pt>
                <c:pt idx="318">
                  <c:v>42886</c:v>
                </c:pt>
                <c:pt idx="319">
                  <c:v>42881</c:v>
                </c:pt>
                <c:pt idx="320">
                  <c:v>42880</c:v>
                </c:pt>
                <c:pt idx="321">
                  <c:v>42879</c:v>
                </c:pt>
                <c:pt idx="322">
                  <c:v>42878</c:v>
                </c:pt>
                <c:pt idx="323">
                  <c:v>42877</c:v>
                </c:pt>
                <c:pt idx="324">
                  <c:v>42874</c:v>
                </c:pt>
                <c:pt idx="325">
                  <c:v>42873</c:v>
                </c:pt>
                <c:pt idx="326">
                  <c:v>42872</c:v>
                </c:pt>
                <c:pt idx="327">
                  <c:v>42871</c:v>
                </c:pt>
                <c:pt idx="328">
                  <c:v>42870</c:v>
                </c:pt>
                <c:pt idx="329">
                  <c:v>42867</c:v>
                </c:pt>
                <c:pt idx="330">
                  <c:v>42866</c:v>
                </c:pt>
                <c:pt idx="331">
                  <c:v>42865</c:v>
                </c:pt>
                <c:pt idx="332">
                  <c:v>42864</c:v>
                </c:pt>
                <c:pt idx="333">
                  <c:v>42863</c:v>
                </c:pt>
                <c:pt idx="334">
                  <c:v>42860</c:v>
                </c:pt>
                <c:pt idx="335">
                  <c:v>42859</c:v>
                </c:pt>
                <c:pt idx="336">
                  <c:v>42858</c:v>
                </c:pt>
                <c:pt idx="337">
                  <c:v>42857</c:v>
                </c:pt>
                <c:pt idx="338">
                  <c:v>42853</c:v>
                </c:pt>
                <c:pt idx="339">
                  <c:v>42852</c:v>
                </c:pt>
                <c:pt idx="340">
                  <c:v>42851</c:v>
                </c:pt>
                <c:pt idx="341">
                  <c:v>42850</c:v>
                </c:pt>
                <c:pt idx="342">
                  <c:v>42849</c:v>
                </c:pt>
                <c:pt idx="343">
                  <c:v>42846</c:v>
                </c:pt>
                <c:pt idx="344">
                  <c:v>42845</c:v>
                </c:pt>
                <c:pt idx="345">
                  <c:v>42844</c:v>
                </c:pt>
                <c:pt idx="346">
                  <c:v>42843</c:v>
                </c:pt>
                <c:pt idx="347">
                  <c:v>42842</c:v>
                </c:pt>
                <c:pt idx="348">
                  <c:v>42839</c:v>
                </c:pt>
                <c:pt idx="349">
                  <c:v>42838</c:v>
                </c:pt>
                <c:pt idx="350">
                  <c:v>42837</c:v>
                </c:pt>
                <c:pt idx="351">
                  <c:v>42836</c:v>
                </c:pt>
                <c:pt idx="352">
                  <c:v>42835</c:v>
                </c:pt>
                <c:pt idx="353">
                  <c:v>42832</c:v>
                </c:pt>
                <c:pt idx="354">
                  <c:v>42831</c:v>
                </c:pt>
                <c:pt idx="355">
                  <c:v>42830</c:v>
                </c:pt>
                <c:pt idx="356">
                  <c:v>42825</c:v>
                </c:pt>
                <c:pt idx="357">
                  <c:v>42824</c:v>
                </c:pt>
                <c:pt idx="358">
                  <c:v>42823</c:v>
                </c:pt>
                <c:pt idx="359">
                  <c:v>42822</c:v>
                </c:pt>
                <c:pt idx="360">
                  <c:v>42821</c:v>
                </c:pt>
                <c:pt idx="361">
                  <c:v>42818</c:v>
                </c:pt>
                <c:pt idx="362">
                  <c:v>42817</c:v>
                </c:pt>
                <c:pt idx="363">
                  <c:v>42816</c:v>
                </c:pt>
                <c:pt idx="364">
                  <c:v>42815</c:v>
                </c:pt>
                <c:pt idx="365">
                  <c:v>42814</c:v>
                </c:pt>
                <c:pt idx="366">
                  <c:v>42811</c:v>
                </c:pt>
                <c:pt idx="367">
                  <c:v>42810</c:v>
                </c:pt>
                <c:pt idx="368">
                  <c:v>42809</c:v>
                </c:pt>
                <c:pt idx="369">
                  <c:v>42808</c:v>
                </c:pt>
                <c:pt idx="370">
                  <c:v>42807</c:v>
                </c:pt>
                <c:pt idx="371">
                  <c:v>42804</c:v>
                </c:pt>
                <c:pt idx="372">
                  <c:v>42803</c:v>
                </c:pt>
                <c:pt idx="373">
                  <c:v>42802</c:v>
                </c:pt>
                <c:pt idx="374">
                  <c:v>42801</c:v>
                </c:pt>
                <c:pt idx="375">
                  <c:v>42800</c:v>
                </c:pt>
                <c:pt idx="376">
                  <c:v>42797</c:v>
                </c:pt>
                <c:pt idx="377">
                  <c:v>42796</c:v>
                </c:pt>
                <c:pt idx="378">
                  <c:v>42795</c:v>
                </c:pt>
                <c:pt idx="379">
                  <c:v>42794</c:v>
                </c:pt>
                <c:pt idx="380">
                  <c:v>42793</c:v>
                </c:pt>
                <c:pt idx="381">
                  <c:v>42790</c:v>
                </c:pt>
                <c:pt idx="382">
                  <c:v>42789</c:v>
                </c:pt>
                <c:pt idx="383">
                  <c:v>42788</c:v>
                </c:pt>
                <c:pt idx="384">
                  <c:v>42787</c:v>
                </c:pt>
                <c:pt idx="385">
                  <c:v>42786</c:v>
                </c:pt>
                <c:pt idx="386">
                  <c:v>42783</c:v>
                </c:pt>
                <c:pt idx="387">
                  <c:v>42782</c:v>
                </c:pt>
                <c:pt idx="388">
                  <c:v>42781</c:v>
                </c:pt>
                <c:pt idx="389">
                  <c:v>42780</c:v>
                </c:pt>
                <c:pt idx="390">
                  <c:v>42779</c:v>
                </c:pt>
                <c:pt idx="391">
                  <c:v>42776</c:v>
                </c:pt>
                <c:pt idx="392">
                  <c:v>42775</c:v>
                </c:pt>
                <c:pt idx="393">
                  <c:v>42774</c:v>
                </c:pt>
                <c:pt idx="394">
                  <c:v>42773</c:v>
                </c:pt>
                <c:pt idx="395">
                  <c:v>42772</c:v>
                </c:pt>
                <c:pt idx="396">
                  <c:v>42769</c:v>
                </c:pt>
                <c:pt idx="397">
                  <c:v>42761</c:v>
                </c:pt>
                <c:pt idx="398">
                  <c:v>42760</c:v>
                </c:pt>
                <c:pt idx="399">
                  <c:v>42759</c:v>
                </c:pt>
                <c:pt idx="400">
                  <c:v>42758</c:v>
                </c:pt>
                <c:pt idx="401">
                  <c:v>42755</c:v>
                </c:pt>
                <c:pt idx="402">
                  <c:v>42754</c:v>
                </c:pt>
                <c:pt idx="403">
                  <c:v>42753</c:v>
                </c:pt>
                <c:pt idx="404">
                  <c:v>42752</c:v>
                </c:pt>
                <c:pt idx="405">
                  <c:v>42751</c:v>
                </c:pt>
                <c:pt idx="406">
                  <c:v>42748</c:v>
                </c:pt>
                <c:pt idx="407">
                  <c:v>42747</c:v>
                </c:pt>
                <c:pt idx="408">
                  <c:v>42746</c:v>
                </c:pt>
                <c:pt idx="409">
                  <c:v>42745</c:v>
                </c:pt>
                <c:pt idx="410">
                  <c:v>42744</c:v>
                </c:pt>
                <c:pt idx="411">
                  <c:v>42741</c:v>
                </c:pt>
                <c:pt idx="412">
                  <c:v>42740</c:v>
                </c:pt>
                <c:pt idx="413">
                  <c:v>42739</c:v>
                </c:pt>
                <c:pt idx="414">
                  <c:v>42738</c:v>
                </c:pt>
                <c:pt idx="415">
                  <c:v>42734</c:v>
                </c:pt>
                <c:pt idx="416">
                  <c:v>42733</c:v>
                </c:pt>
                <c:pt idx="417">
                  <c:v>42732</c:v>
                </c:pt>
                <c:pt idx="418">
                  <c:v>42731</c:v>
                </c:pt>
                <c:pt idx="419">
                  <c:v>42730</c:v>
                </c:pt>
                <c:pt idx="420">
                  <c:v>42727</c:v>
                </c:pt>
                <c:pt idx="421">
                  <c:v>42726</c:v>
                </c:pt>
                <c:pt idx="422">
                  <c:v>42725</c:v>
                </c:pt>
                <c:pt idx="423">
                  <c:v>42724</c:v>
                </c:pt>
                <c:pt idx="424">
                  <c:v>42723</c:v>
                </c:pt>
                <c:pt idx="425">
                  <c:v>42720</c:v>
                </c:pt>
                <c:pt idx="426">
                  <c:v>42719</c:v>
                </c:pt>
                <c:pt idx="427">
                  <c:v>42718</c:v>
                </c:pt>
                <c:pt idx="428">
                  <c:v>42717</c:v>
                </c:pt>
                <c:pt idx="429">
                  <c:v>42716</c:v>
                </c:pt>
                <c:pt idx="430">
                  <c:v>42713</c:v>
                </c:pt>
                <c:pt idx="431">
                  <c:v>42712</c:v>
                </c:pt>
                <c:pt idx="432">
                  <c:v>42711</c:v>
                </c:pt>
                <c:pt idx="433">
                  <c:v>42710</c:v>
                </c:pt>
                <c:pt idx="434">
                  <c:v>42709</c:v>
                </c:pt>
                <c:pt idx="435">
                  <c:v>42706</c:v>
                </c:pt>
                <c:pt idx="436">
                  <c:v>42705</c:v>
                </c:pt>
                <c:pt idx="437">
                  <c:v>42704</c:v>
                </c:pt>
                <c:pt idx="438">
                  <c:v>42703</c:v>
                </c:pt>
                <c:pt idx="439">
                  <c:v>42702</c:v>
                </c:pt>
                <c:pt idx="440">
                  <c:v>42699</c:v>
                </c:pt>
                <c:pt idx="441">
                  <c:v>42698</c:v>
                </c:pt>
                <c:pt idx="442">
                  <c:v>42697</c:v>
                </c:pt>
                <c:pt idx="443">
                  <c:v>42696</c:v>
                </c:pt>
                <c:pt idx="444">
                  <c:v>42695</c:v>
                </c:pt>
                <c:pt idx="445">
                  <c:v>42692</c:v>
                </c:pt>
                <c:pt idx="446">
                  <c:v>42691</c:v>
                </c:pt>
                <c:pt idx="447">
                  <c:v>42690</c:v>
                </c:pt>
                <c:pt idx="448">
                  <c:v>42689</c:v>
                </c:pt>
                <c:pt idx="449">
                  <c:v>42688</c:v>
                </c:pt>
                <c:pt idx="450">
                  <c:v>42685</c:v>
                </c:pt>
                <c:pt idx="451">
                  <c:v>42684</c:v>
                </c:pt>
                <c:pt idx="452">
                  <c:v>42683</c:v>
                </c:pt>
                <c:pt idx="453">
                  <c:v>42682</c:v>
                </c:pt>
                <c:pt idx="454">
                  <c:v>42681</c:v>
                </c:pt>
                <c:pt idx="455">
                  <c:v>42678</c:v>
                </c:pt>
                <c:pt idx="456">
                  <c:v>42677</c:v>
                </c:pt>
                <c:pt idx="457">
                  <c:v>42676</c:v>
                </c:pt>
                <c:pt idx="458">
                  <c:v>42675</c:v>
                </c:pt>
                <c:pt idx="459">
                  <c:v>42674</c:v>
                </c:pt>
                <c:pt idx="460">
                  <c:v>42671</c:v>
                </c:pt>
                <c:pt idx="461">
                  <c:v>42670</c:v>
                </c:pt>
                <c:pt idx="462">
                  <c:v>42669</c:v>
                </c:pt>
                <c:pt idx="463">
                  <c:v>42668</c:v>
                </c:pt>
                <c:pt idx="464">
                  <c:v>42667</c:v>
                </c:pt>
                <c:pt idx="465">
                  <c:v>42664</c:v>
                </c:pt>
                <c:pt idx="466">
                  <c:v>42663</c:v>
                </c:pt>
                <c:pt idx="467">
                  <c:v>42662</c:v>
                </c:pt>
                <c:pt idx="468">
                  <c:v>42661</c:v>
                </c:pt>
                <c:pt idx="469">
                  <c:v>42660</c:v>
                </c:pt>
                <c:pt idx="470">
                  <c:v>42657</c:v>
                </c:pt>
                <c:pt idx="471">
                  <c:v>42656</c:v>
                </c:pt>
                <c:pt idx="472">
                  <c:v>42655</c:v>
                </c:pt>
                <c:pt idx="473">
                  <c:v>42654</c:v>
                </c:pt>
                <c:pt idx="474">
                  <c:v>42653</c:v>
                </c:pt>
                <c:pt idx="475">
                  <c:v>42643</c:v>
                </c:pt>
                <c:pt idx="476">
                  <c:v>42642</c:v>
                </c:pt>
                <c:pt idx="477">
                  <c:v>42641</c:v>
                </c:pt>
                <c:pt idx="478">
                  <c:v>42640</c:v>
                </c:pt>
                <c:pt idx="479">
                  <c:v>42639</c:v>
                </c:pt>
                <c:pt idx="480">
                  <c:v>42636</c:v>
                </c:pt>
                <c:pt idx="481">
                  <c:v>42635</c:v>
                </c:pt>
                <c:pt idx="482">
                  <c:v>42634</c:v>
                </c:pt>
                <c:pt idx="483">
                  <c:v>42633</c:v>
                </c:pt>
                <c:pt idx="484">
                  <c:v>42632</c:v>
                </c:pt>
                <c:pt idx="485">
                  <c:v>42627</c:v>
                </c:pt>
                <c:pt idx="486">
                  <c:v>42626</c:v>
                </c:pt>
                <c:pt idx="487">
                  <c:v>42625</c:v>
                </c:pt>
                <c:pt idx="488">
                  <c:v>42622</c:v>
                </c:pt>
                <c:pt idx="489">
                  <c:v>42621</c:v>
                </c:pt>
                <c:pt idx="490">
                  <c:v>42620</c:v>
                </c:pt>
                <c:pt idx="491">
                  <c:v>42619</c:v>
                </c:pt>
                <c:pt idx="492">
                  <c:v>42618</c:v>
                </c:pt>
                <c:pt idx="493">
                  <c:v>42615</c:v>
                </c:pt>
                <c:pt idx="494">
                  <c:v>42614</c:v>
                </c:pt>
                <c:pt idx="495">
                  <c:v>42613</c:v>
                </c:pt>
                <c:pt idx="496">
                  <c:v>42612</c:v>
                </c:pt>
                <c:pt idx="497">
                  <c:v>42611</c:v>
                </c:pt>
                <c:pt idx="498">
                  <c:v>42608</c:v>
                </c:pt>
                <c:pt idx="499">
                  <c:v>42607</c:v>
                </c:pt>
                <c:pt idx="500">
                  <c:v>42606</c:v>
                </c:pt>
                <c:pt idx="501">
                  <c:v>42605</c:v>
                </c:pt>
                <c:pt idx="502">
                  <c:v>42604</c:v>
                </c:pt>
                <c:pt idx="503">
                  <c:v>42601</c:v>
                </c:pt>
                <c:pt idx="504">
                  <c:v>42600</c:v>
                </c:pt>
                <c:pt idx="505">
                  <c:v>42599</c:v>
                </c:pt>
                <c:pt idx="506">
                  <c:v>42598</c:v>
                </c:pt>
                <c:pt idx="507">
                  <c:v>42597</c:v>
                </c:pt>
                <c:pt idx="508">
                  <c:v>42594</c:v>
                </c:pt>
                <c:pt idx="509">
                  <c:v>42593</c:v>
                </c:pt>
                <c:pt idx="510">
                  <c:v>42592</c:v>
                </c:pt>
                <c:pt idx="511">
                  <c:v>42591</c:v>
                </c:pt>
                <c:pt idx="512">
                  <c:v>42590</c:v>
                </c:pt>
                <c:pt idx="513">
                  <c:v>42587</c:v>
                </c:pt>
                <c:pt idx="514">
                  <c:v>42586</c:v>
                </c:pt>
                <c:pt idx="515">
                  <c:v>42585</c:v>
                </c:pt>
                <c:pt idx="516">
                  <c:v>42584</c:v>
                </c:pt>
                <c:pt idx="517">
                  <c:v>42583</c:v>
                </c:pt>
                <c:pt idx="518">
                  <c:v>42580</c:v>
                </c:pt>
                <c:pt idx="519">
                  <c:v>42579</c:v>
                </c:pt>
                <c:pt idx="520">
                  <c:v>42578</c:v>
                </c:pt>
                <c:pt idx="521">
                  <c:v>42577</c:v>
                </c:pt>
                <c:pt idx="522">
                  <c:v>42576</c:v>
                </c:pt>
                <c:pt idx="523">
                  <c:v>42573</c:v>
                </c:pt>
                <c:pt idx="524">
                  <c:v>42572</c:v>
                </c:pt>
                <c:pt idx="525">
                  <c:v>42571</c:v>
                </c:pt>
                <c:pt idx="526">
                  <c:v>42570</c:v>
                </c:pt>
                <c:pt idx="527">
                  <c:v>42569</c:v>
                </c:pt>
                <c:pt idx="528">
                  <c:v>42566</c:v>
                </c:pt>
                <c:pt idx="529">
                  <c:v>42565</c:v>
                </c:pt>
                <c:pt idx="530">
                  <c:v>42564</c:v>
                </c:pt>
                <c:pt idx="531">
                  <c:v>42563</c:v>
                </c:pt>
                <c:pt idx="532">
                  <c:v>42562</c:v>
                </c:pt>
                <c:pt idx="533">
                  <c:v>42559</c:v>
                </c:pt>
                <c:pt idx="534">
                  <c:v>42558</c:v>
                </c:pt>
                <c:pt idx="535">
                  <c:v>42557</c:v>
                </c:pt>
                <c:pt idx="536">
                  <c:v>42556</c:v>
                </c:pt>
                <c:pt idx="537">
                  <c:v>42555</c:v>
                </c:pt>
                <c:pt idx="538">
                  <c:v>42552</c:v>
                </c:pt>
                <c:pt idx="539">
                  <c:v>42551</c:v>
                </c:pt>
                <c:pt idx="540">
                  <c:v>42550</c:v>
                </c:pt>
                <c:pt idx="541">
                  <c:v>42549</c:v>
                </c:pt>
                <c:pt idx="542">
                  <c:v>42548</c:v>
                </c:pt>
                <c:pt idx="543">
                  <c:v>42545</c:v>
                </c:pt>
                <c:pt idx="544">
                  <c:v>42544</c:v>
                </c:pt>
                <c:pt idx="545">
                  <c:v>42543</c:v>
                </c:pt>
                <c:pt idx="546">
                  <c:v>42542</c:v>
                </c:pt>
                <c:pt idx="547">
                  <c:v>42541</c:v>
                </c:pt>
                <c:pt idx="548">
                  <c:v>42538</c:v>
                </c:pt>
                <c:pt idx="549">
                  <c:v>42537</c:v>
                </c:pt>
                <c:pt idx="550">
                  <c:v>42536</c:v>
                </c:pt>
                <c:pt idx="551">
                  <c:v>42535</c:v>
                </c:pt>
                <c:pt idx="552">
                  <c:v>42534</c:v>
                </c:pt>
                <c:pt idx="553">
                  <c:v>42529</c:v>
                </c:pt>
                <c:pt idx="554">
                  <c:v>42528</c:v>
                </c:pt>
                <c:pt idx="555">
                  <c:v>42527</c:v>
                </c:pt>
                <c:pt idx="556">
                  <c:v>42524</c:v>
                </c:pt>
                <c:pt idx="557">
                  <c:v>42523</c:v>
                </c:pt>
                <c:pt idx="558">
                  <c:v>42522</c:v>
                </c:pt>
                <c:pt idx="559">
                  <c:v>42521</c:v>
                </c:pt>
                <c:pt idx="560">
                  <c:v>42520</c:v>
                </c:pt>
                <c:pt idx="561">
                  <c:v>42517</c:v>
                </c:pt>
                <c:pt idx="562">
                  <c:v>42516</c:v>
                </c:pt>
                <c:pt idx="563">
                  <c:v>42515</c:v>
                </c:pt>
                <c:pt idx="564">
                  <c:v>42514</c:v>
                </c:pt>
                <c:pt idx="565">
                  <c:v>42513</c:v>
                </c:pt>
                <c:pt idx="566">
                  <c:v>42510</c:v>
                </c:pt>
                <c:pt idx="567">
                  <c:v>42509</c:v>
                </c:pt>
                <c:pt idx="568">
                  <c:v>42508</c:v>
                </c:pt>
                <c:pt idx="569">
                  <c:v>42507</c:v>
                </c:pt>
                <c:pt idx="570">
                  <c:v>42506</c:v>
                </c:pt>
                <c:pt idx="571">
                  <c:v>42503</c:v>
                </c:pt>
                <c:pt idx="572">
                  <c:v>42502</c:v>
                </c:pt>
                <c:pt idx="573">
                  <c:v>42501</c:v>
                </c:pt>
                <c:pt idx="574">
                  <c:v>42500</c:v>
                </c:pt>
                <c:pt idx="575">
                  <c:v>42499</c:v>
                </c:pt>
                <c:pt idx="576">
                  <c:v>42496</c:v>
                </c:pt>
                <c:pt idx="577">
                  <c:v>42495</c:v>
                </c:pt>
                <c:pt idx="578">
                  <c:v>42494</c:v>
                </c:pt>
                <c:pt idx="579">
                  <c:v>42493</c:v>
                </c:pt>
                <c:pt idx="580">
                  <c:v>42489</c:v>
                </c:pt>
                <c:pt idx="581">
                  <c:v>42488</c:v>
                </c:pt>
                <c:pt idx="582">
                  <c:v>42487</c:v>
                </c:pt>
                <c:pt idx="583">
                  <c:v>42486</c:v>
                </c:pt>
                <c:pt idx="584">
                  <c:v>42485</c:v>
                </c:pt>
                <c:pt idx="585">
                  <c:v>42482</c:v>
                </c:pt>
                <c:pt idx="586">
                  <c:v>42481</c:v>
                </c:pt>
                <c:pt idx="587">
                  <c:v>42480</c:v>
                </c:pt>
                <c:pt idx="588">
                  <c:v>42479</c:v>
                </c:pt>
                <c:pt idx="589">
                  <c:v>42478</c:v>
                </c:pt>
                <c:pt idx="590">
                  <c:v>42475</c:v>
                </c:pt>
                <c:pt idx="591">
                  <c:v>42474</c:v>
                </c:pt>
                <c:pt idx="592">
                  <c:v>42473</c:v>
                </c:pt>
                <c:pt idx="593">
                  <c:v>42472</c:v>
                </c:pt>
                <c:pt idx="594">
                  <c:v>42471</c:v>
                </c:pt>
                <c:pt idx="595">
                  <c:v>42468</c:v>
                </c:pt>
                <c:pt idx="596">
                  <c:v>42467</c:v>
                </c:pt>
                <c:pt idx="597">
                  <c:v>42466</c:v>
                </c:pt>
                <c:pt idx="598">
                  <c:v>42465</c:v>
                </c:pt>
                <c:pt idx="599">
                  <c:v>42461</c:v>
                </c:pt>
                <c:pt idx="600">
                  <c:v>42460</c:v>
                </c:pt>
                <c:pt idx="601">
                  <c:v>42459</c:v>
                </c:pt>
                <c:pt idx="602">
                  <c:v>42458</c:v>
                </c:pt>
                <c:pt idx="603">
                  <c:v>42457</c:v>
                </c:pt>
                <c:pt idx="604">
                  <c:v>42454</c:v>
                </c:pt>
                <c:pt idx="605">
                  <c:v>42453</c:v>
                </c:pt>
                <c:pt idx="606">
                  <c:v>42452</c:v>
                </c:pt>
                <c:pt idx="607">
                  <c:v>42451</c:v>
                </c:pt>
                <c:pt idx="608">
                  <c:v>42450</c:v>
                </c:pt>
                <c:pt idx="609">
                  <c:v>42447</c:v>
                </c:pt>
                <c:pt idx="610">
                  <c:v>42446</c:v>
                </c:pt>
                <c:pt idx="611">
                  <c:v>42445</c:v>
                </c:pt>
                <c:pt idx="612">
                  <c:v>42444</c:v>
                </c:pt>
                <c:pt idx="613">
                  <c:v>42443</c:v>
                </c:pt>
                <c:pt idx="614">
                  <c:v>42440</c:v>
                </c:pt>
                <c:pt idx="615">
                  <c:v>42439</c:v>
                </c:pt>
                <c:pt idx="616">
                  <c:v>42438</c:v>
                </c:pt>
                <c:pt idx="617">
                  <c:v>42437</c:v>
                </c:pt>
                <c:pt idx="618">
                  <c:v>42436</c:v>
                </c:pt>
                <c:pt idx="619">
                  <c:v>42433</c:v>
                </c:pt>
                <c:pt idx="620">
                  <c:v>42432</c:v>
                </c:pt>
                <c:pt idx="621">
                  <c:v>42431</c:v>
                </c:pt>
                <c:pt idx="622">
                  <c:v>42430</c:v>
                </c:pt>
                <c:pt idx="623">
                  <c:v>42429</c:v>
                </c:pt>
                <c:pt idx="624">
                  <c:v>42426</c:v>
                </c:pt>
                <c:pt idx="625">
                  <c:v>42425</c:v>
                </c:pt>
                <c:pt idx="626">
                  <c:v>42424</c:v>
                </c:pt>
                <c:pt idx="627">
                  <c:v>42423</c:v>
                </c:pt>
                <c:pt idx="628">
                  <c:v>42422</c:v>
                </c:pt>
                <c:pt idx="629">
                  <c:v>42419</c:v>
                </c:pt>
                <c:pt idx="630">
                  <c:v>42418</c:v>
                </c:pt>
                <c:pt idx="631">
                  <c:v>42417</c:v>
                </c:pt>
                <c:pt idx="632">
                  <c:v>42416</c:v>
                </c:pt>
                <c:pt idx="633">
                  <c:v>42415</c:v>
                </c:pt>
                <c:pt idx="634">
                  <c:v>42405</c:v>
                </c:pt>
                <c:pt idx="635">
                  <c:v>42404</c:v>
                </c:pt>
                <c:pt idx="636">
                  <c:v>42403</c:v>
                </c:pt>
                <c:pt idx="637">
                  <c:v>42402</c:v>
                </c:pt>
                <c:pt idx="638">
                  <c:v>42401</c:v>
                </c:pt>
                <c:pt idx="639">
                  <c:v>42398</c:v>
                </c:pt>
                <c:pt idx="640">
                  <c:v>42397</c:v>
                </c:pt>
                <c:pt idx="641">
                  <c:v>42396</c:v>
                </c:pt>
                <c:pt idx="642">
                  <c:v>42395</c:v>
                </c:pt>
                <c:pt idx="643">
                  <c:v>42394</c:v>
                </c:pt>
                <c:pt idx="644">
                  <c:v>42391</c:v>
                </c:pt>
                <c:pt idx="645">
                  <c:v>42390</c:v>
                </c:pt>
                <c:pt idx="646">
                  <c:v>42389</c:v>
                </c:pt>
                <c:pt idx="647">
                  <c:v>42388</c:v>
                </c:pt>
                <c:pt idx="648">
                  <c:v>42387</c:v>
                </c:pt>
                <c:pt idx="649">
                  <c:v>42384</c:v>
                </c:pt>
                <c:pt idx="650">
                  <c:v>42383</c:v>
                </c:pt>
                <c:pt idx="651">
                  <c:v>42382</c:v>
                </c:pt>
                <c:pt idx="652">
                  <c:v>42381</c:v>
                </c:pt>
                <c:pt idx="653">
                  <c:v>42380</c:v>
                </c:pt>
                <c:pt idx="654">
                  <c:v>42377</c:v>
                </c:pt>
                <c:pt idx="655">
                  <c:v>42376</c:v>
                </c:pt>
                <c:pt idx="656">
                  <c:v>42375</c:v>
                </c:pt>
                <c:pt idx="657">
                  <c:v>42374</c:v>
                </c:pt>
                <c:pt idx="658">
                  <c:v>42373</c:v>
                </c:pt>
                <c:pt idx="659">
                  <c:v>42369</c:v>
                </c:pt>
                <c:pt idx="660">
                  <c:v>42368</c:v>
                </c:pt>
                <c:pt idx="661">
                  <c:v>42367</c:v>
                </c:pt>
                <c:pt idx="662">
                  <c:v>42366</c:v>
                </c:pt>
                <c:pt idx="663">
                  <c:v>42363</c:v>
                </c:pt>
                <c:pt idx="664">
                  <c:v>42362</c:v>
                </c:pt>
                <c:pt idx="665">
                  <c:v>42361</c:v>
                </c:pt>
                <c:pt idx="666">
                  <c:v>42360</c:v>
                </c:pt>
                <c:pt idx="667">
                  <c:v>42359</c:v>
                </c:pt>
                <c:pt idx="668">
                  <c:v>42356</c:v>
                </c:pt>
                <c:pt idx="669">
                  <c:v>42355</c:v>
                </c:pt>
                <c:pt idx="670">
                  <c:v>42354</c:v>
                </c:pt>
                <c:pt idx="671">
                  <c:v>42353</c:v>
                </c:pt>
                <c:pt idx="672">
                  <c:v>42352</c:v>
                </c:pt>
                <c:pt idx="673">
                  <c:v>42349</c:v>
                </c:pt>
                <c:pt idx="674">
                  <c:v>42348</c:v>
                </c:pt>
                <c:pt idx="675">
                  <c:v>42347</c:v>
                </c:pt>
                <c:pt idx="676">
                  <c:v>42346</c:v>
                </c:pt>
                <c:pt idx="677">
                  <c:v>42345</c:v>
                </c:pt>
                <c:pt idx="678">
                  <c:v>42342</c:v>
                </c:pt>
                <c:pt idx="679">
                  <c:v>42341</c:v>
                </c:pt>
                <c:pt idx="680">
                  <c:v>42340</c:v>
                </c:pt>
                <c:pt idx="681">
                  <c:v>42339</c:v>
                </c:pt>
                <c:pt idx="682">
                  <c:v>42338</c:v>
                </c:pt>
                <c:pt idx="683">
                  <c:v>42335</c:v>
                </c:pt>
                <c:pt idx="684">
                  <c:v>42334</c:v>
                </c:pt>
                <c:pt idx="685">
                  <c:v>42333</c:v>
                </c:pt>
                <c:pt idx="686">
                  <c:v>42332</c:v>
                </c:pt>
                <c:pt idx="687">
                  <c:v>42331</c:v>
                </c:pt>
                <c:pt idx="688">
                  <c:v>42328</c:v>
                </c:pt>
                <c:pt idx="689">
                  <c:v>42327</c:v>
                </c:pt>
                <c:pt idx="690">
                  <c:v>42326</c:v>
                </c:pt>
                <c:pt idx="691">
                  <c:v>42325</c:v>
                </c:pt>
                <c:pt idx="692">
                  <c:v>42324</c:v>
                </c:pt>
                <c:pt idx="693">
                  <c:v>42321</c:v>
                </c:pt>
                <c:pt idx="694">
                  <c:v>42320</c:v>
                </c:pt>
                <c:pt idx="695">
                  <c:v>42319</c:v>
                </c:pt>
                <c:pt idx="696">
                  <c:v>42318</c:v>
                </c:pt>
                <c:pt idx="697">
                  <c:v>42317</c:v>
                </c:pt>
                <c:pt idx="698">
                  <c:v>42314</c:v>
                </c:pt>
                <c:pt idx="699">
                  <c:v>42313</c:v>
                </c:pt>
                <c:pt idx="700">
                  <c:v>42312</c:v>
                </c:pt>
                <c:pt idx="701">
                  <c:v>42311</c:v>
                </c:pt>
                <c:pt idx="702">
                  <c:v>42310</c:v>
                </c:pt>
                <c:pt idx="703">
                  <c:v>42307</c:v>
                </c:pt>
                <c:pt idx="704">
                  <c:v>42306</c:v>
                </c:pt>
                <c:pt idx="705">
                  <c:v>42305</c:v>
                </c:pt>
                <c:pt idx="706">
                  <c:v>42304</c:v>
                </c:pt>
                <c:pt idx="707">
                  <c:v>42303</c:v>
                </c:pt>
                <c:pt idx="708">
                  <c:v>42300</c:v>
                </c:pt>
                <c:pt idx="709">
                  <c:v>42299</c:v>
                </c:pt>
                <c:pt idx="710">
                  <c:v>42298</c:v>
                </c:pt>
                <c:pt idx="711">
                  <c:v>42297</c:v>
                </c:pt>
                <c:pt idx="712">
                  <c:v>42296</c:v>
                </c:pt>
                <c:pt idx="713">
                  <c:v>42293</c:v>
                </c:pt>
                <c:pt idx="714">
                  <c:v>42292</c:v>
                </c:pt>
                <c:pt idx="715">
                  <c:v>42291</c:v>
                </c:pt>
                <c:pt idx="716">
                  <c:v>42290</c:v>
                </c:pt>
                <c:pt idx="717">
                  <c:v>42289</c:v>
                </c:pt>
                <c:pt idx="718">
                  <c:v>42286</c:v>
                </c:pt>
                <c:pt idx="719">
                  <c:v>42285</c:v>
                </c:pt>
                <c:pt idx="720">
                  <c:v>42277</c:v>
                </c:pt>
                <c:pt idx="721">
                  <c:v>42276</c:v>
                </c:pt>
                <c:pt idx="722">
                  <c:v>42275</c:v>
                </c:pt>
                <c:pt idx="723">
                  <c:v>42272</c:v>
                </c:pt>
                <c:pt idx="724">
                  <c:v>42271</c:v>
                </c:pt>
                <c:pt idx="725">
                  <c:v>42270</c:v>
                </c:pt>
                <c:pt idx="726">
                  <c:v>42269</c:v>
                </c:pt>
                <c:pt idx="727">
                  <c:v>42268</c:v>
                </c:pt>
                <c:pt idx="728">
                  <c:v>42265</c:v>
                </c:pt>
                <c:pt idx="729">
                  <c:v>42264</c:v>
                </c:pt>
                <c:pt idx="730">
                  <c:v>42263</c:v>
                </c:pt>
                <c:pt idx="731">
                  <c:v>42262</c:v>
                </c:pt>
                <c:pt idx="732">
                  <c:v>42261</c:v>
                </c:pt>
                <c:pt idx="733">
                  <c:v>42258</c:v>
                </c:pt>
                <c:pt idx="734">
                  <c:v>42257</c:v>
                </c:pt>
                <c:pt idx="735">
                  <c:v>42256</c:v>
                </c:pt>
                <c:pt idx="736">
                  <c:v>42255</c:v>
                </c:pt>
                <c:pt idx="737">
                  <c:v>42254</c:v>
                </c:pt>
                <c:pt idx="738">
                  <c:v>42249</c:v>
                </c:pt>
                <c:pt idx="739">
                  <c:v>42248</c:v>
                </c:pt>
                <c:pt idx="740">
                  <c:v>42247</c:v>
                </c:pt>
                <c:pt idx="741">
                  <c:v>42244</c:v>
                </c:pt>
                <c:pt idx="742">
                  <c:v>42243</c:v>
                </c:pt>
                <c:pt idx="743">
                  <c:v>42242</c:v>
                </c:pt>
                <c:pt idx="744">
                  <c:v>42241</c:v>
                </c:pt>
                <c:pt idx="745">
                  <c:v>42240</c:v>
                </c:pt>
                <c:pt idx="746">
                  <c:v>42237</c:v>
                </c:pt>
                <c:pt idx="747">
                  <c:v>42236</c:v>
                </c:pt>
                <c:pt idx="748">
                  <c:v>42235</c:v>
                </c:pt>
                <c:pt idx="749">
                  <c:v>42234</c:v>
                </c:pt>
                <c:pt idx="750">
                  <c:v>42233</c:v>
                </c:pt>
                <c:pt idx="751">
                  <c:v>42230</c:v>
                </c:pt>
                <c:pt idx="752">
                  <c:v>42229</c:v>
                </c:pt>
                <c:pt idx="753">
                  <c:v>42228</c:v>
                </c:pt>
                <c:pt idx="754">
                  <c:v>42227</c:v>
                </c:pt>
                <c:pt idx="755">
                  <c:v>42226</c:v>
                </c:pt>
                <c:pt idx="756">
                  <c:v>42223</c:v>
                </c:pt>
                <c:pt idx="757">
                  <c:v>42222</c:v>
                </c:pt>
                <c:pt idx="758">
                  <c:v>42221</c:v>
                </c:pt>
                <c:pt idx="759">
                  <c:v>42220</c:v>
                </c:pt>
                <c:pt idx="760">
                  <c:v>42219</c:v>
                </c:pt>
                <c:pt idx="761">
                  <c:v>42216</c:v>
                </c:pt>
                <c:pt idx="762">
                  <c:v>42215</c:v>
                </c:pt>
                <c:pt idx="763">
                  <c:v>42214</c:v>
                </c:pt>
                <c:pt idx="764">
                  <c:v>42213</c:v>
                </c:pt>
                <c:pt idx="765">
                  <c:v>42212</c:v>
                </c:pt>
                <c:pt idx="766">
                  <c:v>42209</c:v>
                </c:pt>
                <c:pt idx="767">
                  <c:v>42208</c:v>
                </c:pt>
                <c:pt idx="768">
                  <c:v>42207</c:v>
                </c:pt>
                <c:pt idx="769">
                  <c:v>42206</c:v>
                </c:pt>
                <c:pt idx="770">
                  <c:v>42205</c:v>
                </c:pt>
                <c:pt idx="771">
                  <c:v>42202</c:v>
                </c:pt>
                <c:pt idx="772">
                  <c:v>42201</c:v>
                </c:pt>
                <c:pt idx="773">
                  <c:v>42200</c:v>
                </c:pt>
                <c:pt idx="774">
                  <c:v>42199</c:v>
                </c:pt>
                <c:pt idx="775">
                  <c:v>42198</c:v>
                </c:pt>
                <c:pt idx="776">
                  <c:v>42195</c:v>
                </c:pt>
                <c:pt idx="777">
                  <c:v>42194</c:v>
                </c:pt>
                <c:pt idx="778">
                  <c:v>42193</c:v>
                </c:pt>
                <c:pt idx="779">
                  <c:v>42192</c:v>
                </c:pt>
                <c:pt idx="780">
                  <c:v>42191</c:v>
                </c:pt>
                <c:pt idx="781">
                  <c:v>42188</c:v>
                </c:pt>
                <c:pt idx="782">
                  <c:v>42187</c:v>
                </c:pt>
                <c:pt idx="783">
                  <c:v>42186</c:v>
                </c:pt>
                <c:pt idx="784">
                  <c:v>42185</c:v>
                </c:pt>
                <c:pt idx="785">
                  <c:v>42184</c:v>
                </c:pt>
                <c:pt idx="786">
                  <c:v>42181</c:v>
                </c:pt>
                <c:pt idx="787">
                  <c:v>42180</c:v>
                </c:pt>
                <c:pt idx="788">
                  <c:v>42179</c:v>
                </c:pt>
                <c:pt idx="789">
                  <c:v>42178</c:v>
                </c:pt>
                <c:pt idx="790">
                  <c:v>42174</c:v>
                </c:pt>
                <c:pt idx="791">
                  <c:v>42173</c:v>
                </c:pt>
                <c:pt idx="792">
                  <c:v>42172</c:v>
                </c:pt>
                <c:pt idx="793">
                  <c:v>42171</c:v>
                </c:pt>
                <c:pt idx="794">
                  <c:v>42170</c:v>
                </c:pt>
                <c:pt idx="795">
                  <c:v>42167</c:v>
                </c:pt>
                <c:pt idx="796">
                  <c:v>42166</c:v>
                </c:pt>
                <c:pt idx="797">
                  <c:v>42165</c:v>
                </c:pt>
                <c:pt idx="798">
                  <c:v>42164</c:v>
                </c:pt>
                <c:pt idx="799">
                  <c:v>42163</c:v>
                </c:pt>
                <c:pt idx="800">
                  <c:v>42160</c:v>
                </c:pt>
                <c:pt idx="801">
                  <c:v>42159</c:v>
                </c:pt>
                <c:pt idx="802">
                  <c:v>42158</c:v>
                </c:pt>
                <c:pt idx="803">
                  <c:v>42157</c:v>
                </c:pt>
                <c:pt idx="804">
                  <c:v>42156</c:v>
                </c:pt>
                <c:pt idx="805">
                  <c:v>42153</c:v>
                </c:pt>
                <c:pt idx="806">
                  <c:v>42152</c:v>
                </c:pt>
                <c:pt idx="807">
                  <c:v>42151</c:v>
                </c:pt>
                <c:pt idx="808">
                  <c:v>42150</c:v>
                </c:pt>
                <c:pt idx="809">
                  <c:v>42149</c:v>
                </c:pt>
                <c:pt idx="810">
                  <c:v>42146</c:v>
                </c:pt>
                <c:pt idx="811">
                  <c:v>42145</c:v>
                </c:pt>
                <c:pt idx="812">
                  <c:v>42144</c:v>
                </c:pt>
                <c:pt idx="813">
                  <c:v>42143</c:v>
                </c:pt>
                <c:pt idx="814">
                  <c:v>42142</c:v>
                </c:pt>
                <c:pt idx="815">
                  <c:v>42139</c:v>
                </c:pt>
                <c:pt idx="816">
                  <c:v>42138</c:v>
                </c:pt>
                <c:pt idx="817">
                  <c:v>42137</c:v>
                </c:pt>
                <c:pt idx="818">
                  <c:v>42136</c:v>
                </c:pt>
                <c:pt idx="819">
                  <c:v>42135</c:v>
                </c:pt>
                <c:pt idx="820">
                  <c:v>42132</c:v>
                </c:pt>
                <c:pt idx="821">
                  <c:v>42131</c:v>
                </c:pt>
                <c:pt idx="822">
                  <c:v>42130</c:v>
                </c:pt>
                <c:pt idx="823">
                  <c:v>42129</c:v>
                </c:pt>
                <c:pt idx="824">
                  <c:v>42128</c:v>
                </c:pt>
                <c:pt idx="825">
                  <c:v>42124</c:v>
                </c:pt>
                <c:pt idx="826">
                  <c:v>42123</c:v>
                </c:pt>
                <c:pt idx="827">
                  <c:v>42122</c:v>
                </c:pt>
                <c:pt idx="828">
                  <c:v>42121</c:v>
                </c:pt>
                <c:pt idx="829">
                  <c:v>42118</c:v>
                </c:pt>
                <c:pt idx="830">
                  <c:v>42117</c:v>
                </c:pt>
                <c:pt idx="831">
                  <c:v>42116</c:v>
                </c:pt>
                <c:pt idx="832">
                  <c:v>42115</c:v>
                </c:pt>
                <c:pt idx="833">
                  <c:v>42114</c:v>
                </c:pt>
                <c:pt idx="834">
                  <c:v>42111</c:v>
                </c:pt>
                <c:pt idx="835">
                  <c:v>42110</c:v>
                </c:pt>
                <c:pt idx="836">
                  <c:v>42109</c:v>
                </c:pt>
                <c:pt idx="837">
                  <c:v>42108</c:v>
                </c:pt>
                <c:pt idx="838">
                  <c:v>42107</c:v>
                </c:pt>
                <c:pt idx="839">
                  <c:v>42104</c:v>
                </c:pt>
                <c:pt idx="840">
                  <c:v>42103</c:v>
                </c:pt>
                <c:pt idx="841">
                  <c:v>42102</c:v>
                </c:pt>
                <c:pt idx="842">
                  <c:v>42101</c:v>
                </c:pt>
                <c:pt idx="843">
                  <c:v>42097</c:v>
                </c:pt>
                <c:pt idx="844">
                  <c:v>42096</c:v>
                </c:pt>
                <c:pt idx="845">
                  <c:v>42095</c:v>
                </c:pt>
                <c:pt idx="846">
                  <c:v>42094</c:v>
                </c:pt>
                <c:pt idx="847">
                  <c:v>42093</c:v>
                </c:pt>
                <c:pt idx="848">
                  <c:v>42090</c:v>
                </c:pt>
                <c:pt idx="849">
                  <c:v>42089</c:v>
                </c:pt>
                <c:pt idx="850">
                  <c:v>42088</c:v>
                </c:pt>
                <c:pt idx="851">
                  <c:v>42087</c:v>
                </c:pt>
                <c:pt idx="852">
                  <c:v>42086</c:v>
                </c:pt>
                <c:pt idx="853">
                  <c:v>42083</c:v>
                </c:pt>
                <c:pt idx="854">
                  <c:v>42082</c:v>
                </c:pt>
                <c:pt idx="855">
                  <c:v>42081</c:v>
                </c:pt>
                <c:pt idx="856">
                  <c:v>42080</c:v>
                </c:pt>
                <c:pt idx="857">
                  <c:v>42079</c:v>
                </c:pt>
                <c:pt idx="858">
                  <c:v>42076</c:v>
                </c:pt>
                <c:pt idx="859">
                  <c:v>42075</c:v>
                </c:pt>
                <c:pt idx="860">
                  <c:v>42074</c:v>
                </c:pt>
                <c:pt idx="861">
                  <c:v>42073</c:v>
                </c:pt>
                <c:pt idx="862">
                  <c:v>42072</c:v>
                </c:pt>
                <c:pt idx="863">
                  <c:v>42069</c:v>
                </c:pt>
                <c:pt idx="864">
                  <c:v>42068</c:v>
                </c:pt>
                <c:pt idx="865">
                  <c:v>42067</c:v>
                </c:pt>
                <c:pt idx="866">
                  <c:v>42066</c:v>
                </c:pt>
                <c:pt idx="867">
                  <c:v>42065</c:v>
                </c:pt>
                <c:pt idx="868">
                  <c:v>42062</c:v>
                </c:pt>
                <c:pt idx="869">
                  <c:v>42061</c:v>
                </c:pt>
                <c:pt idx="870">
                  <c:v>42060</c:v>
                </c:pt>
                <c:pt idx="871">
                  <c:v>42052</c:v>
                </c:pt>
                <c:pt idx="872">
                  <c:v>42051</c:v>
                </c:pt>
                <c:pt idx="873">
                  <c:v>42048</c:v>
                </c:pt>
                <c:pt idx="874">
                  <c:v>42047</c:v>
                </c:pt>
                <c:pt idx="875">
                  <c:v>42046</c:v>
                </c:pt>
                <c:pt idx="876">
                  <c:v>42045</c:v>
                </c:pt>
                <c:pt idx="877">
                  <c:v>42044</c:v>
                </c:pt>
                <c:pt idx="878">
                  <c:v>42041</c:v>
                </c:pt>
                <c:pt idx="879">
                  <c:v>42040</c:v>
                </c:pt>
                <c:pt idx="880">
                  <c:v>42039</c:v>
                </c:pt>
                <c:pt idx="881">
                  <c:v>42038</c:v>
                </c:pt>
                <c:pt idx="882">
                  <c:v>42037</c:v>
                </c:pt>
                <c:pt idx="883">
                  <c:v>42034</c:v>
                </c:pt>
                <c:pt idx="884">
                  <c:v>42033</c:v>
                </c:pt>
                <c:pt idx="885">
                  <c:v>42032</c:v>
                </c:pt>
                <c:pt idx="886">
                  <c:v>42031</c:v>
                </c:pt>
                <c:pt idx="887">
                  <c:v>42030</c:v>
                </c:pt>
                <c:pt idx="888">
                  <c:v>42027</c:v>
                </c:pt>
                <c:pt idx="889">
                  <c:v>42026</c:v>
                </c:pt>
                <c:pt idx="890">
                  <c:v>42025</c:v>
                </c:pt>
                <c:pt idx="891">
                  <c:v>42024</c:v>
                </c:pt>
                <c:pt idx="892">
                  <c:v>42023</c:v>
                </c:pt>
                <c:pt idx="893">
                  <c:v>42020</c:v>
                </c:pt>
                <c:pt idx="894">
                  <c:v>42019</c:v>
                </c:pt>
                <c:pt idx="895">
                  <c:v>42018</c:v>
                </c:pt>
                <c:pt idx="896">
                  <c:v>42017</c:v>
                </c:pt>
                <c:pt idx="897">
                  <c:v>42016</c:v>
                </c:pt>
                <c:pt idx="898">
                  <c:v>42013</c:v>
                </c:pt>
                <c:pt idx="899">
                  <c:v>42012</c:v>
                </c:pt>
                <c:pt idx="900">
                  <c:v>42011</c:v>
                </c:pt>
                <c:pt idx="901">
                  <c:v>42010</c:v>
                </c:pt>
                <c:pt idx="902">
                  <c:v>42009</c:v>
                </c:pt>
                <c:pt idx="903">
                  <c:v>42004</c:v>
                </c:pt>
                <c:pt idx="904">
                  <c:v>42003</c:v>
                </c:pt>
                <c:pt idx="905">
                  <c:v>42002</c:v>
                </c:pt>
                <c:pt idx="906">
                  <c:v>41999</c:v>
                </c:pt>
                <c:pt idx="907">
                  <c:v>41998</c:v>
                </c:pt>
                <c:pt idx="908">
                  <c:v>41997</c:v>
                </c:pt>
                <c:pt idx="909">
                  <c:v>41996</c:v>
                </c:pt>
                <c:pt idx="910">
                  <c:v>41995</c:v>
                </c:pt>
                <c:pt idx="911">
                  <c:v>41992</c:v>
                </c:pt>
                <c:pt idx="912">
                  <c:v>41991</c:v>
                </c:pt>
                <c:pt idx="913">
                  <c:v>41990</c:v>
                </c:pt>
                <c:pt idx="914">
                  <c:v>41989</c:v>
                </c:pt>
                <c:pt idx="915">
                  <c:v>41988</c:v>
                </c:pt>
                <c:pt idx="916">
                  <c:v>41985</c:v>
                </c:pt>
                <c:pt idx="917">
                  <c:v>41984</c:v>
                </c:pt>
                <c:pt idx="918">
                  <c:v>41983</c:v>
                </c:pt>
                <c:pt idx="919">
                  <c:v>41982</c:v>
                </c:pt>
                <c:pt idx="920">
                  <c:v>41981</c:v>
                </c:pt>
                <c:pt idx="921">
                  <c:v>41978</c:v>
                </c:pt>
                <c:pt idx="922">
                  <c:v>41977</c:v>
                </c:pt>
                <c:pt idx="923">
                  <c:v>41976</c:v>
                </c:pt>
                <c:pt idx="924">
                  <c:v>41975</c:v>
                </c:pt>
                <c:pt idx="925">
                  <c:v>41974</c:v>
                </c:pt>
                <c:pt idx="926">
                  <c:v>41971</c:v>
                </c:pt>
                <c:pt idx="927">
                  <c:v>41970</c:v>
                </c:pt>
                <c:pt idx="928">
                  <c:v>41969</c:v>
                </c:pt>
                <c:pt idx="929">
                  <c:v>41968</c:v>
                </c:pt>
                <c:pt idx="930">
                  <c:v>41967</c:v>
                </c:pt>
                <c:pt idx="931">
                  <c:v>41964</c:v>
                </c:pt>
                <c:pt idx="932">
                  <c:v>41963</c:v>
                </c:pt>
                <c:pt idx="933">
                  <c:v>41962</c:v>
                </c:pt>
                <c:pt idx="934">
                  <c:v>41961</c:v>
                </c:pt>
                <c:pt idx="935">
                  <c:v>41960</c:v>
                </c:pt>
                <c:pt idx="936">
                  <c:v>41957</c:v>
                </c:pt>
                <c:pt idx="937">
                  <c:v>41956</c:v>
                </c:pt>
                <c:pt idx="938">
                  <c:v>41955</c:v>
                </c:pt>
                <c:pt idx="939">
                  <c:v>41954</c:v>
                </c:pt>
                <c:pt idx="940">
                  <c:v>41953</c:v>
                </c:pt>
                <c:pt idx="941">
                  <c:v>41950</c:v>
                </c:pt>
                <c:pt idx="942">
                  <c:v>41949</c:v>
                </c:pt>
                <c:pt idx="943">
                  <c:v>41948</c:v>
                </c:pt>
                <c:pt idx="944">
                  <c:v>41947</c:v>
                </c:pt>
                <c:pt idx="945">
                  <c:v>41946</c:v>
                </c:pt>
                <c:pt idx="946">
                  <c:v>41943</c:v>
                </c:pt>
                <c:pt idx="947">
                  <c:v>41942</c:v>
                </c:pt>
                <c:pt idx="948">
                  <c:v>41941</c:v>
                </c:pt>
                <c:pt idx="949">
                  <c:v>41940</c:v>
                </c:pt>
                <c:pt idx="950">
                  <c:v>41939</c:v>
                </c:pt>
                <c:pt idx="951">
                  <c:v>41936</c:v>
                </c:pt>
                <c:pt idx="952">
                  <c:v>41935</c:v>
                </c:pt>
                <c:pt idx="953">
                  <c:v>41934</c:v>
                </c:pt>
                <c:pt idx="954">
                  <c:v>41933</c:v>
                </c:pt>
                <c:pt idx="955">
                  <c:v>41932</c:v>
                </c:pt>
                <c:pt idx="956">
                  <c:v>41929</c:v>
                </c:pt>
                <c:pt idx="957">
                  <c:v>41928</c:v>
                </c:pt>
                <c:pt idx="958">
                  <c:v>41927</c:v>
                </c:pt>
                <c:pt idx="959">
                  <c:v>41926</c:v>
                </c:pt>
                <c:pt idx="960">
                  <c:v>41925</c:v>
                </c:pt>
                <c:pt idx="961">
                  <c:v>41922</c:v>
                </c:pt>
                <c:pt idx="962">
                  <c:v>41921</c:v>
                </c:pt>
                <c:pt idx="963">
                  <c:v>41920</c:v>
                </c:pt>
                <c:pt idx="964">
                  <c:v>41912</c:v>
                </c:pt>
                <c:pt idx="965">
                  <c:v>41911</c:v>
                </c:pt>
                <c:pt idx="966">
                  <c:v>41908</c:v>
                </c:pt>
                <c:pt idx="967">
                  <c:v>41907</c:v>
                </c:pt>
                <c:pt idx="968">
                  <c:v>41906</c:v>
                </c:pt>
                <c:pt idx="969">
                  <c:v>41905</c:v>
                </c:pt>
                <c:pt idx="970">
                  <c:v>41904</c:v>
                </c:pt>
                <c:pt idx="971">
                  <c:v>41901</c:v>
                </c:pt>
                <c:pt idx="972">
                  <c:v>41900</c:v>
                </c:pt>
                <c:pt idx="973">
                  <c:v>41899</c:v>
                </c:pt>
                <c:pt idx="974">
                  <c:v>41898</c:v>
                </c:pt>
                <c:pt idx="975">
                  <c:v>41897</c:v>
                </c:pt>
                <c:pt idx="976">
                  <c:v>41894</c:v>
                </c:pt>
                <c:pt idx="977">
                  <c:v>41893</c:v>
                </c:pt>
                <c:pt idx="978">
                  <c:v>41892</c:v>
                </c:pt>
                <c:pt idx="979">
                  <c:v>41891</c:v>
                </c:pt>
                <c:pt idx="980">
                  <c:v>41887</c:v>
                </c:pt>
                <c:pt idx="981">
                  <c:v>41886</c:v>
                </c:pt>
                <c:pt idx="982">
                  <c:v>41885</c:v>
                </c:pt>
                <c:pt idx="983">
                  <c:v>41884</c:v>
                </c:pt>
                <c:pt idx="984">
                  <c:v>41883</c:v>
                </c:pt>
                <c:pt idx="985">
                  <c:v>41880</c:v>
                </c:pt>
                <c:pt idx="986">
                  <c:v>41879</c:v>
                </c:pt>
                <c:pt idx="987">
                  <c:v>41878</c:v>
                </c:pt>
                <c:pt idx="988">
                  <c:v>41877</c:v>
                </c:pt>
                <c:pt idx="989">
                  <c:v>41876</c:v>
                </c:pt>
                <c:pt idx="990">
                  <c:v>41873</c:v>
                </c:pt>
                <c:pt idx="991">
                  <c:v>41872</c:v>
                </c:pt>
                <c:pt idx="992">
                  <c:v>41871</c:v>
                </c:pt>
                <c:pt idx="993">
                  <c:v>41870</c:v>
                </c:pt>
                <c:pt idx="994">
                  <c:v>41869</c:v>
                </c:pt>
                <c:pt idx="995">
                  <c:v>41866</c:v>
                </c:pt>
                <c:pt idx="996">
                  <c:v>41865</c:v>
                </c:pt>
                <c:pt idx="997">
                  <c:v>41864</c:v>
                </c:pt>
                <c:pt idx="998">
                  <c:v>41863</c:v>
                </c:pt>
                <c:pt idx="999">
                  <c:v>41862</c:v>
                </c:pt>
                <c:pt idx="1000">
                  <c:v>41859</c:v>
                </c:pt>
                <c:pt idx="1001">
                  <c:v>41858</c:v>
                </c:pt>
                <c:pt idx="1002">
                  <c:v>41857</c:v>
                </c:pt>
                <c:pt idx="1003">
                  <c:v>41856</c:v>
                </c:pt>
                <c:pt idx="1004">
                  <c:v>41855</c:v>
                </c:pt>
                <c:pt idx="1005">
                  <c:v>41852</c:v>
                </c:pt>
                <c:pt idx="1006">
                  <c:v>41851</c:v>
                </c:pt>
                <c:pt idx="1007">
                  <c:v>41850</c:v>
                </c:pt>
                <c:pt idx="1008">
                  <c:v>41849</c:v>
                </c:pt>
                <c:pt idx="1009">
                  <c:v>41848</c:v>
                </c:pt>
                <c:pt idx="1010">
                  <c:v>41845</c:v>
                </c:pt>
                <c:pt idx="1011">
                  <c:v>41844</c:v>
                </c:pt>
                <c:pt idx="1012">
                  <c:v>41843</c:v>
                </c:pt>
                <c:pt idx="1013">
                  <c:v>41842</c:v>
                </c:pt>
                <c:pt idx="1014">
                  <c:v>41841</c:v>
                </c:pt>
                <c:pt idx="1015">
                  <c:v>41838</c:v>
                </c:pt>
                <c:pt idx="1016">
                  <c:v>41837</c:v>
                </c:pt>
                <c:pt idx="1017">
                  <c:v>41836</c:v>
                </c:pt>
                <c:pt idx="1018">
                  <c:v>41835</c:v>
                </c:pt>
                <c:pt idx="1019">
                  <c:v>41834</c:v>
                </c:pt>
                <c:pt idx="1020">
                  <c:v>41831</c:v>
                </c:pt>
                <c:pt idx="1021">
                  <c:v>41830</c:v>
                </c:pt>
                <c:pt idx="1022">
                  <c:v>41829</c:v>
                </c:pt>
                <c:pt idx="1023">
                  <c:v>41828</c:v>
                </c:pt>
                <c:pt idx="1024">
                  <c:v>41827</c:v>
                </c:pt>
                <c:pt idx="1025">
                  <c:v>41824</c:v>
                </c:pt>
                <c:pt idx="1026">
                  <c:v>41823</c:v>
                </c:pt>
                <c:pt idx="1027">
                  <c:v>41822</c:v>
                </c:pt>
                <c:pt idx="1028">
                  <c:v>41821</c:v>
                </c:pt>
                <c:pt idx="1029">
                  <c:v>41820</c:v>
                </c:pt>
                <c:pt idx="1030">
                  <c:v>41817</c:v>
                </c:pt>
                <c:pt idx="1031">
                  <c:v>41816</c:v>
                </c:pt>
                <c:pt idx="1032">
                  <c:v>41815</c:v>
                </c:pt>
                <c:pt idx="1033">
                  <c:v>41814</c:v>
                </c:pt>
                <c:pt idx="1034">
                  <c:v>41813</c:v>
                </c:pt>
                <c:pt idx="1035">
                  <c:v>41810</c:v>
                </c:pt>
                <c:pt idx="1036">
                  <c:v>41809</c:v>
                </c:pt>
                <c:pt idx="1037">
                  <c:v>41808</c:v>
                </c:pt>
                <c:pt idx="1038">
                  <c:v>41807</c:v>
                </c:pt>
                <c:pt idx="1039">
                  <c:v>41806</c:v>
                </c:pt>
                <c:pt idx="1040">
                  <c:v>41803</c:v>
                </c:pt>
                <c:pt idx="1041">
                  <c:v>41802</c:v>
                </c:pt>
                <c:pt idx="1042">
                  <c:v>41801</c:v>
                </c:pt>
                <c:pt idx="1043">
                  <c:v>41800</c:v>
                </c:pt>
                <c:pt idx="1044">
                  <c:v>41799</c:v>
                </c:pt>
                <c:pt idx="1045">
                  <c:v>41796</c:v>
                </c:pt>
                <c:pt idx="1046">
                  <c:v>41795</c:v>
                </c:pt>
                <c:pt idx="1047">
                  <c:v>41794</c:v>
                </c:pt>
                <c:pt idx="1048">
                  <c:v>41793</c:v>
                </c:pt>
                <c:pt idx="1049">
                  <c:v>41789</c:v>
                </c:pt>
                <c:pt idx="1050">
                  <c:v>41788</c:v>
                </c:pt>
                <c:pt idx="1051">
                  <c:v>41787</c:v>
                </c:pt>
                <c:pt idx="1052">
                  <c:v>41786</c:v>
                </c:pt>
                <c:pt idx="1053">
                  <c:v>41785</c:v>
                </c:pt>
                <c:pt idx="1054">
                  <c:v>41782</c:v>
                </c:pt>
                <c:pt idx="1055">
                  <c:v>41781</c:v>
                </c:pt>
                <c:pt idx="1056">
                  <c:v>41780</c:v>
                </c:pt>
                <c:pt idx="1057">
                  <c:v>41779</c:v>
                </c:pt>
                <c:pt idx="1058">
                  <c:v>41778</c:v>
                </c:pt>
                <c:pt idx="1059">
                  <c:v>41775</c:v>
                </c:pt>
                <c:pt idx="1060">
                  <c:v>41774</c:v>
                </c:pt>
                <c:pt idx="1061">
                  <c:v>41773</c:v>
                </c:pt>
                <c:pt idx="1062">
                  <c:v>41772</c:v>
                </c:pt>
                <c:pt idx="1063">
                  <c:v>41771</c:v>
                </c:pt>
                <c:pt idx="1064">
                  <c:v>41768</c:v>
                </c:pt>
                <c:pt idx="1065">
                  <c:v>41767</c:v>
                </c:pt>
                <c:pt idx="1066">
                  <c:v>41766</c:v>
                </c:pt>
                <c:pt idx="1067">
                  <c:v>41765</c:v>
                </c:pt>
                <c:pt idx="1068">
                  <c:v>41764</c:v>
                </c:pt>
                <c:pt idx="1069">
                  <c:v>41759</c:v>
                </c:pt>
                <c:pt idx="1070">
                  <c:v>41758</c:v>
                </c:pt>
                <c:pt idx="1071">
                  <c:v>41757</c:v>
                </c:pt>
                <c:pt idx="1072">
                  <c:v>41754</c:v>
                </c:pt>
                <c:pt idx="1073">
                  <c:v>41753</c:v>
                </c:pt>
                <c:pt idx="1074">
                  <c:v>41752</c:v>
                </c:pt>
                <c:pt idx="1075">
                  <c:v>41751</c:v>
                </c:pt>
                <c:pt idx="1076">
                  <c:v>41750</c:v>
                </c:pt>
                <c:pt idx="1077">
                  <c:v>41747</c:v>
                </c:pt>
                <c:pt idx="1078">
                  <c:v>41746</c:v>
                </c:pt>
                <c:pt idx="1079">
                  <c:v>41745</c:v>
                </c:pt>
                <c:pt idx="1080">
                  <c:v>41744</c:v>
                </c:pt>
                <c:pt idx="1081">
                  <c:v>41743</c:v>
                </c:pt>
                <c:pt idx="1082">
                  <c:v>41740</c:v>
                </c:pt>
                <c:pt idx="1083">
                  <c:v>41739</c:v>
                </c:pt>
                <c:pt idx="1084">
                  <c:v>41738</c:v>
                </c:pt>
                <c:pt idx="1085">
                  <c:v>41737</c:v>
                </c:pt>
                <c:pt idx="1086">
                  <c:v>41733</c:v>
                </c:pt>
                <c:pt idx="1087">
                  <c:v>41732</c:v>
                </c:pt>
                <c:pt idx="1088">
                  <c:v>41731</c:v>
                </c:pt>
                <c:pt idx="1089">
                  <c:v>41730</c:v>
                </c:pt>
                <c:pt idx="1090">
                  <c:v>41729</c:v>
                </c:pt>
                <c:pt idx="1091">
                  <c:v>41726</c:v>
                </c:pt>
                <c:pt idx="1092">
                  <c:v>41725</c:v>
                </c:pt>
                <c:pt idx="1093">
                  <c:v>41724</c:v>
                </c:pt>
                <c:pt idx="1094">
                  <c:v>41723</c:v>
                </c:pt>
                <c:pt idx="1095">
                  <c:v>41722</c:v>
                </c:pt>
                <c:pt idx="1096">
                  <c:v>41719</c:v>
                </c:pt>
                <c:pt idx="1097">
                  <c:v>41718</c:v>
                </c:pt>
                <c:pt idx="1098">
                  <c:v>41717</c:v>
                </c:pt>
                <c:pt idx="1099">
                  <c:v>41716</c:v>
                </c:pt>
                <c:pt idx="1100">
                  <c:v>41715</c:v>
                </c:pt>
                <c:pt idx="1101">
                  <c:v>41712</c:v>
                </c:pt>
                <c:pt idx="1102">
                  <c:v>41711</c:v>
                </c:pt>
                <c:pt idx="1103">
                  <c:v>41710</c:v>
                </c:pt>
                <c:pt idx="1104">
                  <c:v>41709</c:v>
                </c:pt>
                <c:pt idx="1105">
                  <c:v>41708</c:v>
                </c:pt>
                <c:pt idx="1106">
                  <c:v>41705</c:v>
                </c:pt>
                <c:pt idx="1107">
                  <c:v>41704</c:v>
                </c:pt>
                <c:pt idx="1108">
                  <c:v>41703</c:v>
                </c:pt>
                <c:pt idx="1109">
                  <c:v>41702</c:v>
                </c:pt>
                <c:pt idx="1110">
                  <c:v>41701</c:v>
                </c:pt>
                <c:pt idx="1111">
                  <c:v>41698</c:v>
                </c:pt>
                <c:pt idx="1112">
                  <c:v>41697</c:v>
                </c:pt>
                <c:pt idx="1113">
                  <c:v>41696</c:v>
                </c:pt>
                <c:pt idx="1114">
                  <c:v>41695</c:v>
                </c:pt>
                <c:pt idx="1115">
                  <c:v>41694</c:v>
                </c:pt>
                <c:pt idx="1116">
                  <c:v>41691</c:v>
                </c:pt>
                <c:pt idx="1117">
                  <c:v>41690</c:v>
                </c:pt>
                <c:pt idx="1118">
                  <c:v>41689</c:v>
                </c:pt>
                <c:pt idx="1119">
                  <c:v>41688</c:v>
                </c:pt>
                <c:pt idx="1120">
                  <c:v>41687</c:v>
                </c:pt>
                <c:pt idx="1121">
                  <c:v>41684</c:v>
                </c:pt>
                <c:pt idx="1122">
                  <c:v>41683</c:v>
                </c:pt>
                <c:pt idx="1123">
                  <c:v>41682</c:v>
                </c:pt>
                <c:pt idx="1124">
                  <c:v>41681</c:v>
                </c:pt>
                <c:pt idx="1125">
                  <c:v>41680</c:v>
                </c:pt>
                <c:pt idx="1126">
                  <c:v>41677</c:v>
                </c:pt>
                <c:pt idx="1127">
                  <c:v>41669</c:v>
                </c:pt>
                <c:pt idx="1128">
                  <c:v>41668</c:v>
                </c:pt>
                <c:pt idx="1129">
                  <c:v>41667</c:v>
                </c:pt>
                <c:pt idx="1130">
                  <c:v>41666</c:v>
                </c:pt>
                <c:pt idx="1131">
                  <c:v>41663</c:v>
                </c:pt>
                <c:pt idx="1132">
                  <c:v>41662</c:v>
                </c:pt>
                <c:pt idx="1133">
                  <c:v>41661</c:v>
                </c:pt>
                <c:pt idx="1134">
                  <c:v>41660</c:v>
                </c:pt>
                <c:pt idx="1135">
                  <c:v>41659</c:v>
                </c:pt>
                <c:pt idx="1136">
                  <c:v>41656</c:v>
                </c:pt>
                <c:pt idx="1137">
                  <c:v>41655</c:v>
                </c:pt>
                <c:pt idx="1138">
                  <c:v>41654</c:v>
                </c:pt>
                <c:pt idx="1139">
                  <c:v>41653</c:v>
                </c:pt>
                <c:pt idx="1140">
                  <c:v>41652</c:v>
                </c:pt>
                <c:pt idx="1141">
                  <c:v>41649</c:v>
                </c:pt>
                <c:pt idx="1142">
                  <c:v>41648</c:v>
                </c:pt>
                <c:pt idx="1143">
                  <c:v>41647</c:v>
                </c:pt>
                <c:pt idx="1144">
                  <c:v>41646</c:v>
                </c:pt>
                <c:pt idx="1145">
                  <c:v>41645</c:v>
                </c:pt>
                <c:pt idx="1146">
                  <c:v>41642</c:v>
                </c:pt>
                <c:pt idx="1147">
                  <c:v>41641</c:v>
                </c:pt>
                <c:pt idx="1148">
                  <c:v>41639</c:v>
                </c:pt>
                <c:pt idx="1149">
                  <c:v>41638</c:v>
                </c:pt>
                <c:pt idx="1150">
                  <c:v>41635</c:v>
                </c:pt>
                <c:pt idx="1151">
                  <c:v>41634</c:v>
                </c:pt>
                <c:pt idx="1152">
                  <c:v>41633</c:v>
                </c:pt>
                <c:pt idx="1153">
                  <c:v>41632</c:v>
                </c:pt>
                <c:pt idx="1154">
                  <c:v>41631</c:v>
                </c:pt>
                <c:pt idx="1155">
                  <c:v>41628</c:v>
                </c:pt>
                <c:pt idx="1156">
                  <c:v>41627</c:v>
                </c:pt>
                <c:pt idx="1157">
                  <c:v>41626</c:v>
                </c:pt>
                <c:pt idx="1158">
                  <c:v>41625</c:v>
                </c:pt>
                <c:pt idx="1159">
                  <c:v>41624</c:v>
                </c:pt>
                <c:pt idx="1160">
                  <c:v>41621</c:v>
                </c:pt>
                <c:pt idx="1161">
                  <c:v>41620</c:v>
                </c:pt>
                <c:pt idx="1162">
                  <c:v>41619</c:v>
                </c:pt>
                <c:pt idx="1163">
                  <c:v>41618</c:v>
                </c:pt>
                <c:pt idx="1164">
                  <c:v>41617</c:v>
                </c:pt>
                <c:pt idx="1165">
                  <c:v>41614</c:v>
                </c:pt>
                <c:pt idx="1166">
                  <c:v>41613</c:v>
                </c:pt>
                <c:pt idx="1167">
                  <c:v>41612</c:v>
                </c:pt>
                <c:pt idx="1168">
                  <c:v>41611</c:v>
                </c:pt>
                <c:pt idx="1169">
                  <c:v>41610</c:v>
                </c:pt>
                <c:pt idx="1170">
                  <c:v>41607</c:v>
                </c:pt>
                <c:pt idx="1171">
                  <c:v>41606</c:v>
                </c:pt>
                <c:pt idx="1172">
                  <c:v>41605</c:v>
                </c:pt>
                <c:pt idx="1173">
                  <c:v>41604</c:v>
                </c:pt>
                <c:pt idx="1174">
                  <c:v>41603</c:v>
                </c:pt>
                <c:pt idx="1175">
                  <c:v>41600</c:v>
                </c:pt>
                <c:pt idx="1176">
                  <c:v>41599</c:v>
                </c:pt>
                <c:pt idx="1177">
                  <c:v>41598</c:v>
                </c:pt>
                <c:pt idx="1178">
                  <c:v>41597</c:v>
                </c:pt>
                <c:pt idx="1179">
                  <c:v>41596</c:v>
                </c:pt>
                <c:pt idx="1180">
                  <c:v>41593</c:v>
                </c:pt>
                <c:pt idx="1181">
                  <c:v>41592</c:v>
                </c:pt>
                <c:pt idx="1182">
                  <c:v>41591</c:v>
                </c:pt>
                <c:pt idx="1183">
                  <c:v>41590</c:v>
                </c:pt>
                <c:pt idx="1184">
                  <c:v>41589</c:v>
                </c:pt>
                <c:pt idx="1185">
                  <c:v>41586</c:v>
                </c:pt>
                <c:pt idx="1186">
                  <c:v>41585</c:v>
                </c:pt>
                <c:pt idx="1187">
                  <c:v>41584</c:v>
                </c:pt>
                <c:pt idx="1188">
                  <c:v>41583</c:v>
                </c:pt>
                <c:pt idx="1189">
                  <c:v>41582</c:v>
                </c:pt>
                <c:pt idx="1190">
                  <c:v>41579</c:v>
                </c:pt>
                <c:pt idx="1191">
                  <c:v>41578</c:v>
                </c:pt>
                <c:pt idx="1192">
                  <c:v>41577</c:v>
                </c:pt>
                <c:pt idx="1193">
                  <c:v>41576</c:v>
                </c:pt>
                <c:pt idx="1194">
                  <c:v>41575</c:v>
                </c:pt>
                <c:pt idx="1195">
                  <c:v>41572</c:v>
                </c:pt>
                <c:pt idx="1196">
                  <c:v>41571</c:v>
                </c:pt>
                <c:pt idx="1197">
                  <c:v>41570</c:v>
                </c:pt>
                <c:pt idx="1198">
                  <c:v>41569</c:v>
                </c:pt>
                <c:pt idx="1199">
                  <c:v>41568</c:v>
                </c:pt>
                <c:pt idx="1200">
                  <c:v>41565</c:v>
                </c:pt>
                <c:pt idx="1201">
                  <c:v>41564</c:v>
                </c:pt>
                <c:pt idx="1202">
                  <c:v>41563</c:v>
                </c:pt>
                <c:pt idx="1203">
                  <c:v>41562</c:v>
                </c:pt>
                <c:pt idx="1204">
                  <c:v>41561</c:v>
                </c:pt>
                <c:pt idx="1205">
                  <c:v>41558</c:v>
                </c:pt>
                <c:pt idx="1206">
                  <c:v>41557</c:v>
                </c:pt>
                <c:pt idx="1207">
                  <c:v>41556</c:v>
                </c:pt>
                <c:pt idx="1208">
                  <c:v>41555</c:v>
                </c:pt>
                <c:pt idx="1209">
                  <c:v>41547</c:v>
                </c:pt>
                <c:pt idx="1210">
                  <c:v>41544</c:v>
                </c:pt>
                <c:pt idx="1211">
                  <c:v>41543</c:v>
                </c:pt>
                <c:pt idx="1212">
                  <c:v>41542</c:v>
                </c:pt>
                <c:pt idx="1213">
                  <c:v>41541</c:v>
                </c:pt>
                <c:pt idx="1214">
                  <c:v>41540</c:v>
                </c:pt>
                <c:pt idx="1215">
                  <c:v>41535</c:v>
                </c:pt>
                <c:pt idx="1216">
                  <c:v>41534</c:v>
                </c:pt>
                <c:pt idx="1217">
                  <c:v>41533</c:v>
                </c:pt>
                <c:pt idx="1218">
                  <c:v>41530</c:v>
                </c:pt>
                <c:pt idx="1219">
                  <c:v>41529</c:v>
                </c:pt>
                <c:pt idx="1220">
                  <c:v>41528</c:v>
                </c:pt>
                <c:pt idx="1221">
                  <c:v>41527</c:v>
                </c:pt>
                <c:pt idx="1222">
                  <c:v>41526</c:v>
                </c:pt>
                <c:pt idx="1223">
                  <c:v>41523</c:v>
                </c:pt>
                <c:pt idx="1224">
                  <c:v>41522</c:v>
                </c:pt>
                <c:pt idx="1225">
                  <c:v>41521</c:v>
                </c:pt>
                <c:pt idx="1226">
                  <c:v>41520</c:v>
                </c:pt>
                <c:pt idx="1227">
                  <c:v>41519</c:v>
                </c:pt>
                <c:pt idx="1228">
                  <c:v>41516</c:v>
                </c:pt>
                <c:pt idx="1229">
                  <c:v>41515</c:v>
                </c:pt>
                <c:pt idx="1230">
                  <c:v>41514</c:v>
                </c:pt>
                <c:pt idx="1231">
                  <c:v>41513</c:v>
                </c:pt>
                <c:pt idx="1232">
                  <c:v>41512</c:v>
                </c:pt>
                <c:pt idx="1233">
                  <c:v>41509</c:v>
                </c:pt>
                <c:pt idx="1234">
                  <c:v>41508</c:v>
                </c:pt>
                <c:pt idx="1235">
                  <c:v>41507</c:v>
                </c:pt>
                <c:pt idx="1236">
                  <c:v>41506</c:v>
                </c:pt>
                <c:pt idx="1237">
                  <c:v>41505</c:v>
                </c:pt>
                <c:pt idx="1238">
                  <c:v>41502</c:v>
                </c:pt>
                <c:pt idx="1239">
                  <c:v>41501</c:v>
                </c:pt>
                <c:pt idx="1240">
                  <c:v>41500</c:v>
                </c:pt>
                <c:pt idx="1241">
                  <c:v>41499</c:v>
                </c:pt>
                <c:pt idx="1242">
                  <c:v>41498</c:v>
                </c:pt>
                <c:pt idx="1243">
                  <c:v>41495</c:v>
                </c:pt>
                <c:pt idx="1244">
                  <c:v>41494</c:v>
                </c:pt>
                <c:pt idx="1245">
                  <c:v>41493</c:v>
                </c:pt>
                <c:pt idx="1246">
                  <c:v>41492</c:v>
                </c:pt>
                <c:pt idx="1247">
                  <c:v>41491</c:v>
                </c:pt>
                <c:pt idx="1248">
                  <c:v>41488</c:v>
                </c:pt>
                <c:pt idx="1249">
                  <c:v>41487</c:v>
                </c:pt>
                <c:pt idx="1250">
                  <c:v>41486</c:v>
                </c:pt>
                <c:pt idx="1251">
                  <c:v>41485</c:v>
                </c:pt>
                <c:pt idx="1252">
                  <c:v>41484</c:v>
                </c:pt>
                <c:pt idx="1253">
                  <c:v>41481</c:v>
                </c:pt>
                <c:pt idx="1254">
                  <c:v>41480</c:v>
                </c:pt>
                <c:pt idx="1255">
                  <c:v>41479</c:v>
                </c:pt>
                <c:pt idx="1256">
                  <c:v>41478</c:v>
                </c:pt>
                <c:pt idx="1257">
                  <c:v>41477</c:v>
                </c:pt>
                <c:pt idx="1258">
                  <c:v>41474</c:v>
                </c:pt>
                <c:pt idx="1259">
                  <c:v>41473</c:v>
                </c:pt>
                <c:pt idx="1260">
                  <c:v>41472</c:v>
                </c:pt>
                <c:pt idx="1261">
                  <c:v>41471</c:v>
                </c:pt>
                <c:pt idx="1262">
                  <c:v>41470</c:v>
                </c:pt>
                <c:pt idx="1263">
                  <c:v>41467</c:v>
                </c:pt>
                <c:pt idx="1264">
                  <c:v>41466</c:v>
                </c:pt>
                <c:pt idx="1265">
                  <c:v>41465</c:v>
                </c:pt>
                <c:pt idx="1266">
                  <c:v>41464</c:v>
                </c:pt>
                <c:pt idx="1267">
                  <c:v>41463</c:v>
                </c:pt>
                <c:pt idx="1268">
                  <c:v>41460</c:v>
                </c:pt>
                <c:pt idx="1269">
                  <c:v>41459</c:v>
                </c:pt>
                <c:pt idx="1270">
                  <c:v>41458</c:v>
                </c:pt>
                <c:pt idx="1271">
                  <c:v>41457</c:v>
                </c:pt>
                <c:pt idx="1272">
                  <c:v>41456</c:v>
                </c:pt>
                <c:pt idx="1273">
                  <c:v>41453</c:v>
                </c:pt>
                <c:pt idx="1274">
                  <c:v>41452</c:v>
                </c:pt>
                <c:pt idx="1275">
                  <c:v>41451</c:v>
                </c:pt>
                <c:pt idx="1276">
                  <c:v>41450</c:v>
                </c:pt>
                <c:pt idx="1277">
                  <c:v>41449</c:v>
                </c:pt>
                <c:pt idx="1278">
                  <c:v>41446</c:v>
                </c:pt>
                <c:pt idx="1279">
                  <c:v>41445</c:v>
                </c:pt>
                <c:pt idx="1280">
                  <c:v>41444</c:v>
                </c:pt>
                <c:pt idx="1281">
                  <c:v>41443</c:v>
                </c:pt>
                <c:pt idx="1282">
                  <c:v>41442</c:v>
                </c:pt>
                <c:pt idx="1283">
                  <c:v>41439</c:v>
                </c:pt>
                <c:pt idx="1284">
                  <c:v>41438</c:v>
                </c:pt>
                <c:pt idx="1285">
                  <c:v>41432</c:v>
                </c:pt>
                <c:pt idx="1286">
                  <c:v>41431</c:v>
                </c:pt>
                <c:pt idx="1287">
                  <c:v>41430</c:v>
                </c:pt>
                <c:pt idx="1288">
                  <c:v>41429</c:v>
                </c:pt>
                <c:pt idx="1289">
                  <c:v>41428</c:v>
                </c:pt>
                <c:pt idx="1290">
                  <c:v>41425</c:v>
                </c:pt>
                <c:pt idx="1291">
                  <c:v>41424</c:v>
                </c:pt>
                <c:pt idx="1292">
                  <c:v>41423</c:v>
                </c:pt>
                <c:pt idx="1293">
                  <c:v>41422</c:v>
                </c:pt>
                <c:pt idx="1294">
                  <c:v>41421</c:v>
                </c:pt>
                <c:pt idx="1295">
                  <c:v>41418</c:v>
                </c:pt>
                <c:pt idx="1296">
                  <c:v>41417</c:v>
                </c:pt>
                <c:pt idx="1297">
                  <c:v>41416</c:v>
                </c:pt>
                <c:pt idx="1298">
                  <c:v>41415</c:v>
                </c:pt>
                <c:pt idx="1299">
                  <c:v>41414</c:v>
                </c:pt>
                <c:pt idx="1300">
                  <c:v>41411</c:v>
                </c:pt>
                <c:pt idx="1301">
                  <c:v>41410</c:v>
                </c:pt>
                <c:pt idx="1302">
                  <c:v>41409</c:v>
                </c:pt>
                <c:pt idx="1303">
                  <c:v>41408</c:v>
                </c:pt>
                <c:pt idx="1304">
                  <c:v>41407</c:v>
                </c:pt>
                <c:pt idx="1305">
                  <c:v>41404</c:v>
                </c:pt>
                <c:pt idx="1306">
                  <c:v>41403</c:v>
                </c:pt>
                <c:pt idx="1307">
                  <c:v>41402</c:v>
                </c:pt>
                <c:pt idx="1308">
                  <c:v>41401</c:v>
                </c:pt>
                <c:pt idx="1309">
                  <c:v>41400</c:v>
                </c:pt>
                <c:pt idx="1310">
                  <c:v>41397</c:v>
                </c:pt>
                <c:pt idx="1311">
                  <c:v>41396</c:v>
                </c:pt>
                <c:pt idx="1312">
                  <c:v>41390</c:v>
                </c:pt>
                <c:pt idx="1313">
                  <c:v>41389</c:v>
                </c:pt>
                <c:pt idx="1314">
                  <c:v>41388</c:v>
                </c:pt>
                <c:pt idx="1315">
                  <c:v>41387</c:v>
                </c:pt>
                <c:pt idx="1316">
                  <c:v>41386</c:v>
                </c:pt>
                <c:pt idx="1317">
                  <c:v>41383</c:v>
                </c:pt>
                <c:pt idx="1318">
                  <c:v>41382</c:v>
                </c:pt>
                <c:pt idx="1319">
                  <c:v>41381</c:v>
                </c:pt>
                <c:pt idx="1320">
                  <c:v>41380</c:v>
                </c:pt>
                <c:pt idx="1321">
                  <c:v>41379</c:v>
                </c:pt>
                <c:pt idx="1322">
                  <c:v>41376</c:v>
                </c:pt>
                <c:pt idx="1323">
                  <c:v>41375</c:v>
                </c:pt>
                <c:pt idx="1324">
                  <c:v>41374</c:v>
                </c:pt>
                <c:pt idx="1325">
                  <c:v>41373</c:v>
                </c:pt>
                <c:pt idx="1326">
                  <c:v>41372</c:v>
                </c:pt>
                <c:pt idx="1327">
                  <c:v>41367</c:v>
                </c:pt>
                <c:pt idx="1328">
                  <c:v>41366</c:v>
                </c:pt>
                <c:pt idx="1329">
                  <c:v>41365</c:v>
                </c:pt>
                <c:pt idx="1330">
                  <c:v>41362</c:v>
                </c:pt>
                <c:pt idx="1331">
                  <c:v>41361</c:v>
                </c:pt>
                <c:pt idx="1332">
                  <c:v>41360</c:v>
                </c:pt>
                <c:pt idx="1333">
                  <c:v>41359</c:v>
                </c:pt>
                <c:pt idx="1334">
                  <c:v>41358</c:v>
                </c:pt>
                <c:pt idx="1335">
                  <c:v>41355</c:v>
                </c:pt>
                <c:pt idx="1336">
                  <c:v>41354</c:v>
                </c:pt>
                <c:pt idx="1337">
                  <c:v>41353</c:v>
                </c:pt>
                <c:pt idx="1338">
                  <c:v>41352</c:v>
                </c:pt>
                <c:pt idx="1339">
                  <c:v>41351</c:v>
                </c:pt>
                <c:pt idx="1340">
                  <c:v>41348</c:v>
                </c:pt>
                <c:pt idx="1341">
                  <c:v>41347</c:v>
                </c:pt>
                <c:pt idx="1342">
                  <c:v>41346</c:v>
                </c:pt>
                <c:pt idx="1343">
                  <c:v>41345</c:v>
                </c:pt>
                <c:pt idx="1344">
                  <c:v>41344</c:v>
                </c:pt>
                <c:pt idx="1345">
                  <c:v>41341</c:v>
                </c:pt>
                <c:pt idx="1346">
                  <c:v>41340</c:v>
                </c:pt>
                <c:pt idx="1347">
                  <c:v>41339</c:v>
                </c:pt>
                <c:pt idx="1348">
                  <c:v>41338</c:v>
                </c:pt>
                <c:pt idx="1349">
                  <c:v>41337</c:v>
                </c:pt>
                <c:pt idx="1350">
                  <c:v>41334</c:v>
                </c:pt>
                <c:pt idx="1351">
                  <c:v>41333</c:v>
                </c:pt>
                <c:pt idx="1352">
                  <c:v>41332</c:v>
                </c:pt>
                <c:pt idx="1353">
                  <c:v>41331</c:v>
                </c:pt>
                <c:pt idx="1354">
                  <c:v>41330</c:v>
                </c:pt>
                <c:pt idx="1355">
                  <c:v>41327</c:v>
                </c:pt>
                <c:pt idx="1356">
                  <c:v>41326</c:v>
                </c:pt>
                <c:pt idx="1357">
                  <c:v>41325</c:v>
                </c:pt>
                <c:pt idx="1358">
                  <c:v>41324</c:v>
                </c:pt>
                <c:pt idx="1359">
                  <c:v>41323</c:v>
                </c:pt>
                <c:pt idx="1360">
                  <c:v>41313</c:v>
                </c:pt>
                <c:pt idx="1361">
                  <c:v>41312</c:v>
                </c:pt>
                <c:pt idx="1362">
                  <c:v>41311</c:v>
                </c:pt>
                <c:pt idx="1363">
                  <c:v>41310</c:v>
                </c:pt>
                <c:pt idx="1364">
                  <c:v>41309</c:v>
                </c:pt>
                <c:pt idx="1365">
                  <c:v>41306</c:v>
                </c:pt>
                <c:pt idx="1366">
                  <c:v>41305</c:v>
                </c:pt>
                <c:pt idx="1367">
                  <c:v>41304</c:v>
                </c:pt>
                <c:pt idx="1368">
                  <c:v>41303</c:v>
                </c:pt>
                <c:pt idx="1369">
                  <c:v>41302</c:v>
                </c:pt>
                <c:pt idx="1370">
                  <c:v>41299</c:v>
                </c:pt>
                <c:pt idx="1371">
                  <c:v>41298</c:v>
                </c:pt>
                <c:pt idx="1372">
                  <c:v>41297</c:v>
                </c:pt>
                <c:pt idx="1373">
                  <c:v>41296</c:v>
                </c:pt>
                <c:pt idx="1374">
                  <c:v>41295</c:v>
                </c:pt>
                <c:pt idx="1375">
                  <c:v>41292</c:v>
                </c:pt>
                <c:pt idx="1376">
                  <c:v>41291</c:v>
                </c:pt>
                <c:pt idx="1377">
                  <c:v>41290</c:v>
                </c:pt>
                <c:pt idx="1378">
                  <c:v>41289</c:v>
                </c:pt>
                <c:pt idx="1379">
                  <c:v>41288</c:v>
                </c:pt>
                <c:pt idx="1380">
                  <c:v>41285</c:v>
                </c:pt>
                <c:pt idx="1381">
                  <c:v>41284</c:v>
                </c:pt>
                <c:pt idx="1382">
                  <c:v>41283</c:v>
                </c:pt>
                <c:pt idx="1383">
                  <c:v>41282</c:v>
                </c:pt>
                <c:pt idx="1384">
                  <c:v>41281</c:v>
                </c:pt>
                <c:pt idx="1385">
                  <c:v>41278</c:v>
                </c:pt>
                <c:pt idx="1386">
                  <c:v>41274</c:v>
                </c:pt>
                <c:pt idx="1387">
                  <c:v>41271</c:v>
                </c:pt>
                <c:pt idx="1388">
                  <c:v>41270</c:v>
                </c:pt>
                <c:pt idx="1389">
                  <c:v>41269</c:v>
                </c:pt>
                <c:pt idx="1390">
                  <c:v>41268</c:v>
                </c:pt>
                <c:pt idx="1391">
                  <c:v>41267</c:v>
                </c:pt>
                <c:pt idx="1392">
                  <c:v>41264</c:v>
                </c:pt>
                <c:pt idx="1393">
                  <c:v>41263</c:v>
                </c:pt>
                <c:pt idx="1394">
                  <c:v>41262</c:v>
                </c:pt>
                <c:pt idx="1395">
                  <c:v>41261</c:v>
                </c:pt>
                <c:pt idx="1396">
                  <c:v>41260</c:v>
                </c:pt>
                <c:pt idx="1397">
                  <c:v>41257</c:v>
                </c:pt>
                <c:pt idx="1398">
                  <c:v>41256</c:v>
                </c:pt>
                <c:pt idx="1399">
                  <c:v>41255</c:v>
                </c:pt>
                <c:pt idx="1400">
                  <c:v>41254</c:v>
                </c:pt>
                <c:pt idx="1401">
                  <c:v>41253</c:v>
                </c:pt>
                <c:pt idx="1402">
                  <c:v>41250</c:v>
                </c:pt>
                <c:pt idx="1403">
                  <c:v>41249</c:v>
                </c:pt>
                <c:pt idx="1404">
                  <c:v>41248</c:v>
                </c:pt>
                <c:pt idx="1405">
                  <c:v>41247</c:v>
                </c:pt>
                <c:pt idx="1406">
                  <c:v>41246</c:v>
                </c:pt>
                <c:pt idx="1407">
                  <c:v>41243</c:v>
                </c:pt>
                <c:pt idx="1408">
                  <c:v>41242</c:v>
                </c:pt>
                <c:pt idx="1409">
                  <c:v>41241</c:v>
                </c:pt>
                <c:pt idx="1410">
                  <c:v>41240</c:v>
                </c:pt>
                <c:pt idx="1411">
                  <c:v>41239</c:v>
                </c:pt>
                <c:pt idx="1412">
                  <c:v>41236</c:v>
                </c:pt>
                <c:pt idx="1413">
                  <c:v>41235</c:v>
                </c:pt>
                <c:pt idx="1414">
                  <c:v>41234</c:v>
                </c:pt>
                <c:pt idx="1415">
                  <c:v>41233</c:v>
                </c:pt>
                <c:pt idx="1416">
                  <c:v>41232</c:v>
                </c:pt>
                <c:pt idx="1417">
                  <c:v>41229</c:v>
                </c:pt>
                <c:pt idx="1418">
                  <c:v>41228</c:v>
                </c:pt>
                <c:pt idx="1419">
                  <c:v>41227</c:v>
                </c:pt>
                <c:pt idx="1420">
                  <c:v>41226</c:v>
                </c:pt>
                <c:pt idx="1421">
                  <c:v>41225</c:v>
                </c:pt>
                <c:pt idx="1422">
                  <c:v>41222</c:v>
                </c:pt>
                <c:pt idx="1423">
                  <c:v>41221</c:v>
                </c:pt>
                <c:pt idx="1424">
                  <c:v>41220</c:v>
                </c:pt>
                <c:pt idx="1425">
                  <c:v>41219</c:v>
                </c:pt>
                <c:pt idx="1426">
                  <c:v>41218</c:v>
                </c:pt>
                <c:pt idx="1427">
                  <c:v>41215</c:v>
                </c:pt>
                <c:pt idx="1428">
                  <c:v>41214</c:v>
                </c:pt>
                <c:pt idx="1429">
                  <c:v>41213</c:v>
                </c:pt>
                <c:pt idx="1430">
                  <c:v>41212</c:v>
                </c:pt>
                <c:pt idx="1431">
                  <c:v>41211</c:v>
                </c:pt>
                <c:pt idx="1432">
                  <c:v>41208</c:v>
                </c:pt>
                <c:pt idx="1433">
                  <c:v>41207</c:v>
                </c:pt>
                <c:pt idx="1434">
                  <c:v>41206</c:v>
                </c:pt>
                <c:pt idx="1435">
                  <c:v>41205</c:v>
                </c:pt>
                <c:pt idx="1436">
                  <c:v>41204</c:v>
                </c:pt>
                <c:pt idx="1437">
                  <c:v>41201</c:v>
                </c:pt>
                <c:pt idx="1438">
                  <c:v>41200</c:v>
                </c:pt>
                <c:pt idx="1439">
                  <c:v>41199</c:v>
                </c:pt>
                <c:pt idx="1440">
                  <c:v>41198</c:v>
                </c:pt>
                <c:pt idx="1441">
                  <c:v>41197</c:v>
                </c:pt>
                <c:pt idx="1442">
                  <c:v>41194</c:v>
                </c:pt>
                <c:pt idx="1443">
                  <c:v>41193</c:v>
                </c:pt>
                <c:pt idx="1444">
                  <c:v>41192</c:v>
                </c:pt>
                <c:pt idx="1445">
                  <c:v>41191</c:v>
                </c:pt>
                <c:pt idx="1446">
                  <c:v>41190</c:v>
                </c:pt>
                <c:pt idx="1447">
                  <c:v>41180</c:v>
                </c:pt>
                <c:pt idx="1448">
                  <c:v>41179</c:v>
                </c:pt>
                <c:pt idx="1449">
                  <c:v>41178</c:v>
                </c:pt>
                <c:pt idx="1450">
                  <c:v>41177</c:v>
                </c:pt>
                <c:pt idx="1451">
                  <c:v>41176</c:v>
                </c:pt>
                <c:pt idx="1452">
                  <c:v>41173</c:v>
                </c:pt>
                <c:pt idx="1453">
                  <c:v>41172</c:v>
                </c:pt>
                <c:pt idx="1454">
                  <c:v>41171</c:v>
                </c:pt>
                <c:pt idx="1455">
                  <c:v>41170</c:v>
                </c:pt>
                <c:pt idx="1456">
                  <c:v>41169</c:v>
                </c:pt>
                <c:pt idx="1457">
                  <c:v>41166</c:v>
                </c:pt>
                <c:pt idx="1458">
                  <c:v>41165</c:v>
                </c:pt>
                <c:pt idx="1459">
                  <c:v>41164</c:v>
                </c:pt>
                <c:pt idx="1460">
                  <c:v>41163</c:v>
                </c:pt>
                <c:pt idx="1461">
                  <c:v>41162</c:v>
                </c:pt>
                <c:pt idx="1462">
                  <c:v>41159</c:v>
                </c:pt>
                <c:pt idx="1463">
                  <c:v>41158</c:v>
                </c:pt>
                <c:pt idx="1464">
                  <c:v>41157</c:v>
                </c:pt>
                <c:pt idx="1465">
                  <c:v>41156</c:v>
                </c:pt>
                <c:pt idx="1466">
                  <c:v>41155</c:v>
                </c:pt>
                <c:pt idx="1467">
                  <c:v>41152</c:v>
                </c:pt>
                <c:pt idx="1468">
                  <c:v>41151</c:v>
                </c:pt>
                <c:pt idx="1469">
                  <c:v>41150</c:v>
                </c:pt>
                <c:pt idx="1470">
                  <c:v>41149</c:v>
                </c:pt>
                <c:pt idx="1471">
                  <c:v>41148</c:v>
                </c:pt>
                <c:pt idx="1472">
                  <c:v>41145</c:v>
                </c:pt>
                <c:pt idx="1473">
                  <c:v>41144</c:v>
                </c:pt>
                <c:pt idx="1474">
                  <c:v>41143</c:v>
                </c:pt>
                <c:pt idx="1475">
                  <c:v>41142</c:v>
                </c:pt>
                <c:pt idx="1476">
                  <c:v>41141</c:v>
                </c:pt>
                <c:pt idx="1477">
                  <c:v>41138</c:v>
                </c:pt>
                <c:pt idx="1478">
                  <c:v>41137</c:v>
                </c:pt>
                <c:pt idx="1479">
                  <c:v>41136</c:v>
                </c:pt>
                <c:pt idx="1480">
                  <c:v>41135</c:v>
                </c:pt>
                <c:pt idx="1481">
                  <c:v>41134</c:v>
                </c:pt>
                <c:pt idx="1482">
                  <c:v>41131</c:v>
                </c:pt>
                <c:pt idx="1483">
                  <c:v>41130</c:v>
                </c:pt>
                <c:pt idx="1484">
                  <c:v>41129</c:v>
                </c:pt>
                <c:pt idx="1485">
                  <c:v>41128</c:v>
                </c:pt>
                <c:pt idx="1486">
                  <c:v>41127</c:v>
                </c:pt>
                <c:pt idx="1487">
                  <c:v>41124</c:v>
                </c:pt>
                <c:pt idx="1488">
                  <c:v>41123</c:v>
                </c:pt>
                <c:pt idx="1489">
                  <c:v>41122</c:v>
                </c:pt>
                <c:pt idx="1490">
                  <c:v>41121</c:v>
                </c:pt>
                <c:pt idx="1491">
                  <c:v>41120</c:v>
                </c:pt>
                <c:pt idx="1492">
                  <c:v>41117</c:v>
                </c:pt>
                <c:pt idx="1493">
                  <c:v>41116</c:v>
                </c:pt>
                <c:pt idx="1494">
                  <c:v>41115</c:v>
                </c:pt>
                <c:pt idx="1495">
                  <c:v>41114</c:v>
                </c:pt>
                <c:pt idx="1496">
                  <c:v>41113</c:v>
                </c:pt>
                <c:pt idx="1497">
                  <c:v>41110</c:v>
                </c:pt>
                <c:pt idx="1498">
                  <c:v>41109</c:v>
                </c:pt>
                <c:pt idx="1499">
                  <c:v>41108</c:v>
                </c:pt>
                <c:pt idx="1500">
                  <c:v>41107</c:v>
                </c:pt>
                <c:pt idx="1501">
                  <c:v>41106</c:v>
                </c:pt>
                <c:pt idx="1502">
                  <c:v>41103</c:v>
                </c:pt>
                <c:pt idx="1503">
                  <c:v>41102</c:v>
                </c:pt>
                <c:pt idx="1504">
                  <c:v>41101</c:v>
                </c:pt>
                <c:pt idx="1505">
                  <c:v>41100</c:v>
                </c:pt>
                <c:pt idx="1506">
                  <c:v>41099</c:v>
                </c:pt>
                <c:pt idx="1507">
                  <c:v>41096</c:v>
                </c:pt>
                <c:pt idx="1508">
                  <c:v>41095</c:v>
                </c:pt>
                <c:pt idx="1509">
                  <c:v>41094</c:v>
                </c:pt>
                <c:pt idx="1510">
                  <c:v>41093</c:v>
                </c:pt>
                <c:pt idx="1511">
                  <c:v>41092</c:v>
                </c:pt>
                <c:pt idx="1512">
                  <c:v>41089</c:v>
                </c:pt>
                <c:pt idx="1513">
                  <c:v>41088</c:v>
                </c:pt>
                <c:pt idx="1514">
                  <c:v>41087</c:v>
                </c:pt>
                <c:pt idx="1515">
                  <c:v>41086</c:v>
                </c:pt>
                <c:pt idx="1516">
                  <c:v>41085</c:v>
                </c:pt>
                <c:pt idx="1517">
                  <c:v>41081</c:v>
                </c:pt>
                <c:pt idx="1518">
                  <c:v>41080</c:v>
                </c:pt>
                <c:pt idx="1519">
                  <c:v>41079</c:v>
                </c:pt>
                <c:pt idx="1520">
                  <c:v>41078</c:v>
                </c:pt>
                <c:pt idx="1521">
                  <c:v>41075</c:v>
                </c:pt>
                <c:pt idx="1522">
                  <c:v>41074</c:v>
                </c:pt>
                <c:pt idx="1523">
                  <c:v>41073</c:v>
                </c:pt>
                <c:pt idx="1524">
                  <c:v>41072</c:v>
                </c:pt>
                <c:pt idx="1525">
                  <c:v>41071</c:v>
                </c:pt>
                <c:pt idx="1526">
                  <c:v>41068</c:v>
                </c:pt>
                <c:pt idx="1527">
                  <c:v>41067</c:v>
                </c:pt>
                <c:pt idx="1528">
                  <c:v>41066</c:v>
                </c:pt>
                <c:pt idx="1529">
                  <c:v>41065</c:v>
                </c:pt>
                <c:pt idx="1530">
                  <c:v>41064</c:v>
                </c:pt>
                <c:pt idx="1531">
                  <c:v>41061</c:v>
                </c:pt>
                <c:pt idx="1532">
                  <c:v>41060</c:v>
                </c:pt>
                <c:pt idx="1533">
                  <c:v>41059</c:v>
                </c:pt>
                <c:pt idx="1534">
                  <c:v>41058</c:v>
                </c:pt>
                <c:pt idx="1535">
                  <c:v>41057</c:v>
                </c:pt>
                <c:pt idx="1536">
                  <c:v>41054</c:v>
                </c:pt>
              </c:numCache>
            </c:numRef>
          </c:cat>
          <c:val>
            <c:numRef>
              <c:f>豆油基差分析!$V$20:$V$1556</c:f>
              <c:numCache>
                <c:formatCode>General</c:formatCode>
                <c:ptCount val="1537"/>
                <c:pt idx="0">
                  <c:v>-206</c:v>
                </c:pt>
                <c:pt idx="1">
                  <c:v>-256</c:v>
                </c:pt>
                <c:pt idx="2">
                  <c:v>-212</c:v>
                </c:pt>
                <c:pt idx="3">
                  <c:v>-214</c:v>
                </c:pt>
                <c:pt idx="4">
                  <c:v>-196</c:v>
                </c:pt>
                <c:pt idx="5">
                  <c:v>-214</c:v>
                </c:pt>
                <c:pt idx="6">
                  <c:v>-182</c:v>
                </c:pt>
                <c:pt idx="7">
                  <c:v>-138</c:v>
                </c:pt>
                <c:pt idx="8">
                  <c:v>-168</c:v>
                </c:pt>
                <c:pt idx="9">
                  <c:v>-152</c:v>
                </c:pt>
                <c:pt idx="10">
                  <c:v>-198</c:v>
                </c:pt>
                <c:pt idx="11">
                  <c:v>-156</c:v>
                </c:pt>
                <c:pt idx="12">
                  <c:v>-170</c:v>
                </c:pt>
                <c:pt idx="13">
                  <c:v>-204</c:v>
                </c:pt>
                <c:pt idx="14">
                  <c:v>-204</c:v>
                </c:pt>
                <c:pt idx="15">
                  <c:v>-214</c:v>
                </c:pt>
                <c:pt idx="16">
                  <c:v>-196</c:v>
                </c:pt>
                <c:pt idx="17">
                  <c:v>-202</c:v>
                </c:pt>
                <c:pt idx="18">
                  <c:v>-254</c:v>
                </c:pt>
                <c:pt idx="19">
                  <c:v>-292</c:v>
                </c:pt>
                <c:pt idx="20">
                  <c:v>-274</c:v>
                </c:pt>
                <c:pt idx="21">
                  <c:v>-292</c:v>
                </c:pt>
                <c:pt idx="22">
                  <c:v>-346</c:v>
                </c:pt>
                <c:pt idx="23">
                  <c:v>-364</c:v>
                </c:pt>
                <c:pt idx="24">
                  <c:v>-338</c:v>
                </c:pt>
                <c:pt idx="25">
                  <c:v>-388</c:v>
                </c:pt>
                <c:pt idx="26">
                  <c:v>-354</c:v>
                </c:pt>
                <c:pt idx="27">
                  <c:v>-360</c:v>
                </c:pt>
                <c:pt idx="28">
                  <c:v>-354</c:v>
                </c:pt>
                <c:pt idx="29">
                  <c:v>-344</c:v>
                </c:pt>
                <c:pt idx="30">
                  <c:v>-330</c:v>
                </c:pt>
                <c:pt idx="31">
                  <c:v>-364</c:v>
                </c:pt>
                <c:pt idx="32">
                  <c:v>-390</c:v>
                </c:pt>
                <c:pt idx="33">
                  <c:v>-324</c:v>
                </c:pt>
                <c:pt idx="34">
                  <c:v>-282</c:v>
                </c:pt>
                <c:pt idx="35">
                  <c:v>-330</c:v>
                </c:pt>
                <c:pt idx="36">
                  <c:v>-268</c:v>
                </c:pt>
                <c:pt idx="37">
                  <c:v>-300</c:v>
                </c:pt>
                <c:pt idx="38">
                  <c:v>-320</c:v>
                </c:pt>
                <c:pt idx="39">
                  <c:v>-296</c:v>
                </c:pt>
                <c:pt idx="40">
                  <c:v>-300</c:v>
                </c:pt>
                <c:pt idx="41">
                  <c:v>-304</c:v>
                </c:pt>
                <c:pt idx="42">
                  <c:v>-282</c:v>
                </c:pt>
                <c:pt idx="43">
                  <c:v>-320</c:v>
                </c:pt>
                <c:pt idx="44">
                  <c:v>-258</c:v>
                </c:pt>
                <c:pt idx="45">
                  <c:v>-246</c:v>
                </c:pt>
                <c:pt idx="46">
                  <c:v>-332</c:v>
                </c:pt>
                <c:pt idx="47">
                  <c:v>-332</c:v>
                </c:pt>
                <c:pt idx="48">
                  <c:v>-316</c:v>
                </c:pt>
                <c:pt idx="49">
                  <c:v>-308</c:v>
                </c:pt>
                <c:pt idx="50">
                  <c:v>-322</c:v>
                </c:pt>
                <c:pt idx="51">
                  <c:v>-326</c:v>
                </c:pt>
                <c:pt idx="52">
                  <c:v>-306</c:v>
                </c:pt>
                <c:pt idx="53">
                  <c:v>-326</c:v>
                </c:pt>
                <c:pt idx="54">
                  <c:v>-334</c:v>
                </c:pt>
                <c:pt idx="55">
                  <c:v>-338</c:v>
                </c:pt>
                <c:pt idx="56">
                  <c:v>-274</c:v>
                </c:pt>
                <c:pt idx="57">
                  <c:v>-328</c:v>
                </c:pt>
                <c:pt idx="58">
                  <c:v>-324</c:v>
                </c:pt>
                <c:pt idx="59">
                  <c:v>-328</c:v>
                </c:pt>
                <c:pt idx="60">
                  <c:v>-200</c:v>
                </c:pt>
                <c:pt idx="61">
                  <c:v>-404</c:v>
                </c:pt>
                <c:pt idx="62">
                  <c:v>-396</c:v>
                </c:pt>
                <c:pt idx="63">
                  <c:v>-360</c:v>
                </c:pt>
                <c:pt idx="64">
                  <c:v>-322</c:v>
                </c:pt>
                <c:pt idx="65">
                  <c:v>-360</c:v>
                </c:pt>
                <c:pt idx="66">
                  <c:v>-332</c:v>
                </c:pt>
                <c:pt idx="67">
                  <c:v>-392</c:v>
                </c:pt>
                <c:pt idx="68">
                  <c:v>-320</c:v>
                </c:pt>
                <c:pt idx="69">
                  <c:v>-340</c:v>
                </c:pt>
                <c:pt idx="70">
                  <c:v>-344</c:v>
                </c:pt>
                <c:pt idx="71">
                  <c:v>-368</c:v>
                </c:pt>
                <c:pt idx="72">
                  <c:v>-350</c:v>
                </c:pt>
                <c:pt idx="73">
                  <c:v>-330</c:v>
                </c:pt>
                <c:pt idx="74">
                  <c:v>-374</c:v>
                </c:pt>
                <c:pt idx="75">
                  <c:v>-312</c:v>
                </c:pt>
                <c:pt idx="76">
                  <c:v>-304</c:v>
                </c:pt>
                <c:pt idx="77">
                  <c:v>-338</c:v>
                </c:pt>
                <c:pt idx="78">
                  <c:v>-314</c:v>
                </c:pt>
                <c:pt idx="79">
                  <c:v>-332</c:v>
                </c:pt>
                <c:pt idx="80">
                  <c:v>-314</c:v>
                </c:pt>
                <c:pt idx="81">
                  <c:v>-330</c:v>
                </c:pt>
                <c:pt idx="82">
                  <c:v>-334</c:v>
                </c:pt>
                <c:pt idx="83">
                  <c:v>-316</c:v>
                </c:pt>
                <c:pt idx="84">
                  <c:v>-284</c:v>
                </c:pt>
                <c:pt idx="85">
                  <c:v>-296</c:v>
                </c:pt>
                <c:pt idx="86">
                  <c:v>-286</c:v>
                </c:pt>
                <c:pt idx="87">
                  <c:v>-304</c:v>
                </c:pt>
                <c:pt idx="88">
                  <c:v>-340</c:v>
                </c:pt>
                <c:pt idx="89">
                  <c:v>-300</c:v>
                </c:pt>
                <c:pt idx="90">
                  <c:v>-318</c:v>
                </c:pt>
                <c:pt idx="91">
                  <c:v>-304</c:v>
                </c:pt>
                <c:pt idx="92">
                  <c:v>-324</c:v>
                </c:pt>
                <c:pt idx="93">
                  <c:v>-336</c:v>
                </c:pt>
                <c:pt idx="94">
                  <c:v>-318</c:v>
                </c:pt>
                <c:pt idx="95">
                  <c:v>-316</c:v>
                </c:pt>
                <c:pt idx="96">
                  <c:v>-308</c:v>
                </c:pt>
                <c:pt idx="97">
                  <c:v>-288</c:v>
                </c:pt>
                <c:pt idx="98">
                  <c:v>-310</c:v>
                </c:pt>
                <c:pt idx="99">
                  <c:v>-294</c:v>
                </c:pt>
                <c:pt idx="100">
                  <c:v>-316</c:v>
                </c:pt>
                <c:pt idx="101">
                  <c:v>-274</c:v>
                </c:pt>
                <c:pt idx="102">
                  <c:v>-294</c:v>
                </c:pt>
                <c:pt idx="103">
                  <c:v>-282</c:v>
                </c:pt>
                <c:pt idx="104">
                  <c:v>-314</c:v>
                </c:pt>
                <c:pt idx="105">
                  <c:v>-242</c:v>
                </c:pt>
                <c:pt idx="106">
                  <c:v>-250</c:v>
                </c:pt>
                <c:pt idx="107">
                  <c:v>-230</c:v>
                </c:pt>
                <c:pt idx="108">
                  <c:v>-176</c:v>
                </c:pt>
                <c:pt idx="109">
                  <c:v>-398</c:v>
                </c:pt>
                <c:pt idx="110">
                  <c:v>-388</c:v>
                </c:pt>
                <c:pt idx="111">
                  <c:v>-404</c:v>
                </c:pt>
                <c:pt idx="112">
                  <c:v>-400</c:v>
                </c:pt>
                <c:pt idx="113">
                  <c:v>-334</c:v>
                </c:pt>
                <c:pt idx="114">
                  <c:v>-376</c:v>
                </c:pt>
                <c:pt idx="115">
                  <c:v>-390</c:v>
                </c:pt>
                <c:pt idx="116">
                  <c:v>-406</c:v>
                </c:pt>
                <c:pt idx="117">
                  <c:v>-426</c:v>
                </c:pt>
                <c:pt idx="118">
                  <c:v>-438</c:v>
                </c:pt>
                <c:pt idx="119">
                  <c:v>-388</c:v>
                </c:pt>
                <c:pt idx="120">
                  <c:v>-410</c:v>
                </c:pt>
                <c:pt idx="121">
                  <c:v>-370</c:v>
                </c:pt>
                <c:pt idx="122">
                  <c:v>-356</c:v>
                </c:pt>
                <c:pt idx="123">
                  <c:v>-374</c:v>
                </c:pt>
                <c:pt idx="124">
                  <c:v>-332</c:v>
                </c:pt>
                <c:pt idx="125">
                  <c:v>-376</c:v>
                </c:pt>
                <c:pt idx="126">
                  <c:v>-332</c:v>
                </c:pt>
                <c:pt idx="127">
                  <c:v>-348</c:v>
                </c:pt>
                <c:pt idx="128">
                  <c:v>-354</c:v>
                </c:pt>
                <c:pt idx="129">
                  <c:v>-386</c:v>
                </c:pt>
                <c:pt idx="130">
                  <c:v>-402</c:v>
                </c:pt>
                <c:pt idx="131">
                  <c:v>-430</c:v>
                </c:pt>
                <c:pt idx="132">
                  <c:v>-434</c:v>
                </c:pt>
                <c:pt idx="133">
                  <c:v>-446</c:v>
                </c:pt>
                <c:pt idx="134">
                  <c:v>-456</c:v>
                </c:pt>
                <c:pt idx="135">
                  <c:v>-398</c:v>
                </c:pt>
                <c:pt idx="136">
                  <c:v>-420</c:v>
                </c:pt>
                <c:pt idx="137">
                  <c:v>-432</c:v>
                </c:pt>
                <c:pt idx="138">
                  <c:v>-466</c:v>
                </c:pt>
                <c:pt idx="139">
                  <c:v>-440</c:v>
                </c:pt>
                <c:pt idx="140">
                  <c:v>-440</c:v>
                </c:pt>
                <c:pt idx="141">
                  <c:v>-442</c:v>
                </c:pt>
                <c:pt idx="142">
                  <c:v>-422</c:v>
                </c:pt>
                <c:pt idx="143">
                  <c:v>-446</c:v>
                </c:pt>
                <c:pt idx="144">
                  <c:v>-388</c:v>
                </c:pt>
                <c:pt idx="145">
                  <c:v>-354</c:v>
                </c:pt>
                <c:pt idx="146">
                  <c:v>-362</c:v>
                </c:pt>
                <c:pt idx="147">
                  <c:v>-342</c:v>
                </c:pt>
                <c:pt idx="148">
                  <c:v>-392</c:v>
                </c:pt>
                <c:pt idx="149">
                  <c:v>-418</c:v>
                </c:pt>
                <c:pt idx="150">
                  <c:v>-370</c:v>
                </c:pt>
                <c:pt idx="151">
                  <c:v>-412</c:v>
                </c:pt>
                <c:pt idx="152">
                  <c:v>-400</c:v>
                </c:pt>
                <c:pt idx="153">
                  <c:v>-368</c:v>
                </c:pt>
                <c:pt idx="154">
                  <c:v>-370</c:v>
                </c:pt>
                <c:pt idx="155">
                  <c:v>-390</c:v>
                </c:pt>
                <c:pt idx="156">
                  <c:v>-394</c:v>
                </c:pt>
                <c:pt idx="157">
                  <c:v>-374</c:v>
                </c:pt>
                <c:pt idx="158">
                  <c:v>-418</c:v>
                </c:pt>
                <c:pt idx="159">
                  <c:v>-374</c:v>
                </c:pt>
                <c:pt idx="160">
                  <c:v>-348</c:v>
                </c:pt>
                <c:pt idx="161">
                  <c:v>266</c:v>
                </c:pt>
                <c:pt idx="162">
                  <c:v>224</c:v>
                </c:pt>
                <c:pt idx="163">
                  <c:v>212</c:v>
                </c:pt>
                <c:pt idx="164">
                  <c:v>212</c:v>
                </c:pt>
                <c:pt idx="165">
                  <c:v>218</c:v>
                </c:pt>
                <c:pt idx="166">
                  <c:v>240</c:v>
                </c:pt>
                <c:pt idx="167">
                  <c:v>210</c:v>
                </c:pt>
                <c:pt idx="168">
                  <c:v>184</c:v>
                </c:pt>
                <c:pt idx="169">
                  <c:v>220</c:v>
                </c:pt>
                <c:pt idx="170">
                  <c:v>260</c:v>
                </c:pt>
                <c:pt idx="171">
                  <c:v>208</c:v>
                </c:pt>
                <c:pt idx="172">
                  <c:v>204</c:v>
                </c:pt>
                <c:pt idx="173">
                  <c:v>170</c:v>
                </c:pt>
                <c:pt idx="174">
                  <c:v>188</c:v>
                </c:pt>
                <c:pt idx="175">
                  <c:v>176</c:v>
                </c:pt>
                <c:pt idx="176">
                  <c:v>192</c:v>
                </c:pt>
                <c:pt idx="177">
                  <c:v>170</c:v>
                </c:pt>
                <c:pt idx="178">
                  <c:v>88</c:v>
                </c:pt>
                <c:pt idx="179">
                  <c:v>66</c:v>
                </c:pt>
                <c:pt idx="180">
                  <c:v>48</c:v>
                </c:pt>
                <c:pt idx="181">
                  <c:v>60</c:v>
                </c:pt>
                <c:pt idx="182">
                  <c:v>86</c:v>
                </c:pt>
                <c:pt idx="183">
                  <c:v>20</c:v>
                </c:pt>
                <c:pt idx="184">
                  <c:v>42</c:v>
                </c:pt>
                <c:pt idx="185">
                  <c:v>46</c:v>
                </c:pt>
                <c:pt idx="186">
                  <c:v>54</c:v>
                </c:pt>
                <c:pt idx="187">
                  <c:v>102</c:v>
                </c:pt>
                <c:pt idx="188">
                  <c:v>8</c:v>
                </c:pt>
                <c:pt idx="189">
                  <c:v>26</c:v>
                </c:pt>
                <c:pt idx="190">
                  <c:v>6</c:v>
                </c:pt>
                <c:pt idx="191">
                  <c:v>2</c:v>
                </c:pt>
                <c:pt idx="192">
                  <c:v>16</c:v>
                </c:pt>
                <c:pt idx="193">
                  <c:v>16</c:v>
                </c:pt>
                <c:pt idx="194">
                  <c:v>10</c:v>
                </c:pt>
                <c:pt idx="195">
                  <c:v>-2</c:v>
                </c:pt>
                <c:pt idx="196">
                  <c:v>-28</c:v>
                </c:pt>
                <c:pt idx="197">
                  <c:v>-10</c:v>
                </c:pt>
                <c:pt idx="198">
                  <c:v>-18</c:v>
                </c:pt>
                <c:pt idx="199">
                  <c:v>-6</c:v>
                </c:pt>
                <c:pt idx="200">
                  <c:v>-14</c:v>
                </c:pt>
                <c:pt idx="201">
                  <c:v>2</c:v>
                </c:pt>
                <c:pt idx="202">
                  <c:v>-8</c:v>
                </c:pt>
                <c:pt idx="203">
                  <c:v>10</c:v>
                </c:pt>
                <c:pt idx="204">
                  <c:v>-26</c:v>
                </c:pt>
                <c:pt idx="205">
                  <c:v>-24</c:v>
                </c:pt>
                <c:pt idx="206">
                  <c:v>2</c:v>
                </c:pt>
                <c:pt idx="207">
                  <c:v>-30</c:v>
                </c:pt>
                <c:pt idx="208">
                  <c:v>-18</c:v>
                </c:pt>
                <c:pt idx="209">
                  <c:v>-44</c:v>
                </c:pt>
                <c:pt idx="210">
                  <c:v>-68</c:v>
                </c:pt>
                <c:pt idx="211">
                  <c:v>-28</c:v>
                </c:pt>
                <c:pt idx="212">
                  <c:v>-44</c:v>
                </c:pt>
                <c:pt idx="213">
                  <c:v>-12</c:v>
                </c:pt>
                <c:pt idx="214">
                  <c:v>-38</c:v>
                </c:pt>
                <c:pt idx="215">
                  <c:v>-32</c:v>
                </c:pt>
                <c:pt idx="216">
                  <c:v>-48</c:v>
                </c:pt>
                <c:pt idx="217">
                  <c:v>-130</c:v>
                </c:pt>
                <c:pt idx="218">
                  <c:v>-134</c:v>
                </c:pt>
                <c:pt idx="219">
                  <c:v>-74</c:v>
                </c:pt>
                <c:pt idx="220">
                  <c:v>-66</c:v>
                </c:pt>
                <c:pt idx="221">
                  <c:v>-50</c:v>
                </c:pt>
                <c:pt idx="222">
                  <c:v>76</c:v>
                </c:pt>
                <c:pt idx="223">
                  <c:v>-14</c:v>
                </c:pt>
                <c:pt idx="224">
                  <c:v>-38</c:v>
                </c:pt>
                <c:pt idx="225">
                  <c:v>-44</c:v>
                </c:pt>
                <c:pt idx="226">
                  <c:v>-44</c:v>
                </c:pt>
                <c:pt idx="227">
                  <c:v>-32</c:v>
                </c:pt>
                <c:pt idx="228">
                  <c:v>-48</c:v>
                </c:pt>
                <c:pt idx="229">
                  <c:v>-46</c:v>
                </c:pt>
                <c:pt idx="230">
                  <c:v>-60</c:v>
                </c:pt>
                <c:pt idx="231">
                  <c:v>-48</c:v>
                </c:pt>
                <c:pt idx="232">
                  <c:v>-14</c:v>
                </c:pt>
                <c:pt idx="233">
                  <c:v>-6</c:v>
                </c:pt>
                <c:pt idx="234">
                  <c:v>-20</c:v>
                </c:pt>
                <c:pt idx="235">
                  <c:v>-14</c:v>
                </c:pt>
                <c:pt idx="236">
                  <c:v>-22</c:v>
                </c:pt>
                <c:pt idx="237">
                  <c:v>34</c:v>
                </c:pt>
                <c:pt idx="238">
                  <c:v>-14</c:v>
                </c:pt>
                <c:pt idx="239">
                  <c:v>-22</c:v>
                </c:pt>
                <c:pt idx="240">
                  <c:v>-44</c:v>
                </c:pt>
                <c:pt idx="241">
                  <c:v>-60</c:v>
                </c:pt>
                <c:pt idx="242">
                  <c:v>-60</c:v>
                </c:pt>
                <c:pt idx="243">
                  <c:v>-62</c:v>
                </c:pt>
                <c:pt idx="244">
                  <c:v>-80</c:v>
                </c:pt>
                <c:pt idx="245">
                  <c:v>-118</c:v>
                </c:pt>
                <c:pt idx="246">
                  <c:v>-50</c:v>
                </c:pt>
                <c:pt idx="247">
                  <c:v>-118</c:v>
                </c:pt>
                <c:pt idx="248">
                  <c:v>-94</c:v>
                </c:pt>
                <c:pt idx="249">
                  <c:v>-148</c:v>
                </c:pt>
                <c:pt idx="250">
                  <c:v>-138</c:v>
                </c:pt>
                <c:pt idx="251">
                  <c:v>-100</c:v>
                </c:pt>
                <c:pt idx="252">
                  <c:v>-96</c:v>
                </c:pt>
                <c:pt idx="253">
                  <c:v>-84</c:v>
                </c:pt>
                <c:pt idx="254">
                  <c:v>-116</c:v>
                </c:pt>
                <c:pt idx="255">
                  <c:v>-164</c:v>
                </c:pt>
                <c:pt idx="256">
                  <c:v>-158</c:v>
                </c:pt>
                <c:pt idx="257">
                  <c:v>-208</c:v>
                </c:pt>
                <c:pt idx="258">
                  <c:v>-212</c:v>
                </c:pt>
                <c:pt idx="259">
                  <c:v>-254</c:v>
                </c:pt>
                <c:pt idx="260">
                  <c:v>-206</c:v>
                </c:pt>
                <c:pt idx="261">
                  <c:v>-280</c:v>
                </c:pt>
                <c:pt idx="262">
                  <c:v>-224</c:v>
                </c:pt>
                <c:pt idx="263">
                  <c:v>-184</c:v>
                </c:pt>
                <c:pt idx="264">
                  <c:v>-226</c:v>
                </c:pt>
                <c:pt idx="265">
                  <c:v>-252</c:v>
                </c:pt>
                <c:pt idx="266">
                  <c:v>-226</c:v>
                </c:pt>
                <c:pt idx="267">
                  <c:v>-284</c:v>
                </c:pt>
                <c:pt idx="268">
                  <c:v>-268</c:v>
                </c:pt>
                <c:pt idx="269">
                  <c:v>-282</c:v>
                </c:pt>
                <c:pt idx="270">
                  <c:v>-194</c:v>
                </c:pt>
                <c:pt idx="271">
                  <c:v>-228</c:v>
                </c:pt>
                <c:pt idx="272">
                  <c:v>-182</c:v>
                </c:pt>
                <c:pt idx="273">
                  <c:v>-284</c:v>
                </c:pt>
                <c:pt idx="274">
                  <c:v>-272</c:v>
                </c:pt>
                <c:pt idx="275">
                  <c:v>-318</c:v>
                </c:pt>
                <c:pt idx="276">
                  <c:v>-236</c:v>
                </c:pt>
                <c:pt idx="277">
                  <c:v>-306</c:v>
                </c:pt>
                <c:pt idx="278">
                  <c:v>-234</c:v>
                </c:pt>
                <c:pt idx="279">
                  <c:v>-324</c:v>
                </c:pt>
                <c:pt idx="280">
                  <c:v>-276</c:v>
                </c:pt>
                <c:pt idx="281">
                  <c:v>-248</c:v>
                </c:pt>
                <c:pt idx="282">
                  <c:v>-254</c:v>
                </c:pt>
                <c:pt idx="283">
                  <c:v>-268</c:v>
                </c:pt>
                <c:pt idx="284">
                  <c:v>-190</c:v>
                </c:pt>
                <c:pt idx="285">
                  <c:v>-236</c:v>
                </c:pt>
                <c:pt idx="286">
                  <c:v>-254</c:v>
                </c:pt>
                <c:pt idx="287">
                  <c:v>-236</c:v>
                </c:pt>
                <c:pt idx="288">
                  <c:v>-230</c:v>
                </c:pt>
                <c:pt idx="289">
                  <c:v>-252</c:v>
                </c:pt>
                <c:pt idx="290">
                  <c:v>-280</c:v>
                </c:pt>
                <c:pt idx="291">
                  <c:v>-266</c:v>
                </c:pt>
                <c:pt idx="292">
                  <c:v>-264</c:v>
                </c:pt>
                <c:pt idx="293">
                  <c:v>-214</c:v>
                </c:pt>
                <c:pt idx="294">
                  <c:v>-188</c:v>
                </c:pt>
                <c:pt idx="295">
                  <c:v>-206</c:v>
                </c:pt>
                <c:pt idx="296">
                  <c:v>-278</c:v>
                </c:pt>
                <c:pt idx="297">
                  <c:v>-234</c:v>
                </c:pt>
                <c:pt idx="298">
                  <c:v>-242</c:v>
                </c:pt>
                <c:pt idx="299">
                  <c:v>-242</c:v>
                </c:pt>
                <c:pt idx="300">
                  <c:v>-198</c:v>
                </c:pt>
                <c:pt idx="301">
                  <c:v>-222</c:v>
                </c:pt>
                <c:pt idx="302">
                  <c:v>-198</c:v>
                </c:pt>
                <c:pt idx="303">
                  <c:v>-190</c:v>
                </c:pt>
                <c:pt idx="304">
                  <c:v>-182</c:v>
                </c:pt>
                <c:pt idx="305">
                  <c:v>-230</c:v>
                </c:pt>
                <c:pt idx="306">
                  <c:v>-210</c:v>
                </c:pt>
                <c:pt idx="307">
                  <c:v>-266</c:v>
                </c:pt>
                <c:pt idx="308">
                  <c:v>-256</c:v>
                </c:pt>
                <c:pt idx="309">
                  <c:v>-228</c:v>
                </c:pt>
                <c:pt idx="310">
                  <c:v>-270</c:v>
                </c:pt>
                <c:pt idx="311">
                  <c:v>-202</c:v>
                </c:pt>
                <c:pt idx="312">
                  <c:v>-166</c:v>
                </c:pt>
                <c:pt idx="313">
                  <c:v>-170</c:v>
                </c:pt>
                <c:pt idx="314">
                  <c:v>-210</c:v>
                </c:pt>
                <c:pt idx="315">
                  <c:v>-206</c:v>
                </c:pt>
                <c:pt idx="316">
                  <c:v>-208</c:v>
                </c:pt>
                <c:pt idx="317">
                  <c:v>-204</c:v>
                </c:pt>
                <c:pt idx="318">
                  <c:v>-164</c:v>
                </c:pt>
                <c:pt idx="319">
                  <c:v>-218</c:v>
                </c:pt>
                <c:pt idx="320">
                  <c:v>-260</c:v>
                </c:pt>
                <c:pt idx="321">
                  <c:v>-252</c:v>
                </c:pt>
                <c:pt idx="322">
                  <c:v>-274</c:v>
                </c:pt>
                <c:pt idx="323">
                  <c:v>-330</c:v>
                </c:pt>
                <c:pt idx="324">
                  <c:v>-270</c:v>
                </c:pt>
                <c:pt idx="325">
                  <c:v>-324</c:v>
                </c:pt>
                <c:pt idx="326">
                  <c:v>-358</c:v>
                </c:pt>
                <c:pt idx="327">
                  <c:v>-292</c:v>
                </c:pt>
                <c:pt idx="328">
                  <c:v>-324</c:v>
                </c:pt>
                <c:pt idx="329">
                  <c:v>-342</c:v>
                </c:pt>
                <c:pt idx="330">
                  <c:v>-418</c:v>
                </c:pt>
                <c:pt idx="331">
                  <c:v>-286</c:v>
                </c:pt>
                <c:pt idx="332">
                  <c:v>-328</c:v>
                </c:pt>
                <c:pt idx="333">
                  <c:v>-310</c:v>
                </c:pt>
                <c:pt idx="334">
                  <c:v>-266</c:v>
                </c:pt>
                <c:pt idx="335">
                  <c:v>-272</c:v>
                </c:pt>
                <c:pt idx="336">
                  <c:v>-280</c:v>
                </c:pt>
                <c:pt idx="337">
                  <c:v>-316</c:v>
                </c:pt>
                <c:pt idx="338">
                  <c:v>-270</c:v>
                </c:pt>
                <c:pt idx="339">
                  <c:v>-262</c:v>
                </c:pt>
                <c:pt idx="340">
                  <c:v>-240</c:v>
                </c:pt>
                <c:pt idx="341">
                  <c:v>-224</c:v>
                </c:pt>
                <c:pt idx="342">
                  <c:v>-278</c:v>
                </c:pt>
                <c:pt idx="343">
                  <c:v>-284</c:v>
                </c:pt>
                <c:pt idx="344">
                  <c:v>-280</c:v>
                </c:pt>
                <c:pt idx="345">
                  <c:v>-242</c:v>
                </c:pt>
                <c:pt idx="346">
                  <c:v>-246</c:v>
                </c:pt>
                <c:pt idx="347">
                  <c:v>-252</c:v>
                </c:pt>
                <c:pt idx="348">
                  <c:v>-278</c:v>
                </c:pt>
                <c:pt idx="349">
                  <c:v>-294</c:v>
                </c:pt>
                <c:pt idx="350">
                  <c:v>-210</c:v>
                </c:pt>
                <c:pt idx="351">
                  <c:v>-264</c:v>
                </c:pt>
                <c:pt idx="352">
                  <c:v>-230</c:v>
                </c:pt>
                <c:pt idx="353">
                  <c:v>-206</c:v>
                </c:pt>
                <c:pt idx="354">
                  <c:v>-262</c:v>
                </c:pt>
                <c:pt idx="355">
                  <c:v>-312</c:v>
                </c:pt>
                <c:pt idx="356">
                  <c:v>-140</c:v>
                </c:pt>
                <c:pt idx="357">
                  <c:v>-110</c:v>
                </c:pt>
                <c:pt idx="358">
                  <c:v>-198</c:v>
                </c:pt>
                <c:pt idx="359">
                  <c:v>-168</c:v>
                </c:pt>
                <c:pt idx="360">
                  <c:v>-148</c:v>
                </c:pt>
                <c:pt idx="361">
                  <c:v>-286</c:v>
                </c:pt>
                <c:pt idx="362">
                  <c:v>-230</c:v>
                </c:pt>
                <c:pt idx="363">
                  <c:v>-310</c:v>
                </c:pt>
                <c:pt idx="364">
                  <c:v>-316</c:v>
                </c:pt>
                <c:pt idx="365">
                  <c:v>-348</c:v>
                </c:pt>
                <c:pt idx="366">
                  <c:v>-304</c:v>
                </c:pt>
                <c:pt idx="367">
                  <c:v>-286</c:v>
                </c:pt>
                <c:pt idx="368">
                  <c:v>-322</c:v>
                </c:pt>
                <c:pt idx="369">
                  <c:v>-314</c:v>
                </c:pt>
                <c:pt idx="370">
                  <c:v>-284</c:v>
                </c:pt>
                <c:pt idx="371">
                  <c:v>-194</c:v>
                </c:pt>
                <c:pt idx="372">
                  <c:v>-272</c:v>
                </c:pt>
                <c:pt idx="373">
                  <c:v>-282</c:v>
                </c:pt>
                <c:pt idx="374">
                  <c:v>-240</c:v>
                </c:pt>
                <c:pt idx="375">
                  <c:v>-204</c:v>
                </c:pt>
                <c:pt idx="376">
                  <c:v>-204</c:v>
                </c:pt>
                <c:pt idx="377">
                  <c:v>-204</c:v>
                </c:pt>
                <c:pt idx="378">
                  <c:v>-150</c:v>
                </c:pt>
                <c:pt idx="379">
                  <c:v>-100</c:v>
                </c:pt>
                <c:pt idx="380">
                  <c:v>-124</c:v>
                </c:pt>
                <c:pt idx="381">
                  <c:v>-154</c:v>
                </c:pt>
                <c:pt idx="382">
                  <c:v>-62</c:v>
                </c:pt>
                <c:pt idx="383">
                  <c:v>-122</c:v>
                </c:pt>
                <c:pt idx="384">
                  <c:v>-92</c:v>
                </c:pt>
                <c:pt idx="385">
                  <c:v>-60</c:v>
                </c:pt>
                <c:pt idx="386">
                  <c:v>-2</c:v>
                </c:pt>
                <c:pt idx="387">
                  <c:v>8</c:v>
                </c:pt>
                <c:pt idx="388">
                  <c:v>-8</c:v>
                </c:pt>
                <c:pt idx="389">
                  <c:v>32</c:v>
                </c:pt>
                <c:pt idx="390">
                  <c:v>56</c:v>
                </c:pt>
                <c:pt idx="391">
                  <c:v>-18</c:v>
                </c:pt>
                <c:pt idx="392">
                  <c:v>52</c:v>
                </c:pt>
                <c:pt idx="393">
                  <c:v>6</c:v>
                </c:pt>
                <c:pt idx="394">
                  <c:v>62</c:v>
                </c:pt>
                <c:pt idx="395">
                  <c:v>44</c:v>
                </c:pt>
                <c:pt idx="396">
                  <c:v>144</c:v>
                </c:pt>
                <c:pt idx="397">
                  <c:v>90</c:v>
                </c:pt>
                <c:pt idx="398">
                  <c:v>42</c:v>
                </c:pt>
                <c:pt idx="399">
                  <c:v>-20</c:v>
                </c:pt>
                <c:pt idx="400">
                  <c:v>36</c:v>
                </c:pt>
                <c:pt idx="401">
                  <c:v>24</c:v>
                </c:pt>
                <c:pt idx="402">
                  <c:v>74</c:v>
                </c:pt>
                <c:pt idx="403">
                  <c:v>60</c:v>
                </c:pt>
                <c:pt idx="404">
                  <c:v>54</c:v>
                </c:pt>
                <c:pt idx="405">
                  <c:v>324</c:v>
                </c:pt>
                <c:pt idx="406">
                  <c:v>306</c:v>
                </c:pt>
                <c:pt idx="407">
                  <c:v>270</c:v>
                </c:pt>
                <c:pt idx="408">
                  <c:v>220</c:v>
                </c:pt>
                <c:pt idx="409">
                  <c:v>260</c:v>
                </c:pt>
                <c:pt idx="410">
                  <c:v>240</c:v>
                </c:pt>
                <c:pt idx="411">
                  <c:v>270</c:v>
                </c:pt>
                <c:pt idx="412">
                  <c:v>270</c:v>
                </c:pt>
                <c:pt idx="413">
                  <c:v>270</c:v>
                </c:pt>
                <c:pt idx="414">
                  <c:v>476</c:v>
                </c:pt>
                <c:pt idx="415">
                  <c:v>320</c:v>
                </c:pt>
                <c:pt idx="416">
                  <c:v>326</c:v>
                </c:pt>
                <c:pt idx="417">
                  <c:v>386</c:v>
                </c:pt>
                <c:pt idx="418">
                  <c:v>382</c:v>
                </c:pt>
                <c:pt idx="419">
                  <c:v>470</c:v>
                </c:pt>
                <c:pt idx="420">
                  <c:v>524</c:v>
                </c:pt>
                <c:pt idx="421">
                  <c:v>486</c:v>
                </c:pt>
                <c:pt idx="422">
                  <c:v>374</c:v>
                </c:pt>
                <c:pt idx="423">
                  <c:v>398</c:v>
                </c:pt>
                <c:pt idx="424">
                  <c:v>366</c:v>
                </c:pt>
                <c:pt idx="425">
                  <c:v>342</c:v>
                </c:pt>
                <c:pt idx="426">
                  <c:v>192</c:v>
                </c:pt>
                <c:pt idx="427">
                  <c:v>228</c:v>
                </c:pt>
                <c:pt idx="428">
                  <c:v>222</c:v>
                </c:pt>
                <c:pt idx="429">
                  <c:v>210</c:v>
                </c:pt>
                <c:pt idx="430">
                  <c:v>270</c:v>
                </c:pt>
                <c:pt idx="431">
                  <c:v>260</c:v>
                </c:pt>
                <c:pt idx="432">
                  <c:v>226</c:v>
                </c:pt>
                <c:pt idx="433">
                  <c:v>260</c:v>
                </c:pt>
                <c:pt idx="434">
                  <c:v>238</c:v>
                </c:pt>
                <c:pt idx="435">
                  <c:v>172</c:v>
                </c:pt>
                <c:pt idx="436">
                  <c:v>192</c:v>
                </c:pt>
                <c:pt idx="437">
                  <c:v>108</c:v>
                </c:pt>
                <c:pt idx="438">
                  <c:v>202</c:v>
                </c:pt>
                <c:pt idx="439">
                  <c:v>0</c:v>
                </c:pt>
                <c:pt idx="440">
                  <c:v>14</c:v>
                </c:pt>
                <c:pt idx="441">
                  <c:v>146</c:v>
                </c:pt>
                <c:pt idx="442">
                  <c:v>120</c:v>
                </c:pt>
                <c:pt idx="443">
                  <c:v>116</c:v>
                </c:pt>
                <c:pt idx="444">
                  <c:v>-6</c:v>
                </c:pt>
                <c:pt idx="445">
                  <c:v>88</c:v>
                </c:pt>
                <c:pt idx="446">
                  <c:v>112</c:v>
                </c:pt>
                <c:pt idx="447">
                  <c:v>84</c:v>
                </c:pt>
                <c:pt idx="448">
                  <c:v>152</c:v>
                </c:pt>
                <c:pt idx="449">
                  <c:v>196</c:v>
                </c:pt>
                <c:pt idx="450">
                  <c:v>102</c:v>
                </c:pt>
                <c:pt idx="451">
                  <c:v>-4</c:v>
                </c:pt>
                <c:pt idx="452">
                  <c:v>66</c:v>
                </c:pt>
                <c:pt idx="453">
                  <c:v>-92</c:v>
                </c:pt>
                <c:pt idx="454">
                  <c:v>-4</c:v>
                </c:pt>
                <c:pt idx="455">
                  <c:v>86</c:v>
                </c:pt>
                <c:pt idx="456">
                  <c:v>38</c:v>
                </c:pt>
                <c:pt idx="457">
                  <c:v>34</c:v>
                </c:pt>
                <c:pt idx="458">
                  <c:v>36</c:v>
                </c:pt>
                <c:pt idx="459">
                  <c:v>0</c:v>
                </c:pt>
                <c:pt idx="460">
                  <c:v>-58</c:v>
                </c:pt>
                <c:pt idx="461">
                  <c:v>10</c:v>
                </c:pt>
                <c:pt idx="462">
                  <c:v>-106</c:v>
                </c:pt>
                <c:pt idx="463">
                  <c:v>-10</c:v>
                </c:pt>
                <c:pt idx="464">
                  <c:v>-114</c:v>
                </c:pt>
                <c:pt idx="465">
                  <c:v>28</c:v>
                </c:pt>
                <c:pt idx="466">
                  <c:v>-80</c:v>
                </c:pt>
                <c:pt idx="467">
                  <c:v>-136</c:v>
                </c:pt>
                <c:pt idx="468">
                  <c:v>-74</c:v>
                </c:pt>
                <c:pt idx="469">
                  <c:v>-70</c:v>
                </c:pt>
                <c:pt idx="470">
                  <c:v>-32</c:v>
                </c:pt>
                <c:pt idx="471">
                  <c:v>86</c:v>
                </c:pt>
                <c:pt idx="472">
                  <c:v>6</c:v>
                </c:pt>
                <c:pt idx="473">
                  <c:v>-38</c:v>
                </c:pt>
                <c:pt idx="474">
                  <c:v>-34</c:v>
                </c:pt>
                <c:pt idx="475">
                  <c:v>-10</c:v>
                </c:pt>
                <c:pt idx="476">
                  <c:v>68</c:v>
                </c:pt>
                <c:pt idx="477">
                  <c:v>32</c:v>
                </c:pt>
                <c:pt idx="478">
                  <c:v>-34</c:v>
                </c:pt>
                <c:pt idx="479">
                  <c:v>-58</c:v>
                </c:pt>
                <c:pt idx="480">
                  <c:v>6</c:v>
                </c:pt>
                <c:pt idx="481">
                  <c:v>28</c:v>
                </c:pt>
                <c:pt idx="482">
                  <c:v>46</c:v>
                </c:pt>
                <c:pt idx="483">
                  <c:v>20</c:v>
                </c:pt>
                <c:pt idx="484">
                  <c:v>94</c:v>
                </c:pt>
                <c:pt idx="485">
                  <c:v>174</c:v>
                </c:pt>
                <c:pt idx="486">
                  <c:v>20</c:v>
                </c:pt>
                <c:pt idx="487">
                  <c:v>56</c:v>
                </c:pt>
                <c:pt idx="488">
                  <c:v>-12</c:v>
                </c:pt>
                <c:pt idx="489">
                  <c:v>4</c:v>
                </c:pt>
                <c:pt idx="490">
                  <c:v>16</c:v>
                </c:pt>
                <c:pt idx="491">
                  <c:v>-22</c:v>
                </c:pt>
                <c:pt idx="492">
                  <c:v>-24</c:v>
                </c:pt>
                <c:pt idx="493">
                  <c:v>24</c:v>
                </c:pt>
                <c:pt idx="494">
                  <c:v>20</c:v>
                </c:pt>
                <c:pt idx="495">
                  <c:v>14</c:v>
                </c:pt>
                <c:pt idx="496">
                  <c:v>-60</c:v>
                </c:pt>
                <c:pt idx="497">
                  <c:v>-46</c:v>
                </c:pt>
                <c:pt idx="498">
                  <c:v>-130</c:v>
                </c:pt>
                <c:pt idx="499">
                  <c:v>-126</c:v>
                </c:pt>
                <c:pt idx="500">
                  <c:v>-158</c:v>
                </c:pt>
                <c:pt idx="501">
                  <c:v>-112</c:v>
                </c:pt>
                <c:pt idx="502">
                  <c:v>-24</c:v>
                </c:pt>
                <c:pt idx="503">
                  <c:v>-66</c:v>
                </c:pt>
                <c:pt idx="504">
                  <c:v>-68</c:v>
                </c:pt>
                <c:pt idx="505">
                  <c:v>-102</c:v>
                </c:pt>
                <c:pt idx="506">
                  <c:v>-126</c:v>
                </c:pt>
                <c:pt idx="507">
                  <c:v>-162</c:v>
                </c:pt>
                <c:pt idx="508">
                  <c:v>-54</c:v>
                </c:pt>
                <c:pt idx="509">
                  <c:v>2</c:v>
                </c:pt>
                <c:pt idx="510">
                  <c:v>-76</c:v>
                </c:pt>
                <c:pt idx="511">
                  <c:v>-104</c:v>
                </c:pt>
                <c:pt idx="512">
                  <c:v>-76</c:v>
                </c:pt>
                <c:pt idx="513">
                  <c:v>-106</c:v>
                </c:pt>
                <c:pt idx="514">
                  <c:v>-158</c:v>
                </c:pt>
                <c:pt idx="515">
                  <c:v>-136</c:v>
                </c:pt>
                <c:pt idx="516">
                  <c:v>-124</c:v>
                </c:pt>
                <c:pt idx="517">
                  <c:v>-134</c:v>
                </c:pt>
                <c:pt idx="518">
                  <c:v>-86</c:v>
                </c:pt>
                <c:pt idx="519">
                  <c:v>-114</c:v>
                </c:pt>
                <c:pt idx="520">
                  <c:v>-134</c:v>
                </c:pt>
                <c:pt idx="521">
                  <c:v>-188</c:v>
                </c:pt>
                <c:pt idx="522">
                  <c:v>-178</c:v>
                </c:pt>
                <c:pt idx="523">
                  <c:v>-182</c:v>
                </c:pt>
                <c:pt idx="524">
                  <c:v>-238</c:v>
                </c:pt>
                <c:pt idx="525">
                  <c:v>-294</c:v>
                </c:pt>
                <c:pt idx="526">
                  <c:v>-144</c:v>
                </c:pt>
                <c:pt idx="527">
                  <c:v>-202</c:v>
                </c:pt>
                <c:pt idx="528">
                  <c:v>-262</c:v>
                </c:pt>
                <c:pt idx="529">
                  <c:v>-228</c:v>
                </c:pt>
                <c:pt idx="530">
                  <c:v>-180</c:v>
                </c:pt>
                <c:pt idx="531">
                  <c:v>-132</c:v>
                </c:pt>
                <c:pt idx="532">
                  <c:v>-192</c:v>
                </c:pt>
                <c:pt idx="533">
                  <c:v>-156</c:v>
                </c:pt>
                <c:pt idx="534">
                  <c:v>-112</c:v>
                </c:pt>
                <c:pt idx="535">
                  <c:v>-146</c:v>
                </c:pt>
                <c:pt idx="536">
                  <c:v>-230</c:v>
                </c:pt>
                <c:pt idx="537">
                  <c:v>-194</c:v>
                </c:pt>
                <c:pt idx="538">
                  <c:v>-230</c:v>
                </c:pt>
                <c:pt idx="539">
                  <c:v>-254</c:v>
                </c:pt>
                <c:pt idx="540">
                  <c:v>-218</c:v>
                </c:pt>
                <c:pt idx="541">
                  <c:v>-240</c:v>
                </c:pt>
                <c:pt idx="542">
                  <c:v>-270</c:v>
                </c:pt>
                <c:pt idx="543">
                  <c:v>-156</c:v>
                </c:pt>
                <c:pt idx="544">
                  <c:v>-192</c:v>
                </c:pt>
                <c:pt idx="545">
                  <c:v>-160</c:v>
                </c:pt>
                <c:pt idx="546">
                  <c:v>-122</c:v>
                </c:pt>
                <c:pt idx="547">
                  <c:v>-216</c:v>
                </c:pt>
                <c:pt idx="548">
                  <c:v>-200</c:v>
                </c:pt>
                <c:pt idx="549">
                  <c:v>-76</c:v>
                </c:pt>
                <c:pt idx="550">
                  <c:v>-62</c:v>
                </c:pt>
                <c:pt idx="551">
                  <c:v>-122</c:v>
                </c:pt>
                <c:pt idx="552">
                  <c:v>-130</c:v>
                </c:pt>
                <c:pt idx="553">
                  <c:v>-144</c:v>
                </c:pt>
                <c:pt idx="554">
                  <c:v>-214</c:v>
                </c:pt>
                <c:pt idx="555">
                  <c:v>-146</c:v>
                </c:pt>
                <c:pt idx="556">
                  <c:v>-128</c:v>
                </c:pt>
                <c:pt idx="557">
                  <c:v>-130</c:v>
                </c:pt>
                <c:pt idx="558">
                  <c:v>-90</c:v>
                </c:pt>
                <c:pt idx="559">
                  <c:v>-70</c:v>
                </c:pt>
                <c:pt idx="560">
                  <c:v>-156</c:v>
                </c:pt>
                <c:pt idx="561">
                  <c:v>-102</c:v>
                </c:pt>
                <c:pt idx="562">
                  <c:v>-182</c:v>
                </c:pt>
                <c:pt idx="563">
                  <c:v>-100</c:v>
                </c:pt>
                <c:pt idx="564">
                  <c:v>-82</c:v>
                </c:pt>
                <c:pt idx="565">
                  <c:v>96</c:v>
                </c:pt>
                <c:pt idx="566">
                  <c:v>-84</c:v>
                </c:pt>
                <c:pt idx="567">
                  <c:v>-38</c:v>
                </c:pt>
                <c:pt idx="568">
                  <c:v>-28</c:v>
                </c:pt>
                <c:pt idx="569">
                  <c:v>-146</c:v>
                </c:pt>
                <c:pt idx="570">
                  <c:v>-52</c:v>
                </c:pt>
                <c:pt idx="571">
                  <c:v>-52</c:v>
                </c:pt>
                <c:pt idx="572">
                  <c:v>-118</c:v>
                </c:pt>
                <c:pt idx="573">
                  <c:v>-144</c:v>
                </c:pt>
                <c:pt idx="574">
                  <c:v>-226</c:v>
                </c:pt>
                <c:pt idx="575">
                  <c:v>-188</c:v>
                </c:pt>
                <c:pt idx="576">
                  <c:v>-120</c:v>
                </c:pt>
                <c:pt idx="577">
                  <c:v>-164</c:v>
                </c:pt>
                <c:pt idx="578">
                  <c:v>-192</c:v>
                </c:pt>
                <c:pt idx="579">
                  <c:v>-186</c:v>
                </c:pt>
                <c:pt idx="580">
                  <c:v>-110</c:v>
                </c:pt>
                <c:pt idx="581">
                  <c:v>-88</c:v>
                </c:pt>
                <c:pt idx="582">
                  <c:v>-106</c:v>
                </c:pt>
                <c:pt idx="583">
                  <c:v>-136</c:v>
                </c:pt>
                <c:pt idx="584">
                  <c:v>-122</c:v>
                </c:pt>
                <c:pt idx="585">
                  <c:v>-56</c:v>
                </c:pt>
                <c:pt idx="586">
                  <c:v>-106</c:v>
                </c:pt>
                <c:pt idx="587">
                  <c:v>-100</c:v>
                </c:pt>
                <c:pt idx="588">
                  <c:v>-80</c:v>
                </c:pt>
                <c:pt idx="589">
                  <c:v>-100</c:v>
                </c:pt>
                <c:pt idx="590">
                  <c:v>-20</c:v>
                </c:pt>
                <c:pt idx="591">
                  <c:v>-60</c:v>
                </c:pt>
                <c:pt idx="592">
                  <c:v>-74</c:v>
                </c:pt>
                <c:pt idx="593">
                  <c:v>-72</c:v>
                </c:pt>
                <c:pt idx="594">
                  <c:v>-46</c:v>
                </c:pt>
                <c:pt idx="595">
                  <c:v>-84</c:v>
                </c:pt>
                <c:pt idx="596">
                  <c:v>-124</c:v>
                </c:pt>
                <c:pt idx="597">
                  <c:v>-106</c:v>
                </c:pt>
                <c:pt idx="598">
                  <c:v>-110</c:v>
                </c:pt>
                <c:pt idx="599">
                  <c:v>-206</c:v>
                </c:pt>
                <c:pt idx="600">
                  <c:v>-184</c:v>
                </c:pt>
                <c:pt idx="601">
                  <c:v>-146</c:v>
                </c:pt>
                <c:pt idx="602">
                  <c:v>-166</c:v>
                </c:pt>
                <c:pt idx="603">
                  <c:v>-146</c:v>
                </c:pt>
                <c:pt idx="604">
                  <c:v>-200</c:v>
                </c:pt>
                <c:pt idx="605">
                  <c:v>-128</c:v>
                </c:pt>
                <c:pt idx="606">
                  <c:v>-158</c:v>
                </c:pt>
                <c:pt idx="607">
                  <c:v>-212</c:v>
                </c:pt>
                <c:pt idx="608">
                  <c:v>-284</c:v>
                </c:pt>
                <c:pt idx="609">
                  <c:v>-262</c:v>
                </c:pt>
                <c:pt idx="610">
                  <c:v>-216</c:v>
                </c:pt>
                <c:pt idx="611">
                  <c:v>-104</c:v>
                </c:pt>
                <c:pt idx="612">
                  <c:v>-58</c:v>
                </c:pt>
                <c:pt idx="613">
                  <c:v>-82</c:v>
                </c:pt>
                <c:pt idx="614">
                  <c:v>-124</c:v>
                </c:pt>
                <c:pt idx="615">
                  <c:v>-36</c:v>
                </c:pt>
                <c:pt idx="616">
                  <c:v>-16</c:v>
                </c:pt>
                <c:pt idx="617">
                  <c:v>2</c:v>
                </c:pt>
                <c:pt idx="618">
                  <c:v>6</c:v>
                </c:pt>
                <c:pt idx="619">
                  <c:v>-26</c:v>
                </c:pt>
                <c:pt idx="620">
                  <c:v>22</c:v>
                </c:pt>
                <c:pt idx="621">
                  <c:v>148</c:v>
                </c:pt>
                <c:pt idx="622">
                  <c:v>98</c:v>
                </c:pt>
                <c:pt idx="623">
                  <c:v>118</c:v>
                </c:pt>
                <c:pt idx="624">
                  <c:v>184</c:v>
                </c:pt>
                <c:pt idx="625">
                  <c:v>194</c:v>
                </c:pt>
                <c:pt idx="626">
                  <c:v>210</c:v>
                </c:pt>
                <c:pt idx="627">
                  <c:v>250</c:v>
                </c:pt>
                <c:pt idx="628">
                  <c:v>238</c:v>
                </c:pt>
                <c:pt idx="629">
                  <c:v>260</c:v>
                </c:pt>
                <c:pt idx="630">
                  <c:v>278</c:v>
                </c:pt>
                <c:pt idx="631">
                  <c:v>306</c:v>
                </c:pt>
                <c:pt idx="632">
                  <c:v>222</c:v>
                </c:pt>
                <c:pt idx="633">
                  <c:v>108</c:v>
                </c:pt>
                <c:pt idx="634">
                  <c:v>176</c:v>
                </c:pt>
                <c:pt idx="635">
                  <c:v>176</c:v>
                </c:pt>
                <c:pt idx="636">
                  <c:v>212</c:v>
                </c:pt>
                <c:pt idx="637">
                  <c:v>196</c:v>
                </c:pt>
                <c:pt idx="638">
                  <c:v>234</c:v>
                </c:pt>
                <c:pt idx="639">
                  <c:v>258</c:v>
                </c:pt>
                <c:pt idx="640">
                  <c:v>224</c:v>
                </c:pt>
                <c:pt idx="641">
                  <c:v>224</c:v>
                </c:pt>
                <c:pt idx="642">
                  <c:v>232</c:v>
                </c:pt>
                <c:pt idx="643">
                  <c:v>182</c:v>
                </c:pt>
                <c:pt idx="644">
                  <c:v>144</c:v>
                </c:pt>
                <c:pt idx="645">
                  <c:v>186</c:v>
                </c:pt>
                <c:pt idx="646">
                  <c:v>152</c:v>
                </c:pt>
                <c:pt idx="647">
                  <c:v>118</c:v>
                </c:pt>
                <c:pt idx="648">
                  <c:v>114</c:v>
                </c:pt>
                <c:pt idx="649">
                  <c:v>2</c:v>
                </c:pt>
                <c:pt idx="650">
                  <c:v>84</c:v>
                </c:pt>
                <c:pt idx="651">
                  <c:v>72</c:v>
                </c:pt>
                <c:pt idx="652">
                  <c:v>72</c:v>
                </c:pt>
                <c:pt idx="653">
                  <c:v>44</c:v>
                </c:pt>
                <c:pt idx="654">
                  <c:v>10</c:v>
                </c:pt>
                <c:pt idx="655">
                  <c:v>40</c:v>
                </c:pt>
                <c:pt idx="656">
                  <c:v>30</c:v>
                </c:pt>
                <c:pt idx="657">
                  <c:v>-36</c:v>
                </c:pt>
                <c:pt idx="658">
                  <c:v>34</c:v>
                </c:pt>
                <c:pt idx="659">
                  <c:v>-94</c:v>
                </c:pt>
                <c:pt idx="660">
                  <c:v>-52</c:v>
                </c:pt>
                <c:pt idx="661">
                  <c:v>-188</c:v>
                </c:pt>
                <c:pt idx="662">
                  <c:v>48</c:v>
                </c:pt>
                <c:pt idx="663">
                  <c:v>-4</c:v>
                </c:pt>
                <c:pt idx="664">
                  <c:v>8</c:v>
                </c:pt>
                <c:pt idx="665">
                  <c:v>8</c:v>
                </c:pt>
                <c:pt idx="666">
                  <c:v>14</c:v>
                </c:pt>
                <c:pt idx="667">
                  <c:v>-54</c:v>
                </c:pt>
                <c:pt idx="668">
                  <c:v>30</c:v>
                </c:pt>
                <c:pt idx="669">
                  <c:v>48</c:v>
                </c:pt>
                <c:pt idx="670">
                  <c:v>54</c:v>
                </c:pt>
                <c:pt idx="671">
                  <c:v>56</c:v>
                </c:pt>
                <c:pt idx="672">
                  <c:v>2</c:v>
                </c:pt>
                <c:pt idx="673">
                  <c:v>20</c:v>
                </c:pt>
                <c:pt idx="674">
                  <c:v>-12</c:v>
                </c:pt>
                <c:pt idx="675">
                  <c:v>92</c:v>
                </c:pt>
                <c:pt idx="676">
                  <c:v>38</c:v>
                </c:pt>
                <c:pt idx="677">
                  <c:v>-10</c:v>
                </c:pt>
                <c:pt idx="678">
                  <c:v>86</c:v>
                </c:pt>
                <c:pt idx="679">
                  <c:v>76</c:v>
                </c:pt>
                <c:pt idx="680">
                  <c:v>110</c:v>
                </c:pt>
                <c:pt idx="681">
                  <c:v>100</c:v>
                </c:pt>
                <c:pt idx="682">
                  <c:v>66</c:v>
                </c:pt>
                <c:pt idx="683">
                  <c:v>72</c:v>
                </c:pt>
                <c:pt idx="684">
                  <c:v>104</c:v>
                </c:pt>
                <c:pt idx="685">
                  <c:v>100</c:v>
                </c:pt>
                <c:pt idx="686">
                  <c:v>90</c:v>
                </c:pt>
                <c:pt idx="687">
                  <c:v>188</c:v>
                </c:pt>
                <c:pt idx="688">
                  <c:v>156</c:v>
                </c:pt>
                <c:pt idx="689">
                  <c:v>226</c:v>
                </c:pt>
                <c:pt idx="690">
                  <c:v>182</c:v>
                </c:pt>
                <c:pt idx="691">
                  <c:v>156</c:v>
                </c:pt>
                <c:pt idx="692">
                  <c:v>200</c:v>
                </c:pt>
                <c:pt idx="693">
                  <c:v>174</c:v>
                </c:pt>
                <c:pt idx="694">
                  <c:v>182</c:v>
                </c:pt>
                <c:pt idx="695">
                  <c:v>212</c:v>
                </c:pt>
                <c:pt idx="696">
                  <c:v>156</c:v>
                </c:pt>
                <c:pt idx="697">
                  <c:v>176</c:v>
                </c:pt>
                <c:pt idx="698">
                  <c:v>168</c:v>
                </c:pt>
                <c:pt idx="699">
                  <c:v>142</c:v>
                </c:pt>
                <c:pt idx="700">
                  <c:v>86</c:v>
                </c:pt>
                <c:pt idx="701">
                  <c:v>168</c:v>
                </c:pt>
                <c:pt idx="702">
                  <c:v>128</c:v>
                </c:pt>
                <c:pt idx="703">
                  <c:v>162</c:v>
                </c:pt>
                <c:pt idx="704">
                  <c:v>164</c:v>
                </c:pt>
                <c:pt idx="705">
                  <c:v>174</c:v>
                </c:pt>
                <c:pt idx="706">
                  <c:v>126</c:v>
                </c:pt>
                <c:pt idx="707">
                  <c:v>200</c:v>
                </c:pt>
                <c:pt idx="708">
                  <c:v>146</c:v>
                </c:pt>
                <c:pt idx="709">
                  <c:v>128</c:v>
                </c:pt>
                <c:pt idx="710">
                  <c:v>134</c:v>
                </c:pt>
                <c:pt idx="711">
                  <c:v>160</c:v>
                </c:pt>
                <c:pt idx="712">
                  <c:v>204</c:v>
                </c:pt>
                <c:pt idx="713">
                  <c:v>160</c:v>
                </c:pt>
                <c:pt idx="714">
                  <c:v>100</c:v>
                </c:pt>
                <c:pt idx="715">
                  <c:v>116</c:v>
                </c:pt>
                <c:pt idx="716">
                  <c:v>52</c:v>
                </c:pt>
                <c:pt idx="717">
                  <c:v>122</c:v>
                </c:pt>
                <c:pt idx="718">
                  <c:v>80</c:v>
                </c:pt>
                <c:pt idx="719">
                  <c:v>158</c:v>
                </c:pt>
                <c:pt idx="720">
                  <c:v>144</c:v>
                </c:pt>
                <c:pt idx="721">
                  <c:v>188</c:v>
                </c:pt>
                <c:pt idx="722">
                  <c:v>158</c:v>
                </c:pt>
                <c:pt idx="723">
                  <c:v>142</c:v>
                </c:pt>
                <c:pt idx="724">
                  <c:v>174</c:v>
                </c:pt>
                <c:pt idx="725">
                  <c:v>208</c:v>
                </c:pt>
                <c:pt idx="726">
                  <c:v>176</c:v>
                </c:pt>
                <c:pt idx="727">
                  <c:v>118</c:v>
                </c:pt>
                <c:pt idx="728">
                  <c:v>174</c:v>
                </c:pt>
                <c:pt idx="729">
                  <c:v>166</c:v>
                </c:pt>
                <c:pt idx="730">
                  <c:v>134</c:v>
                </c:pt>
                <c:pt idx="731">
                  <c:v>148</c:v>
                </c:pt>
                <c:pt idx="732">
                  <c:v>124</c:v>
                </c:pt>
                <c:pt idx="733">
                  <c:v>124</c:v>
                </c:pt>
                <c:pt idx="734">
                  <c:v>110</c:v>
                </c:pt>
                <c:pt idx="735">
                  <c:v>146</c:v>
                </c:pt>
                <c:pt idx="736">
                  <c:v>106</c:v>
                </c:pt>
                <c:pt idx="737">
                  <c:v>182</c:v>
                </c:pt>
                <c:pt idx="738">
                  <c:v>140</c:v>
                </c:pt>
                <c:pt idx="739">
                  <c:v>158</c:v>
                </c:pt>
                <c:pt idx="740">
                  <c:v>172</c:v>
                </c:pt>
                <c:pt idx="741">
                  <c:v>142</c:v>
                </c:pt>
                <c:pt idx="742">
                  <c:v>136</c:v>
                </c:pt>
                <c:pt idx="743">
                  <c:v>208</c:v>
                </c:pt>
                <c:pt idx="744">
                  <c:v>298</c:v>
                </c:pt>
                <c:pt idx="745">
                  <c:v>156</c:v>
                </c:pt>
                <c:pt idx="746">
                  <c:v>36</c:v>
                </c:pt>
                <c:pt idx="747">
                  <c:v>80</c:v>
                </c:pt>
                <c:pt idx="748">
                  <c:v>42</c:v>
                </c:pt>
                <c:pt idx="749">
                  <c:v>64</c:v>
                </c:pt>
                <c:pt idx="750">
                  <c:v>16</c:v>
                </c:pt>
                <c:pt idx="751">
                  <c:v>72</c:v>
                </c:pt>
                <c:pt idx="752">
                  <c:v>-4</c:v>
                </c:pt>
                <c:pt idx="753">
                  <c:v>-62</c:v>
                </c:pt>
                <c:pt idx="754">
                  <c:v>-12</c:v>
                </c:pt>
                <c:pt idx="755">
                  <c:v>20</c:v>
                </c:pt>
                <c:pt idx="756">
                  <c:v>6</c:v>
                </c:pt>
                <c:pt idx="757">
                  <c:v>68</c:v>
                </c:pt>
                <c:pt idx="758">
                  <c:v>4</c:v>
                </c:pt>
                <c:pt idx="759">
                  <c:v>54</c:v>
                </c:pt>
                <c:pt idx="760">
                  <c:v>98</c:v>
                </c:pt>
                <c:pt idx="761">
                  <c:v>66</c:v>
                </c:pt>
                <c:pt idx="762">
                  <c:v>62</c:v>
                </c:pt>
                <c:pt idx="763">
                  <c:v>48</c:v>
                </c:pt>
                <c:pt idx="764">
                  <c:v>76</c:v>
                </c:pt>
                <c:pt idx="765">
                  <c:v>110</c:v>
                </c:pt>
                <c:pt idx="766">
                  <c:v>68</c:v>
                </c:pt>
                <c:pt idx="767">
                  <c:v>46</c:v>
                </c:pt>
                <c:pt idx="768">
                  <c:v>-24</c:v>
                </c:pt>
                <c:pt idx="769">
                  <c:v>-38</c:v>
                </c:pt>
                <c:pt idx="770">
                  <c:v>4</c:v>
                </c:pt>
                <c:pt idx="771">
                  <c:v>76</c:v>
                </c:pt>
                <c:pt idx="772">
                  <c:v>42</c:v>
                </c:pt>
                <c:pt idx="773">
                  <c:v>10</c:v>
                </c:pt>
                <c:pt idx="774">
                  <c:v>-28</c:v>
                </c:pt>
                <c:pt idx="775">
                  <c:v>6</c:v>
                </c:pt>
                <c:pt idx="776">
                  <c:v>-22</c:v>
                </c:pt>
                <c:pt idx="777">
                  <c:v>-48</c:v>
                </c:pt>
                <c:pt idx="778">
                  <c:v>26</c:v>
                </c:pt>
                <c:pt idx="779">
                  <c:v>22</c:v>
                </c:pt>
                <c:pt idx="780">
                  <c:v>-26</c:v>
                </c:pt>
                <c:pt idx="781">
                  <c:v>-134</c:v>
                </c:pt>
                <c:pt idx="782">
                  <c:v>-112</c:v>
                </c:pt>
                <c:pt idx="783">
                  <c:v>-112</c:v>
                </c:pt>
                <c:pt idx="784">
                  <c:v>34</c:v>
                </c:pt>
                <c:pt idx="785">
                  <c:v>18</c:v>
                </c:pt>
                <c:pt idx="786">
                  <c:v>-30</c:v>
                </c:pt>
                <c:pt idx="787">
                  <c:v>-64</c:v>
                </c:pt>
                <c:pt idx="788">
                  <c:v>-96</c:v>
                </c:pt>
                <c:pt idx="789">
                  <c:v>-64</c:v>
                </c:pt>
                <c:pt idx="790">
                  <c:v>-48</c:v>
                </c:pt>
                <c:pt idx="791">
                  <c:v>-2</c:v>
                </c:pt>
                <c:pt idx="792">
                  <c:v>-72</c:v>
                </c:pt>
                <c:pt idx="793">
                  <c:v>-70</c:v>
                </c:pt>
                <c:pt idx="794">
                  <c:v>-28</c:v>
                </c:pt>
                <c:pt idx="795">
                  <c:v>-24</c:v>
                </c:pt>
                <c:pt idx="796">
                  <c:v>-102</c:v>
                </c:pt>
                <c:pt idx="797">
                  <c:v>-76</c:v>
                </c:pt>
                <c:pt idx="798">
                  <c:v>-50</c:v>
                </c:pt>
                <c:pt idx="799">
                  <c:v>-62</c:v>
                </c:pt>
                <c:pt idx="800">
                  <c:v>-96</c:v>
                </c:pt>
                <c:pt idx="801">
                  <c:v>-56</c:v>
                </c:pt>
                <c:pt idx="802">
                  <c:v>-14</c:v>
                </c:pt>
                <c:pt idx="803">
                  <c:v>-100</c:v>
                </c:pt>
                <c:pt idx="804">
                  <c:v>-46</c:v>
                </c:pt>
                <c:pt idx="805">
                  <c:v>16</c:v>
                </c:pt>
                <c:pt idx="806">
                  <c:v>-8</c:v>
                </c:pt>
                <c:pt idx="807">
                  <c:v>-4</c:v>
                </c:pt>
                <c:pt idx="808">
                  <c:v>16</c:v>
                </c:pt>
                <c:pt idx="809">
                  <c:v>12</c:v>
                </c:pt>
                <c:pt idx="810">
                  <c:v>32</c:v>
                </c:pt>
                <c:pt idx="811">
                  <c:v>36</c:v>
                </c:pt>
                <c:pt idx="812">
                  <c:v>72</c:v>
                </c:pt>
                <c:pt idx="813">
                  <c:v>66</c:v>
                </c:pt>
                <c:pt idx="814">
                  <c:v>-16</c:v>
                </c:pt>
                <c:pt idx="815">
                  <c:v>-48</c:v>
                </c:pt>
                <c:pt idx="816">
                  <c:v>-20</c:v>
                </c:pt>
                <c:pt idx="817">
                  <c:v>-32</c:v>
                </c:pt>
                <c:pt idx="818">
                  <c:v>-2</c:v>
                </c:pt>
                <c:pt idx="819">
                  <c:v>-60</c:v>
                </c:pt>
                <c:pt idx="820">
                  <c:v>44</c:v>
                </c:pt>
                <c:pt idx="821">
                  <c:v>-22</c:v>
                </c:pt>
                <c:pt idx="822">
                  <c:v>-72</c:v>
                </c:pt>
                <c:pt idx="823">
                  <c:v>6</c:v>
                </c:pt>
                <c:pt idx="824">
                  <c:v>24</c:v>
                </c:pt>
                <c:pt idx="825">
                  <c:v>76</c:v>
                </c:pt>
                <c:pt idx="826">
                  <c:v>112</c:v>
                </c:pt>
                <c:pt idx="827">
                  <c:v>90</c:v>
                </c:pt>
                <c:pt idx="828">
                  <c:v>72</c:v>
                </c:pt>
                <c:pt idx="829">
                  <c:v>108</c:v>
                </c:pt>
                <c:pt idx="830">
                  <c:v>70</c:v>
                </c:pt>
                <c:pt idx="831">
                  <c:v>92</c:v>
                </c:pt>
                <c:pt idx="832">
                  <c:v>72</c:v>
                </c:pt>
                <c:pt idx="833">
                  <c:v>130</c:v>
                </c:pt>
                <c:pt idx="834">
                  <c:v>214</c:v>
                </c:pt>
                <c:pt idx="835">
                  <c:v>202</c:v>
                </c:pt>
                <c:pt idx="836">
                  <c:v>158</c:v>
                </c:pt>
                <c:pt idx="837">
                  <c:v>278</c:v>
                </c:pt>
                <c:pt idx="838">
                  <c:v>258</c:v>
                </c:pt>
                <c:pt idx="839">
                  <c:v>272</c:v>
                </c:pt>
                <c:pt idx="840">
                  <c:v>266</c:v>
                </c:pt>
                <c:pt idx="841">
                  <c:v>276</c:v>
                </c:pt>
                <c:pt idx="842">
                  <c:v>248</c:v>
                </c:pt>
                <c:pt idx="843">
                  <c:v>254</c:v>
                </c:pt>
                <c:pt idx="844">
                  <c:v>268</c:v>
                </c:pt>
                <c:pt idx="845">
                  <c:v>300</c:v>
                </c:pt>
                <c:pt idx="846">
                  <c:v>290</c:v>
                </c:pt>
                <c:pt idx="847">
                  <c:v>278</c:v>
                </c:pt>
                <c:pt idx="848">
                  <c:v>278</c:v>
                </c:pt>
                <c:pt idx="849">
                  <c:v>238</c:v>
                </c:pt>
                <c:pt idx="850">
                  <c:v>258</c:v>
                </c:pt>
                <c:pt idx="851">
                  <c:v>230</c:v>
                </c:pt>
                <c:pt idx="852">
                  <c:v>248</c:v>
                </c:pt>
                <c:pt idx="853">
                  <c:v>282</c:v>
                </c:pt>
                <c:pt idx="854">
                  <c:v>248</c:v>
                </c:pt>
                <c:pt idx="855">
                  <c:v>274</c:v>
                </c:pt>
                <c:pt idx="856">
                  <c:v>220</c:v>
                </c:pt>
                <c:pt idx="857">
                  <c:v>244</c:v>
                </c:pt>
                <c:pt idx="858">
                  <c:v>182</c:v>
                </c:pt>
                <c:pt idx="859">
                  <c:v>162</c:v>
                </c:pt>
                <c:pt idx="860">
                  <c:v>166</c:v>
                </c:pt>
                <c:pt idx="861">
                  <c:v>164</c:v>
                </c:pt>
                <c:pt idx="862">
                  <c:v>102</c:v>
                </c:pt>
                <c:pt idx="863">
                  <c:v>114</c:v>
                </c:pt>
                <c:pt idx="864">
                  <c:v>16</c:v>
                </c:pt>
                <c:pt idx="865">
                  <c:v>-100</c:v>
                </c:pt>
                <c:pt idx="866">
                  <c:v>-92</c:v>
                </c:pt>
                <c:pt idx="867">
                  <c:v>-158</c:v>
                </c:pt>
                <c:pt idx="868">
                  <c:v>-142</c:v>
                </c:pt>
                <c:pt idx="869">
                  <c:v>-40</c:v>
                </c:pt>
                <c:pt idx="870">
                  <c:v>-4</c:v>
                </c:pt>
                <c:pt idx="871">
                  <c:v>-70</c:v>
                </c:pt>
                <c:pt idx="872">
                  <c:v>-66</c:v>
                </c:pt>
                <c:pt idx="873">
                  <c:v>-60</c:v>
                </c:pt>
                <c:pt idx="874">
                  <c:v>40</c:v>
                </c:pt>
                <c:pt idx="875">
                  <c:v>18</c:v>
                </c:pt>
                <c:pt idx="876">
                  <c:v>-8</c:v>
                </c:pt>
                <c:pt idx="877">
                  <c:v>4</c:v>
                </c:pt>
                <c:pt idx="878">
                  <c:v>-6</c:v>
                </c:pt>
                <c:pt idx="879">
                  <c:v>70</c:v>
                </c:pt>
                <c:pt idx="880">
                  <c:v>76</c:v>
                </c:pt>
                <c:pt idx="881">
                  <c:v>54</c:v>
                </c:pt>
                <c:pt idx="882">
                  <c:v>48</c:v>
                </c:pt>
                <c:pt idx="883">
                  <c:v>78</c:v>
                </c:pt>
                <c:pt idx="884">
                  <c:v>48</c:v>
                </c:pt>
                <c:pt idx="885">
                  <c:v>34</c:v>
                </c:pt>
                <c:pt idx="886">
                  <c:v>28</c:v>
                </c:pt>
                <c:pt idx="887">
                  <c:v>10</c:v>
                </c:pt>
                <c:pt idx="888">
                  <c:v>-32</c:v>
                </c:pt>
                <c:pt idx="889">
                  <c:v>10</c:v>
                </c:pt>
                <c:pt idx="890">
                  <c:v>-44</c:v>
                </c:pt>
                <c:pt idx="891">
                  <c:v>-80</c:v>
                </c:pt>
                <c:pt idx="892">
                  <c:v>0</c:v>
                </c:pt>
                <c:pt idx="893">
                  <c:v>260</c:v>
                </c:pt>
                <c:pt idx="894">
                  <c:v>270</c:v>
                </c:pt>
                <c:pt idx="895">
                  <c:v>220</c:v>
                </c:pt>
                <c:pt idx="896">
                  <c:v>220</c:v>
                </c:pt>
                <c:pt idx="897">
                  <c:v>250</c:v>
                </c:pt>
                <c:pt idx="898">
                  <c:v>200</c:v>
                </c:pt>
                <c:pt idx="899">
                  <c:v>350</c:v>
                </c:pt>
                <c:pt idx="900">
                  <c:v>90</c:v>
                </c:pt>
                <c:pt idx="901">
                  <c:v>88</c:v>
                </c:pt>
                <c:pt idx="902">
                  <c:v>210</c:v>
                </c:pt>
                <c:pt idx="903">
                  <c:v>152</c:v>
                </c:pt>
                <c:pt idx="904">
                  <c:v>196</c:v>
                </c:pt>
                <c:pt idx="905">
                  <c:v>208</c:v>
                </c:pt>
                <c:pt idx="906">
                  <c:v>180</c:v>
                </c:pt>
                <c:pt idx="907">
                  <c:v>160</c:v>
                </c:pt>
                <c:pt idx="908">
                  <c:v>188</c:v>
                </c:pt>
                <c:pt idx="909">
                  <c:v>150</c:v>
                </c:pt>
                <c:pt idx="910">
                  <c:v>76</c:v>
                </c:pt>
                <c:pt idx="911">
                  <c:v>0</c:v>
                </c:pt>
                <c:pt idx="912">
                  <c:v>0</c:v>
                </c:pt>
                <c:pt idx="913">
                  <c:v>-14</c:v>
                </c:pt>
                <c:pt idx="914">
                  <c:v>-16</c:v>
                </c:pt>
                <c:pt idx="915">
                  <c:v>-32</c:v>
                </c:pt>
                <c:pt idx="916">
                  <c:v>28</c:v>
                </c:pt>
                <c:pt idx="917">
                  <c:v>30</c:v>
                </c:pt>
                <c:pt idx="918">
                  <c:v>-26</c:v>
                </c:pt>
                <c:pt idx="919">
                  <c:v>-18</c:v>
                </c:pt>
                <c:pt idx="920">
                  <c:v>-42</c:v>
                </c:pt>
                <c:pt idx="921">
                  <c:v>-68</c:v>
                </c:pt>
                <c:pt idx="922">
                  <c:v>-60</c:v>
                </c:pt>
                <c:pt idx="923">
                  <c:v>-40</c:v>
                </c:pt>
                <c:pt idx="924">
                  <c:v>8</c:v>
                </c:pt>
                <c:pt idx="925">
                  <c:v>90</c:v>
                </c:pt>
                <c:pt idx="926">
                  <c:v>110</c:v>
                </c:pt>
                <c:pt idx="927">
                  <c:v>16</c:v>
                </c:pt>
                <c:pt idx="928">
                  <c:v>40</c:v>
                </c:pt>
                <c:pt idx="929">
                  <c:v>14</c:v>
                </c:pt>
                <c:pt idx="930">
                  <c:v>22</c:v>
                </c:pt>
                <c:pt idx="931">
                  <c:v>26</c:v>
                </c:pt>
                <c:pt idx="932">
                  <c:v>50</c:v>
                </c:pt>
                <c:pt idx="933">
                  <c:v>4</c:v>
                </c:pt>
                <c:pt idx="934">
                  <c:v>0</c:v>
                </c:pt>
                <c:pt idx="935">
                  <c:v>44</c:v>
                </c:pt>
                <c:pt idx="936">
                  <c:v>20</c:v>
                </c:pt>
                <c:pt idx="937">
                  <c:v>-8</c:v>
                </c:pt>
                <c:pt idx="938">
                  <c:v>-16</c:v>
                </c:pt>
                <c:pt idx="939">
                  <c:v>-8</c:v>
                </c:pt>
                <c:pt idx="940">
                  <c:v>4</c:v>
                </c:pt>
                <c:pt idx="941">
                  <c:v>36</c:v>
                </c:pt>
                <c:pt idx="942">
                  <c:v>42</c:v>
                </c:pt>
                <c:pt idx="943">
                  <c:v>74</c:v>
                </c:pt>
                <c:pt idx="944">
                  <c:v>32</c:v>
                </c:pt>
                <c:pt idx="945">
                  <c:v>-42</c:v>
                </c:pt>
                <c:pt idx="946">
                  <c:v>-72</c:v>
                </c:pt>
                <c:pt idx="947">
                  <c:v>-28</c:v>
                </c:pt>
                <c:pt idx="948">
                  <c:v>-76</c:v>
                </c:pt>
                <c:pt idx="949">
                  <c:v>2</c:v>
                </c:pt>
                <c:pt idx="950">
                  <c:v>56</c:v>
                </c:pt>
                <c:pt idx="951">
                  <c:v>40</c:v>
                </c:pt>
                <c:pt idx="952">
                  <c:v>36</c:v>
                </c:pt>
                <c:pt idx="953">
                  <c:v>62</c:v>
                </c:pt>
                <c:pt idx="954">
                  <c:v>102</c:v>
                </c:pt>
                <c:pt idx="955">
                  <c:v>92</c:v>
                </c:pt>
                <c:pt idx="956">
                  <c:v>48</c:v>
                </c:pt>
                <c:pt idx="957">
                  <c:v>72</c:v>
                </c:pt>
                <c:pt idx="958">
                  <c:v>30</c:v>
                </c:pt>
                <c:pt idx="959">
                  <c:v>-42</c:v>
                </c:pt>
                <c:pt idx="960">
                  <c:v>0</c:v>
                </c:pt>
                <c:pt idx="961">
                  <c:v>-10</c:v>
                </c:pt>
                <c:pt idx="962">
                  <c:v>-80</c:v>
                </c:pt>
                <c:pt idx="963">
                  <c:v>-72</c:v>
                </c:pt>
                <c:pt idx="964">
                  <c:v>-48</c:v>
                </c:pt>
                <c:pt idx="965">
                  <c:v>-86</c:v>
                </c:pt>
                <c:pt idx="966">
                  <c:v>-102</c:v>
                </c:pt>
                <c:pt idx="967">
                  <c:v>-170</c:v>
                </c:pt>
                <c:pt idx="968">
                  <c:v>-118</c:v>
                </c:pt>
                <c:pt idx="969">
                  <c:v>-80</c:v>
                </c:pt>
                <c:pt idx="970">
                  <c:v>-46</c:v>
                </c:pt>
                <c:pt idx="971">
                  <c:v>-92</c:v>
                </c:pt>
                <c:pt idx="972">
                  <c:v>-160</c:v>
                </c:pt>
                <c:pt idx="973">
                  <c:v>-158</c:v>
                </c:pt>
                <c:pt idx="974">
                  <c:v>-148</c:v>
                </c:pt>
                <c:pt idx="975">
                  <c:v>-240</c:v>
                </c:pt>
                <c:pt idx="976">
                  <c:v>-210</c:v>
                </c:pt>
                <c:pt idx="977">
                  <c:v>-134</c:v>
                </c:pt>
                <c:pt idx="978">
                  <c:v>-134</c:v>
                </c:pt>
                <c:pt idx="979">
                  <c:v>-154</c:v>
                </c:pt>
                <c:pt idx="980">
                  <c:v>-230</c:v>
                </c:pt>
                <c:pt idx="981">
                  <c:v>-210</c:v>
                </c:pt>
                <c:pt idx="982">
                  <c:v>-228</c:v>
                </c:pt>
                <c:pt idx="983">
                  <c:v>-318</c:v>
                </c:pt>
                <c:pt idx="984">
                  <c:v>-260</c:v>
                </c:pt>
                <c:pt idx="985">
                  <c:v>-258</c:v>
                </c:pt>
                <c:pt idx="986">
                  <c:v>-276</c:v>
                </c:pt>
                <c:pt idx="987">
                  <c:v>-292</c:v>
                </c:pt>
                <c:pt idx="988">
                  <c:v>-232</c:v>
                </c:pt>
                <c:pt idx="989">
                  <c:v>-254</c:v>
                </c:pt>
                <c:pt idx="990">
                  <c:v>-230</c:v>
                </c:pt>
                <c:pt idx="991">
                  <c:v>-224</c:v>
                </c:pt>
                <c:pt idx="992">
                  <c:v>-180</c:v>
                </c:pt>
                <c:pt idx="993">
                  <c:v>-198</c:v>
                </c:pt>
                <c:pt idx="994">
                  <c:v>-196</c:v>
                </c:pt>
                <c:pt idx="995">
                  <c:v>-132</c:v>
                </c:pt>
                <c:pt idx="996">
                  <c:v>-212</c:v>
                </c:pt>
                <c:pt idx="997">
                  <c:v>-212</c:v>
                </c:pt>
                <c:pt idx="998">
                  <c:v>-222</c:v>
                </c:pt>
                <c:pt idx="999">
                  <c:v>-246</c:v>
                </c:pt>
                <c:pt idx="1000">
                  <c:v>-260</c:v>
                </c:pt>
                <c:pt idx="1001">
                  <c:v>-260</c:v>
                </c:pt>
                <c:pt idx="1002">
                  <c:v>-232</c:v>
                </c:pt>
                <c:pt idx="1003">
                  <c:v>-252</c:v>
                </c:pt>
                <c:pt idx="1004">
                  <c:v>-250</c:v>
                </c:pt>
                <c:pt idx="1005">
                  <c:v>-166</c:v>
                </c:pt>
                <c:pt idx="1006">
                  <c:v>-210</c:v>
                </c:pt>
                <c:pt idx="1007">
                  <c:v>-204</c:v>
                </c:pt>
                <c:pt idx="1008">
                  <c:v>-228</c:v>
                </c:pt>
                <c:pt idx="1009">
                  <c:v>-226</c:v>
                </c:pt>
                <c:pt idx="1010">
                  <c:v>-196</c:v>
                </c:pt>
                <c:pt idx="1011">
                  <c:v>-206</c:v>
                </c:pt>
                <c:pt idx="1012">
                  <c:v>-178</c:v>
                </c:pt>
                <c:pt idx="1013">
                  <c:v>-220</c:v>
                </c:pt>
                <c:pt idx="1014">
                  <c:v>-130</c:v>
                </c:pt>
                <c:pt idx="1015">
                  <c:v>-156</c:v>
                </c:pt>
                <c:pt idx="1016">
                  <c:v>-186</c:v>
                </c:pt>
                <c:pt idx="1017">
                  <c:v>-188</c:v>
                </c:pt>
                <c:pt idx="1018">
                  <c:v>-148</c:v>
                </c:pt>
                <c:pt idx="1019">
                  <c:v>-188</c:v>
                </c:pt>
                <c:pt idx="1020">
                  <c:v>-206</c:v>
                </c:pt>
                <c:pt idx="1021">
                  <c:v>-238</c:v>
                </c:pt>
                <c:pt idx="1022">
                  <c:v>-188</c:v>
                </c:pt>
                <c:pt idx="1023">
                  <c:v>-234</c:v>
                </c:pt>
                <c:pt idx="1024">
                  <c:v>-246</c:v>
                </c:pt>
                <c:pt idx="1025">
                  <c:v>-276</c:v>
                </c:pt>
                <c:pt idx="1026">
                  <c:v>-268</c:v>
                </c:pt>
                <c:pt idx="1027">
                  <c:v>-280</c:v>
                </c:pt>
                <c:pt idx="1028">
                  <c:v>-268</c:v>
                </c:pt>
                <c:pt idx="1029">
                  <c:v>-344</c:v>
                </c:pt>
                <c:pt idx="1030">
                  <c:v>-354</c:v>
                </c:pt>
                <c:pt idx="1031">
                  <c:v>-402</c:v>
                </c:pt>
                <c:pt idx="1032">
                  <c:v>-338</c:v>
                </c:pt>
                <c:pt idx="1033">
                  <c:v>-400</c:v>
                </c:pt>
                <c:pt idx="1034">
                  <c:v>-434</c:v>
                </c:pt>
                <c:pt idx="1035">
                  <c:v>-360</c:v>
                </c:pt>
                <c:pt idx="1036">
                  <c:v>-306</c:v>
                </c:pt>
                <c:pt idx="1037">
                  <c:v>-278</c:v>
                </c:pt>
                <c:pt idx="1038">
                  <c:v>-286</c:v>
                </c:pt>
                <c:pt idx="1039">
                  <c:v>-204</c:v>
                </c:pt>
                <c:pt idx="1040">
                  <c:v>-288</c:v>
                </c:pt>
                <c:pt idx="1041">
                  <c:v>-242</c:v>
                </c:pt>
                <c:pt idx="1042">
                  <c:v>-248</c:v>
                </c:pt>
                <c:pt idx="1043">
                  <c:v>-168</c:v>
                </c:pt>
                <c:pt idx="1044">
                  <c:v>-216</c:v>
                </c:pt>
                <c:pt idx="1045">
                  <c:v>-266</c:v>
                </c:pt>
                <c:pt idx="1046">
                  <c:v>-184</c:v>
                </c:pt>
                <c:pt idx="1047">
                  <c:v>-192</c:v>
                </c:pt>
                <c:pt idx="1048">
                  <c:v>-178</c:v>
                </c:pt>
                <c:pt idx="1049">
                  <c:v>-188</c:v>
                </c:pt>
                <c:pt idx="1050">
                  <c:v>-236</c:v>
                </c:pt>
                <c:pt idx="1051">
                  <c:v>-260</c:v>
                </c:pt>
                <c:pt idx="1052">
                  <c:v>-224</c:v>
                </c:pt>
                <c:pt idx="1053">
                  <c:v>-244</c:v>
                </c:pt>
                <c:pt idx="1054">
                  <c:v>-228</c:v>
                </c:pt>
                <c:pt idx="1055">
                  <c:v>-248</c:v>
                </c:pt>
                <c:pt idx="1056">
                  <c:v>-148</c:v>
                </c:pt>
                <c:pt idx="1057">
                  <c:v>-158</c:v>
                </c:pt>
                <c:pt idx="1058">
                  <c:v>-188</c:v>
                </c:pt>
                <c:pt idx="1059">
                  <c:v>-202</c:v>
                </c:pt>
                <c:pt idx="1060">
                  <c:v>-248</c:v>
                </c:pt>
                <c:pt idx="1061">
                  <c:v>-244</c:v>
                </c:pt>
                <c:pt idx="1062">
                  <c:v>-234</c:v>
                </c:pt>
                <c:pt idx="1063">
                  <c:v>-172</c:v>
                </c:pt>
                <c:pt idx="1064">
                  <c:v>-180</c:v>
                </c:pt>
                <c:pt idx="1065">
                  <c:v>-160</c:v>
                </c:pt>
                <c:pt idx="1066">
                  <c:v>-146</c:v>
                </c:pt>
                <c:pt idx="1067">
                  <c:v>-148</c:v>
                </c:pt>
                <c:pt idx="1068">
                  <c:v>-168</c:v>
                </c:pt>
                <c:pt idx="1069">
                  <c:v>-148</c:v>
                </c:pt>
                <c:pt idx="1070">
                  <c:v>-152</c:v>
                </c:pt>
                <c:pt idx="1071">
                  <c:v>-140</c:v>
                </c:pt>
                <c:pt idx="1072">
                  <c:v>-170</c:v>
                </c:pt>
                <c:pt idx="1073">
                  <c:v>-140</c:v>
                </c:pt>
                <c:pt idx="1074">
                  <c:v>-100</c:v>
                </c:pt>
                <c:pt idx="1075">
                  <c:v>-146</c:v>
                </c:pt>
                <c:pt idx="1076">
                  <c:v>-88</c:v>
                </c:pt>
                <c:pt idx="1077">
                  <c:v>-76</c:v>
                </c:pt>
                <c:pt idx="1078">
                  <c:v>-114</c:v>
                </c:pt>
                <c:pt idx="1079">
                  <c:v>-154</c:v>
                </c:pt>
                <c:pt idx="1080">
                  <c:v>-50</c:v>
                </c:pt>
                <c:pt idx="1081">
                  <c:v>-100</c:v>
                </c:pt>
                <c:pt idx="1082">
                  <c:v>-40</c:v>
                </c:pt>
                <c:pt idx="1083">
                  <c:v>8</c:v>
                </c:pt>
                <c:pt idx="1084">
                  <c:v>18</c:v>
                </c:pt>
                <c:pt idx="1085">
                  <c:v>-58</c:v>
                </c:pt>
                <c:pt idx="1086">
                  <c:v>-86</c:v>
                </c:pt>
                <c:pt idx="1087">
                  <c:v>0</c:v>
                </c:pt>
                <c:pt idx="1088">
                  <c:v>-84</c:v>
                </c:pt>
                <c:pt idx="1089">
                  <c:v>-2</c:v>
                </c:pt>
                <c:pt idx="1090">
                  <c:v>-2</c:v>
                </c:pt>
                <c:pt idx="1091">
                  <c:v>-4</c:v>
                </c:pt>
                <c:pt idx="1092">
                  <c:v>-20</c:v>
                </c:pt>
                <c:pt idx="1093">
                  <c:v>6</c:v>
                </c:pt>
                <c:pt idx="1094">
                  <c:v>24</c:v>
                </c:pt>
                <c:pt idx="1095">
                  <c:v>18</c:v>
                </c:pt>
                <c:pt idx="1096">
                  <c:v>68</c:v>
                </c:pt>
                <c:pt idx="1097">
                  <c:v>80</c:v>
                </c:pt>
                <c:pt idx="1098">
                  <c:v>2</c:v>
                </c:pt>
                <c:pt idx="1099">
                  <c:v>60</c:v>
                </c:pt>
                <c:pt idx="1100">
                  <c:v>96</c:v>
                </c:pt>
                <c:pt idx="1101">
                  <c:v>46</c:v>
                </c:pt>
                <c:pt idx="1102">
                  <c:v>-68</c:v>
                </c:pt>
                <c:pt idx="1103">
                  <c:v>-70</c:v>
                </c:pt>
                <c:pt idx="1104">
                  <c:v>#N/A</c:v>
                </c:pt>
                <c:pt idx="1105">
                  <c:v>-102</c:v>
                </c:pt>
                <c:pt idx="1106">
                  <c:v>-206</c:v>
                </c:pt>
                <c:pt idx="1107">
                  <c:v>-184</c:v>
                </c:pt>
                <c:pt idx="1108">
                  <c:v>-170</c:v>
                </c:pt>
                <c:pt idx="1109">
                  <c:v>-22</c:v>
                </c:pt>
                <c:pt idx="1110">
                  <c:v>-38</c:v>
                </c:pt>
                <c:pt idx="1111">
                  <c:v>-16</c:v>
                </c:pt>
                <c:pt idx="1112">
                  <c:v>-26</c:v>
                </c:pt>
                <c:pt idx="1113">
                  <c:v>-26</c:v>
                </c:pt>
                <c:pt idx="1114">
                  <c:v>-30</c:v>
                </c:pt>
                <c:pt idx="1115">
                  <c:v>-20</c:v>
                </c:pt>
                <c:pt idx="1116">
                  <c:v>26</c:v>
                </c:pt>
                <c:pt idx="1117">
                  <c:v>-66</c:v>
                </c:pt>
                <c:pt idx="1118">
                  <c:v>4</c:v>
                </c:pt>
                <c:pt idx="1119">
                  <c:v>48</c:v>
                </c:pt>
                <c:pt idx="1120">
                  <c:v>20</c:v>
                </c:pt>
                <c:pt idx="1121">
                  <c:v>44</c:v>
                </c:pt>
                <c:pt idx="1122">
                  <c:v>70</c:v>
                </c:pt>
                <c:pt idx="1123">
                  <c:v>54</c:v>
                </c:pt>
                <c:pt idx="1124">
                  <c:v>74</c:v>
                </c:pt>
                <c:pt idx="1125">
                  <c:v>6</c:v>
                </c:pt>
                <c:pt idx="1126">
                  <c:v>14</c:v>
                </c:pt>
                <c:pt idx="1127">
                  <c:v>220</c:v>
                </c:pt>
                <c:pt idx="1128">
                  <c:v>154</c:v>
                </c:pt>
                <c:pt idx="1129">
                  <c:v>162</c:v>
                </c:pt>
                <c:pt idx="1130">
                  <c:v>72</c:v>
                </c:pt>
                <c:pt idx="1131">
                  <c:v>50</c:v>
                </c:pt>
                <c:pt idx="1132">
                  <c:v>30</c:v>
                </c:pt>
                <c:pt idx="1133">
                  <c:v>22</c:v>
                </c:pt>
                <c:pt idx="1134">
                  <c:v>50</c:v>
                </c:pt>
                <c:pt idx="1135">
                  <c:v>4</c:v>
                </c:pt>
                <c:pt idx="1136">
                  <c:v>48</c:v>
                </c:pt>
                <c:pt idx="1137">
                  <c:v>18</c:v>
                </c:pt>
                <c:pt idx="1138">
                  <c:v>126</c:v>
                </c:pt>
                <c:pt idx="1139">
                  <c:v>202</c:v>
                </c:pt>
                <c:pt idx="1140">
                  <c:v>202</c:v>
                </c:pt>
                <c:pt idx="1141">
                  <c:v>202</c:v>
                </c:pt>
                <c:pt idx="1142">
                  <c:v>340</c:v>
                </c:pt>
                <c:pt idx="1143">
                  <c:v>350</c:v>
                </c:pt>
                <c:pt idx="1144">
                  <c:v>270</c:v>
                </c:pt>
                <c:pt idx="1145">
                  <c:v>270</c:v>
                </c:pt>
                <c:pt idx="1146">
                  <c:v>270</c:v>
                </c:pt>
                <c:pt idx="1147">
                  <c:v>300</c:v>
                </c:pt>
                <c:pt idx="1148">
                  <c:v>294</c:v>
                </c:pt>
                <c:pt idx="1149">
                  <c:v>162</c:v>
                </c:pt>
                <c:pt idx="1150">
                  <c:v>198</c:v>
                </c:pt>
                <c:pt idx="1151">
                  <c:v>200</c:v>
                </c:pt>
                <c:pt idx="1152">
                  <c:v>186</c:v>
                </c:pt>
                <c:pt idx="1153">
                  <c:v>160</c:v>
                </c:pt>
                <c:pt idx="1154">
                  <c:v>114</c:v>
                </c:pt>
                <c:pt idx="1155">
                  <c:v>156</c:v>
                </c:pt>
                <c:pt idx="1156">
                  <c:v>166</c:v>
                </c:pt>
                <c:pt idx="1157">
                  <c:v>94</c:v>
                </c:pt>
                <c:pt idx="1158">
                  <c:v>132</c:v>
                </c:pt>
                <c:pt idx="1159">
                  <c:v>168</c:v>
                </c:pt>
                <c:pt idx="1160">
                  <c:v>148</c:v>
                </c:pt>
                <c:pt idx="1161">
                  <c:v>16</c:v>
                </c:pt>
                <c:pt idx="1162">
                  <c:v>-20</c:v>
                </c:pt>
                <c:pt idx="1163">
                  <c:v>-10</c:v>
                </c:pt>
                <c:pt idx="1164">
                  <c:v>-18</c:v>
                </c:pt>
                <c:pt idx="1165">
                  <c:v>20</c:v>
                </c:pt>
                <c:pt idx="1166">
                  <c:v>66</c:v>
                </c:pt>
                <c:pt idx="1167">
                  <c:v>36</c:v>
                </c:pt>
                <c:pt idx="1168">
                  <c:v>130</c:v>
                </c:pt>
                <c:pt idx="1169">
                  <c:v>#N/A</c:v>
                </c:pt>
                <c:pt idx="1170">
                  <c:v>40</c:v>
                </c:pt>
                <c:pt idx="1171">
                  <c:v>70</c:v>
                </c:pt>
                <c:pt idx="1172">
                  <c:v>62</c:v>
                </c:pt>
                <c:pt idx="1173">
                  <c:v>146</c:v>
                </c:pt>
                <c:pt idx="1174">
                  <c:v>78</c:v>
                </c:pt>
                <c:pt idx="1175">
                  <c:v>46</c:v>
                </c:pt>
                <c:pt idx="1176">
                  <c:v>6</c:v>
                </c:pt>
                <c:pt idx="1177">
                  <c:v>80</c:v>
                </c:pt>
                <c:pt idx="1178">
                  <c:v>126</c:v>
                </c:pt>
                <c:pt idx="1179">
                  <c:v>120</c:v>
                </c:pt>
                <c:pt idx="1180">
                  <c:v>60</c:v>
                </c:pt>
                <c:pt idx="1181">
                  <c:v>12</c:v>
                </c:pt>
                <c:pt idx="1182">
                  <c:v>58</c:v>
                </c:pt>
                <c:pt idx="1183">
                  <c:v>30</c:v>
                </c:pt>
                <c:pt idx="1184">
                  <c:v>118</c:v>
                </c:pt>
                <c:pt idx="1185">
                  <c:v>78</c:v>
                </c:pt>
                <c:pt idx="1186">
                  <c:v>54</c:v>
                </c:pt>
                <c:pt idx="1187">
                  <c:v>48</c:v>
                </c:pt>
                <c:pt idx="1188">
                  <c:v>34</c:v>
                </c:pt>
                <c:pt idx="1189">
                  <c:v>0</c:v>
                </c:pt>
                <c:pt idx="1190">
                  <c:v>-42</c:v>
                </c:pt>
                <c:pt idx="1191">
                  <c:v>10</c:v>
                </c:pt>
                <c:pt idx="1192">
                  <c:v>-40</c:v>
                </c:pt>
                <c:pt idx="1193">
                  <c:v>50</c:v>
                </c:pt>
                <c:pt idx="1194">
                  <c:v>26</c:v>
                </c:pt>
                <c:pt idx="1195">
                  <c:v>26</c:v>
                </c:pt>
                <c:pt idx="1196">
                  <c:v>66</c:v>
                </c:pt>
                <c:pt idx="1197">
                  <c:v>52</c:v>
                </c:pt>
                <c:pt idx="1198">
                  <c:v>78</c:v>
                </c:pt>
                <c:pt idx="1199">
                  <c:v>2</c:v>
                </c:pt>
                <c:pt idx="1200">
                  <c:v>-20</c:v>
                </c:pt>
                <c:pt idx="1201">
                  <c:v>-32</c:v>
                </c:pt>
                <c:pt idx="1202">
                  <c:v>-18</c:v>
                </c:pt>
                <c:pt idx="1203">
                  <c:v>14</c:v>
                </c:pt>
                <c:pt idx="1204">
                  <c:v>42</c:v>
                </c:pt>
                <c:pt idx="1205">
                  <c:v>86</c:v>
                </c:pt>
                <c:pt idx="1206">
                  <c:v>54</c:v>
                </c:pt>
                <c:pt idx="1207">
                  <c:v>94</c:v>
                </c:pt>
                <c:pt idx="1208">
                  <c:v>100</c:v>
                </c:pt>
                <c:pt idx="1209">
                  <c:v>90</c:v>
                </c:pt>
                <c:pt idx="1210">
                  <c:v>68</c:v>
                </c:pt>
                <c:pt idx="1211">
                  <c:v>58</c:v>
                </c:pt>
                <c:pt idx="1212">
                  <c:v>40</c:v>
                </c:pt>
                <c:pt idx="1213">
                  <c:v>16</c:v>
                </c:pt>
                <c:pt idx="1214">
                  <c:v>62</c:v>
                </c:pt>
                <c:pt idx="1215">
                  <c:v>30</c:v>
                </c:pt>
                <c:pt idx="1216">
                  <c:v>-2</c:v>
                </c:pt>
                <c:pt idx="1217">
                  <c:v>38</c:v>
                </c:pt>
                <c:pt idx="1218">
                  <c:v>4</c:v>
                </c:pt>
                <c:pt idx="1219">
                  <c:v>0</c:v>
                </c:pt>
                <c:pt idx="1220">
                  <c:v>-36</c:v>
                </c:pt>
                <c:pt idx="1221">
                  <c:v>8</c:v>
                </c:pt>
                <c:pt idx="1222">
                  <c:v>-12</c:v>
                </c:pt>
                <c:pt idx="1223">
                  <c:v>-110</c:v>
                </c:pt>
                <c:pt idx="1224">
                  <c:v>12</c:v>
                </c:pt>
                <c:pt idx="1225">
                  <c:v>12</c:v>
                </c:pt>
                <c:pt idx="1226">
                  <c:v>-88</c:v>
                </c:pt>
                <c:pt idx="1227">
                  <c:v>-88</c:v>
                </c:pt>
                <c:pt idx="1228">
                  <c:v>-22</c:v>
                </c:pt>
                <c:pt idx="1229">
                  <c:v>26</c:v>
                </c:pt>
                <c:pt idx="1230">
                  <c:v>-32</c:v>
                </c:pt>
                <c:pt idx="1231">
                  <c:v>-110</c:v>
                </c:pt>
                <c:pt idx="1232">
                  <c:v>-112</c:v>
                </c:pt>
                <c:pt idx="1233">
                  <c:v>-28</c:v>
                </c:pt>
                <c:pt idx="1234">
                  <c:v>-46</c:v>
                </c:pt>
                <c:pt idx="1235">
                  <c:v>-76</c:v>
                </c:pt>
                <c:pt idx="1236">
                  <c:v>-34</c:v>
                </c:pt>
                <c:pt idx="1237">
                  <c:v>-132</c:v>
                </c:pt>
                <c:pt idx="1238">
                  <c:v>-86</c:v>
                </c:pt>
                <c:pt idx="1239">
                  <c:v>-144</c:v>
                </c:pt>
                <c:pt idx="1240">
                  <c:v>-96</c:v>
                </c:pt>
                <c:pt idx="1241">
                  <c:v>-164</c:v>
                </c:pt>
                <c:pt idx="1242">
                  <c:v>-74</c:v>
                </c:pt>
                <c:pt idx="1243">
                  <c:v>-20</c:v>
                </c:pt>
                <c:pt idx="1244">
                  <c:v>-50</c:v>
                </c:pt>
                <c:pt idx="1245">
                  <c:v>-34</c:v>
                </c:pt>
                <c:pt idx="1246">
                  <c:v>-138</c:v>
                </c:pt>
                <c:pt idx="1247">
                  <c:v>-124</c:v>
                </c:pt>
                <c:pt idx="1248">
                  <c:v>-164</c:v>
                </c:pt>
                <c:pt idx="1249">
                  <c:v>-142</c:v>
                </c:pt>
                <c:pt idx="1250">
                  <c:v>-160</c:v>
                </c:pt>
                <c:pt idx="1251">
                  <c:v>-126</c:v>
                </c:pt>
                <c:pt idx="1252">
                  <c:v>-140</c:v>
                </c:pt>
                <c:pt idx="1253">
                  <c:v>-36</c:v>
                </c:pt>
                <c:pt idx="1254">
                  <c:v>-142</c:v>
                </c:pt>
                <c:pt idx="1255">
                  <c:v>-194</c:v>
                </c:pt>
                <c:pt idx="1256">
                  <c:v>-214</c:v>
                </c:pt>
                <c:pt idx="1257">
                  <c:v>-206</c:v>
                </c:pt>
                <c:pt idx="1258">
                  <c:v>-170</c:v>
                </c:pt>
                <c:pt idx="1259">
                  <c:v>-222</c:v>
                </c:pt>
                <c:pt idx="1260">
                  <c:v>-190</c:v>
                </c:pt>
                <c:pt idx="1261">
                  <c:v>-156</c:v>
                </c:pt>
                <c:pt idx="1262">
                  <c:v>-124</c:v>
                </c:pt>
                <c:pt idx="1263">
                  <c:v>-182</c:v>
                </c:pt>
                <c:pt idx="1264">
                  <c:v>-254</c:v>
                </c:pt>
                <c:pt idx="1265">
                  <c:v>-206</c:v>
                </c:pt>
                <c:pt idx="1266">
                  <c:v>-172</c:v>
                </c:pt>
                <c:pt idx="1267">
                  <c:v>-88</c:v>
                </c:pt>
                <c:pt idx="1268">
                  <c:v>-166</c:v>
                </c:pt>
                <c:pt idx="1269">
                  <c:v>-196</c:v>
                </c:pt>
                <c:pt idx="1270">
                  <c:v>-172</c:v>
                </c:pt>
                <c:pt idx="1271">
                  <c:v>-260</c:v>
                </c:pt>
                <c:pt idx="1272">
                  <c:v>-332</c:v>
                </c:pt>
                <c:pt idx="1273">
                  <c:v>-294</c:v>
                </c:pt>
                <c:pt idx="1274">
                  <c:v>-302</c:v>
                </c:pt>
                <c:pt idx="1275">
                  <c:v>-232</c:v>
                </c:pt>
                <c:pt idx="1276">
                  <c:v>-338</c:v>
                </c:pt>
                <c:pt idx="1277">
                  <c:v>-226</c:v>
                </c:pt>
                <c:pt idx="1278">
                  <c:v>-278</c:v>
                </c:pt>
                <c:pt idx="1279">
                  <c:v>-392</c:v>
                </c:pt>
                <c:pt idx="1280">
                  <c:v>-380</c:v>
                </c:pt>
                <c:pt idx="1281">
                  <c:v>-340</c:v>
                </c:pt>
                <c:pt idx="1282">
                  <c:v>-336</c:v>
                </c:pt>
                <c:pt idx="1283">
                  <c:v>-358</c:v>
                </c:pt>
                <c:pt idx="1284">
                  <c:v>-270</c:v>
                </c:pt>
                <c:pt idx="1285">
                  <c:v>-360</c:v>
                </c:pt>
                <c:pt idx="1286">
                  <c:v>-318</c:v>
                </c:pt>
                <c:pt idx="1287">
                  <c:v>-322</c:v>
                </c:pt>
                <c:pt idx="1288">
                  <c:v>-358</c:v>
                </c:pt>
                <c:pt idx="1289">
                  <c:v>-410</c:v>
                </c:pt>
                <c:pt idx="1290">
                  <c:v>-348</c:v>
                </c:pt>
                <c:pt idx="1291">
                  <c:v>-368</c:v>
                </c:pt>
                <c:pt idx="1292">
                  <c:v>-378</c:v>
                </c:pt>
                <c:pt idx="1293">
                  <c:v>-390</c:v>
                </c:pt>
                <c:pt idx="1294">
                  <c:v>-454</c:v>
                </c:pt>
                <c:pt idx="1295">
                  <c:v>-460</c:v>
                </c:pt>
                <c:pt idx="1296">
                  <c:v>-392</c:v>
                </c:pt>
                <c:pt idx="1297">
                  <c:v>-466</c:v>
                </c:pt>
                <c:pt idx="1298">
                  <c:v>-430</c:v>
                </c:pt>
                <c:pt idx="1299">
                  <c:v>-468</c:v>
                </c:pt>
                <c:pt idx="1300">
                  <c:v>-470</c:v>
                </c:pt>
                <c:pt idx="1301">
                  <c:v>-440</c:v>
                </c:pt>
                <c:pt idx="1302">
                  <c:v>-332</c:v>
                </c:pt>
                <c:pt idx="1303">
                  <c:v>-416</c:v>
                </c:pt>
                <c:pt idx="1304">
                  <c:v>-386</c:v>
                </c:pt>
                <c:pt idx="1305">
                  <c:v>-530</c:v>
                </c:pt>
                <c:pt idx="1306">
                  <c:v>-360</c:v>
                </c:pt>
                <c:pt idx="1307">
                  <c:v>-400</c:v>
                </c:pt>
                <c:pt idx="1308">
                  <c:v>-394</c:v>
                </c:pt>
                <c:pt idx="1309">
                  <c:v>-520</c:v>
                </c:pt>
                <c:pt idx="1310">
                  <c:v>-468</c:v>
                </c:pt>
                <c:pt idx="1311">
                  <c:v>-374</c:v>
                </c:pt>
                <c:pt idx="1312">
                  <c:v>-416</c:v>
                </c:pt>
                <c:pt idx="1313">
                  <c:v>-406</c:v>
                </c:pt>
                <c:pt idx="1314">
                  <c:v>-356</c:v>
                </c:pt>
                <c:pt idx="1315">
                  <c:v>-358</c:v>
                </c:pt>
                <c:pt idx="1316">
                  <c:v>-262</c:v>
                </c:pt>
                <c:pt idx="1317">
                  <c:v>-366</c:v>
                </c:pt>
                <c:pt idx="1318">
                  <c:v>-330</c:v>
                </c:pt>
                <c:pt idx="1319">
                  <c:v>-366</c:v>
                </c:pt>
                <c:pt idx="1320">
                  <c:v>-386</c:v>
                </c:pt>
                <c:pt idx="1321">
                  <c:v>-204</c:v>
                </c:pt>
                <c:pt idx="1322">
                  <c:v>-320</c:v>
                </c:pt>
                <c:pt idx="1323">
                  <c:v>-302</c:v>
                </c:pt>
                <c:pt idx="1324">
                  <c:v>-358</c:v>
                </c:pt>
                <c:pt idx="1325">
                  <c:v>-446</c:v>
                </c:pt>
                <c:pt idx="1326">
                  <c:v>-474</c:v>
                </c:pt>
                <c:pt idx="1327">
                  <c:v>-334</c:v>
                </c:pt>
                <c:pt idx="1328">
                  <c:v>-352</c:v>
                </c:pt>
                <c:pt idx="1329">
                  <c:v>-172</c:v>
                </c:pt>
                <c:pt idx="1330">
                  <c:v>-240</c:v>
                </c:pt>
                <c:pt idx="1331">
                  <c:v>-132</c:v>
                </c:pt>
                <c:pt idx="1332">
                  <c:v>-204</c:v>
                </c:pt>
                <c:pt idx="1333">
                  <c:v>-162</c:v>
                </c:pt>
                <c:pt idx="1334">
                  <c:v>-140</c:v>
                </c:pt>
                <c:pt idx="1335">
                  <c:v>-100</c:v>
                </c:pt>
                <c:pt idx="1336">
                  <c:v>-142</c:v>
                </c:pt>
                <c:pt idx="1337">
                  <c:v>-192</c:v>
                </c:pt>
                <c:pt idx="1338">
                  <c:v>-200</c:v>
                </c:pt>
                <c:pt idx="1339">
                  <c:v>-134</c:v>
                </c:pt>
                <c:pt idx="1340">
                  <c:v>-212</c:v>
                </c:pt>
                <c:pt idx="1341">
                  <c:v>-76</c:v>
                </c:pt>
                <c:pt idx="1342">
                  <c:v>0</c:v>
                </c:pt>
                <c:pt idx="1343">
                  <c:v>-12</c:v>
                </c:pt>
                <c:pt idx="1344">
                  <c:v>-16</c:v>
                </c:pt>
                <c:pt idx="1345">
                  <c:v>-30</c:v>
                </c:pt>
                <c:pt idx="1346">
                  <c:v>80</c:v>
                </c:pt>
                <c:pt idx="1347">
                  <c:v>52</c:v>
                </c:pt>
                <c:pt idx="1348">
                  <c:v>66</c:v>
                </c:pt>
                <c:pt idx="1349">
                  <c:v>68</c:v>
                </c:pt>
                <c:pt idx="1350">
                  <c:v>136</c:v>
                </c:pt>
                <c:pt idx="1351">
                  <c:v>142</c:v>
                </c:pt>
                <c:pt idx="1352">
                  <c:v>126</c:v>
                </c:pt>
                <c:pt idx="1353">
                  <c:v>250</c:v>
                </c:pt>
                <c:pt idx="1354">
                  <c:v>162</c:v>
                </c:pt>
                <c:pt idx="1355">
                  <c:v>8</c:v>
                </c:pt>
                <c:pt idx="1356">
                  <c:v>76</c:v>
                </c:pt>
                <c:pt idx="1357">
                  <c:v>40</c:v>
                </c:pt>
                <c:pt idx="1358">
                  <c:v>30</c:v>
                </c:pt>
                <c:pt idx="1359">
                  <c:v>70</c:v>
                </c:pt>
                <c:pt idx="1360">
                  <c:v>#N/A</c:v>
                </c:pt>
                <c:pt idx="1361">
                  <c:v>66</c:v>
                </c:pt>
                <c:pt idx="1362">
                  <c:v>38</c:v>
                </c:pt>
                <c:pt idx="1363">
                  <c:v>14</c:v>
                </c:pt>
                <c:pt idx="1364">
                  <c:v>-62</c:v>
                </c:pt>
                <c:pt idx="1365">
                  <c:v>-66</c:v>
                </c:pt>
                <c:pt idx="1366">
                  <c:v>-36</c:v>
                </c:pt>
                <c:pt idx="1367">
                  <c:v>-22</c:v>
                </c:pt>
                <c:pt idx="1368">
                  <c:v>42</c:v>
                </c:pt>
                <c:pt idx="1369">
                  <c:v>-14</c:v>
                </c:pt>
                <c:pt idx="1370">
                  <c:v>26</c:v>
                </c:pt>
                <c:pt idx="1371">
                  <c:v>84</c:v>
                </c:pt>
                <c:pt idx="1372">
                  <c:v>-32</c:v>
                </c:pt>
                <c:pt idx="1373">
                  <c:v>-56</c:v>
                </c:pt>
                <c:pt idx="1374">
                  <c:v>-54</c:v>
                </c:pt>
                <c:pt idx="1375">
                  <c:v>-138</c:v>
                </c:pt>
                <c:pt idx="1376">
                  <c:v>250</c:v>
                </c:pt>
                <c:pt idx="1377">
                  <c:v>250</c:v>
                </c:pt>
                <c:pt idx="1378">
                  <c:v>340</c:v>
                </c:pt>
                <c:pt idx="1379">
                  <c:v>470</c:v>
                </c:pt>
                <c:pt idx="1380">
                  <c:v>470</c:v>
                </c:pt>
                <c:pt idx="1381">
                  <c:v>540</c:v>
                </c:pt>
                <c:pt idx="1382">
                  <c:v>26</c:v>
                </c:pt>
                <c:pt idx="1383">
                  <c:v>50</c:v>
                </c:pt>
                <c:pt idx="1384">
                  <c:v>-180</c:v>
                </c:pt>
                <c:pt idx="1385">
                  <c:v>-190</c:v>
                </c:pt>
                <c:pt idx="1386">
                  <c:v>290</c:v>
                </c:pt>
                <c:pt idx="1387">
                  <c:v>252</c:v>
                </c:pt>
                <c:pt idx="1388">
                  <c:v>172</c:v>
                </c:pt>
                <c:pt idx="1389">
                  <c:v>150</c:v>
                </c:pt>
                <c:pt idx="1390">
                  <c:v>142</c:v>
                </c:pt>
                <c:pt idx="1391">
                  <c:v>186</c:v>
                </c:pt>
                <c:pt idx="1392">
                  <c:v>118</c:v>
                </c:pt>
                <c:pt idx="1393">
                  <c:v>184</c:v>
                </c:pt>
                <c:pt idx="1394">
                  <c:v>236</c:v>
                </c:pt>
                <c:pt idx="1395">
                  <c:v>236</c:v>
                </c:pt>
                <c:pt idx="1396">
                  <c:v>240</c:v>
                </c:pt>
                <c:pt idx="1397">
                  <c:v>158</c:v>
                </c:pt>
                <c:pt idx="1398">
                  <c:v>222</c:v>
                </c:pt>
                <c:pt idx="1399">
                  <c:v>300</c:v>
                </c:pt>
                <c:pt idx="1400">
                  <c:v>220</c:v>
                </c:pt>
                <c:pt idx="1401">
                  <c:v>202</c:v>
                </c:pt>
                <c:pt idx="1402">
                  <c:v>188</c:v>
                </c:pt>
                <c:pt idx="1403">
                  <c:v>244</c:v>
                </c:pt>
                <c:pt idx="1404">
                  <c:v>134</c:v>
                </c:pt>
                <c:pt idx="1405">
                  <c:v>150</c:v>
                </c:pt>
                <c:pt idx="1406">
                  <c:v>144</c:v>
                </c:pt>
                <c:pt idx="1407">
                  <c:v>72</c:v>
                </c:pt>
                <c:pt idx="1408">
                  <c:v>126</c:v>
                </c:pt>
                <c:pt idx="1409">
                  <c:v>162</c:v>
                </c:pt>
                <c:pt idx="1410">
                  <c:v>174</c:v>
                </c:pt>
                <c:pt idx="1411">
                  <c:v>98</c:v>
                </c:pt>
                <c:pt idx="1412">
                  <c:v>82</c:v>
                </c:pt>
                <c:pt idx="1413">
                  <c:v>76</c:v>
                </c:pt>
                <c:pt idx="1414">
                  <c:v>52</c:v>
                </c:pt>
                <c:pt idx="1415">
                  <c:v>78</c:v>
                </c:pt>
                <c:pt idx="1416">
                  <c:v>66</c:v>
                </c:pt>
                <c:pt idx="1417">
                  <c:v>144</c:v>
                </c:pt>
                <c:pt idx="1418">
                  <c:v>146</c:v>
                </c:pt>
                <c:pt idx="1419">
                  <c:v>64</c:v>
                </c:pt>
                <c:pt idx="1420">
                  <c:v>112</c:v>
                </c:pt>
                <c:pt idx="1421">
                  <c:v>74</c:v>
                </c:pt>
                <c:pt idx="1422">
                  <c:v>150</c:v>
                </c:pt>
                <c:pt idx="1423">
                  <c:v>70</c:v>
                </c:pt>
                <c:pt idx="1424">
                  <c:v>94</c:v>
                </c:pt>
                <c:pt idx="1425">
                  <c:v>90</c:v>
                </c:pt>
                <c:pt idx="1426">
                  <c:v>160</c:v>
                </c:pt>
                <c:pt idx="1427">
                  <c:v>94</c:v>
                </c:pt>
                <c:pt idx="1428">
                  <c:v>-66</c:v>
                </c:pt>
                <c:pt idx="1429">
                  <c:v>-82</c:v>
                </c:pt>
                <c:pt idx="1430">
                  <c:v>8</c:v>
                </c:pt>
                <c:pt idx="1431">
                  <c:v>18</c:v>
                </c:pt>
                <c:pt idx="1432">
                  <c:v>14</c:v>
                </c:pt>
                <c:pt idx="1433">
                  <c:v>2</c:v>
                </c:pt>
                <c:pt idx="1434">
                  <c:v>-50</c:v>
                </c:pt>
                <c:pt idx="1435">
                  <c:v>2</c:v>
                </c:pt>
                <c:pt idx="1436">
                  <c:v>-74</c:v>
                </c:pt>
                <c:pt idx="1437">
                  <c:v>8</c:v>
                </c:pt>
                <c:pt idx="1438">
                  <c:v>-4</c:v>
                </c:pt>
                <c:pt idx="1439">
                  <c:v>34</c:v>
                </c:pt>
                <c:pt idx="1440">
                  <c:v>-18</c:v>
                </c:pt>
                <c:pt idx="1441">
                  <c:v>44</c:v>
                </c:pt>
                <c:pt idx="1442">
                  <c:v>158</c:v>
                </c:pt>
                <c:pt idx="1443">
                  <c:v>-60</c:v>
                </c:pt>
                <c:pt idx="1444">
                  <c:v>-90</c:v>
                </c:pt>
                <c:pt idx="1445">
                  <c:v>-118</c:v>
                </c:pt>
                <c:pt idx="1446">
                  <c:v>92</c:v>
                </c:pt>
                <c:pt idx="1447">
                  <c:v>22</c:v>
                </c:pt>
                <c:pt idx="1448">
                  <c:v>68</c:v>
                </c:pt>
                <c:pt idx="1449">
                  <c:v>52</c:v>
                </c:pt>
                <c:pt idx="1450">
                  <c:v>-18</c:v>
                </c:pt>
                <c:pt idx="1451">
                  <c:v>2</c:v>
                </c:pt>
                <c:pt idx="1452">
                  <c:v>-68</c:v>
                </c:pt>
                <c:pt idx="1453">
                  <c:v>0</c:v>
                </c:pt>
                <c:pt idx="1454">
                  <c:v>-26</c:v>
                </c:pt>
                <c:pt idx="1455">
                  <c:v>30</c:v>
                </c:pt>
                <c:pt idx="1456">
                  <c:v>0</c:v>
                </c:pt>
                <c:pt idx="1457">
                  <c:v>-236</c:v>
                </c:pt>
                <c:pt idx="1458">
                  <c:v>-80</c:v>
                </c:pt>
                <c:pt idx="1459">
                  <c:v>-116</c:v>
                </c:pt>
                <c:pt idx="1460">
                  <c:v>-72</c:v>
                </c:pt>
                <c:pt idx="1461">
                  <c:v>-144</c:v>
                </c:pt>
                <c:pt idx="1462">
                  <c:v>-124</c:v>
                </c:pt>
                <c:pt idx="1463">
                  <c:v>-124</c:v>
                </c:pt>
                <c:pt idx="1464">
                  <c:v>-130</c:v>
                </c:pt>
                <c:pt idx="1465">
                  <c:v>-184</c:v>
                </c:pt>
                <c:pt idx="1466">
                  <c:v>-258</c:v>
                </c:pt>
                <c:pt idx="1467">
                  <c:v>-66</c:v>
                </c:pt>
                <c:pt idx="1468">
                  <c:v>-198</c:v>
                </c:pt>
                <c:pt idx="1469">
                  <c:v>-80</c:v>
                </c:pt>
                <c:pt idx="1470">
                  <c:v>-100</c:v>
                </c:pt>
                <c:pt idx="1471">
                  <c:v>-250</c:v>
                </c:pt>
                <c:pt idx="1472">
                  <c:v>-356</c:v>
                </c:pt>
                <c:pt idx="1473">
                  <c:v>-252</c:v>
                </c:pt>
                <c:pt idx="1474">
                  <c:v>-304</c:v>
                </c:pt>
                <c:pt idx="1475">
                  <c:v>-244</c:v>
                </c:pt>
                <c:pt idx="1476">
                  <c:v>-202</c:v>
                </c:pt>
                <c:pt idx="1477">
                  <c:v>-140</c:v>
                </c:pt>
                <c:pt idx="1478">
                  <c:v>-104</c:v>
                </c:pt>
                <c:pt idx="1479">
                  <c:v>-128</c:v>
                </c:pt>
                <c:pt idx="1480">
                  <c:v>-134</c:v>
                </c:pt>
                <c:pt idx="1481">
                  <c:v>-170</c:v>
                </c:pt>
                <c:pt idx="1482">
                  <c:v>#N/A</c:v>
                </c:pt>
                <c:pt idx="1483">
                  <c:v>-146</c:v>
                </c:pt>
                <c:pt idx="1484">
                  <c:v>14</c:v>
                </c:pt>
                <c:pt idx="1485">
                  <c:v>-62</c:v>
                </c:pt>
                <c:pt idx="1486">
                  <c:v>-30</c:v>
                </c:pt>
                <c:pt idx="1487">
                  <c:v>10</c:v>
                </c:pt>
                <c:pt idx="1488">
                  <c:v>-10</c:v>
                </c:pt>
                <c:pt idx="1489">
                  <c:v>-20</c:v>
                </c:pt>
                <c:pt idx="1490">
                  <c:v>-22</c:v>
                </c:pt>
                <c:pt idx="1491">
                  <c:v>-24</c:v>
                </c:pt>
                <c:pt idx="1492">
                  <c:v>-52</c:v>
                </c:pt>
                <c:pt idx="1493">
                  <c:v>2</c:v>
                </c:pt>
                <c:pt idx="1494">
                  <c:v>-16</c:v>
                </c:pt>
                <c:pt idx="1495">
                  <c:v>-46</c:v>
                </c:pt>
                <c:pt idx="1496">
                  <c:v>-80</c:v>
                </c:pt>
                <c:pt idx="1497">
                  <c:v>-256</c:v>
                </c:pt>
                <c:pt idx="1498">
                  <c:v>-270</c:v>
                </c:pt>
                <c:pt idx="1499">
                  <c:v>-194</c:v>
                </c:pt>
                <c:pt idx="1500">
                  <c:v>-248</c:v>
                </c:pt>
                <c:pt idx="1501">
                  <c:v>-336</c:v>
                </c:pt>
                <c:pt idx="1502">
                  <c:v>-342</c:v>
                </c:pt>
                <c:pt idx="1503">
                  <c:v>-220</c:v>
                </c:pt>
                <c:pt idx="1504">
                  <c:v>-254</c:v>
                </c:pt>
                <c:pt idx="1505">
                  <c:v>-286</c:v>
                </c:pt>
                <c:pt idx="1506">
                  <c:v>-426</c:v>
                </c:pt>
                <c:pt idx="1507">
                  <c:v>-256</c:v>
                </c:pt>
                <c:pt idx="1508">
                  <c:v>-328</c:v>
                </c:pt>
                <c:pt idx="1509">
                  <c:v>-268</c:v>
                </c:pt>
                <c:pt idx="1510">
                  <c:v>-360</c:v>
                </c:pt>
                <c:pt idx="1511">
                  <c:v>-232</c:v>
                </c:pt>
                <c:pt idx="1512">
                  <c:v>-398</c:v>
                </c:pt>
                <c:pt idx="1513">
                  <c:v>-322</c:v>
                </c:pt>
                <c:pt idx="1514">
                  <c:v>-350</c:v>
                </c:pt>
                <c:pt idx="1515">
                  <c:v>-250</c:v>
                </c:pt>
                <c:pt idx="1516">
                  <c:v>-226</c:v>
                </c:pt>
                <c:pt idx="1517">
                  <c:v>-340</c:v>
                </c:pt>
                <c:pt idx="1518">
                  <c:v>-456</c:v>
                </c:pt>
                <c:pt idx="1519">
                  <c:v>-368</c:v>
                </c:pt>
                <c:pt idx="1520">
                  <c:v>-332</c:v>
                </c:pt>
                <c:pt idx="1521">
                  <c:v>-302</c:v>
                </c:pt>
                <c:pt idx="1522">
                  <c:v>-240</c:v>
                </c:pt>
                <c:pt idx="1523">
                  <c:v>-346</c:v>
                </c:pt>
                <c:pt idx="1524">
                  <c:v>-388</c:v>
                </c:pt>
                <c:pt idx="1525">
                  <c:v>-412</c:v>
                </c:pt>
                <c:pt idx="1526">
                  <c:v>-250</c:v>
                </c:pt>
                <c:pt idx="1527">
                  <c:v>-226</c:v>
                </c:pt>
                <c:pt idx="1528">
                  <c:v>-274</c:v>
                </c:pt>
                <c:pt idx="1529">
                  <c:v>-232</c:v>
                </c:pt>
                <c:pt idx="1530">
                  <c:v>-154</c:v>
                </c:pt>
                <c:pt idx="1531">
                  <c:v>-202</c:v>
                </c:pt>
                <c:pt idx="1532">
                  <c:v>-290</c:v>
                </c:pt>
                <c:pt idx="1533">
                  <c:v>-254</c:v>
                </c:pt>
                <c:pt idx="1534">
                  <c:v>-316</c:v>
                </c:pt>
                <c:pt idx="1535">
                  <c:v>-238</c:v>
                </c:pt>
                <c:pt idx="1536">
                  <c:v>-222</c:v>
                </c:pt>
              </c:numCache>
            </c:numRef>
          </c:val>
          <c:smooth val="0"/>
        </c:ser>
        <c:ser>
          <c:idx val="5"/>
          <c:order val="1"/>
          <c:tx>
            <c:strRef>
              <c:f>豆油基差分析!$W$19</c:f>
              <c:strCache>
                <c:ptCount val="1"/>
                <c:pt idx="0">
                  <c:v>05合约基差</c:v>
                </c:pt>
              </c:strCache>
            </c:strRef>
          </c:tx>
          <c:marker>
            <c:symbol val="none"/>
          </c:marker>
          <c:cat>
            <c:numRef>
              <c:f>豆油基差分析!$Q$20:$Q$1556</c:f>
              <c:numCache>
                <c:formatCode>yyyy\-mm\-dd</c:formatCode>
                <c:ptCount val="1537"/>
                <c:pt idx="0">
                  <c:v>43354</c:v>
                </c:pt>
                <c:pt idx="1">
                  <c:v>43353</c:v>
                </c:pt>
                <c:pt idx="2">
                  <c:v>43350</c:v>
                </c:pt>
                <c:pt idx="3">
                  <c:v>43349</c:v>
                </c:pt>
                <c:pt idx="4">
                  <c:v>43348</c:v>
                </c:pt>
                <c:pt idx="5">
                  <c:v>43347</c:v>
                </c:pt>
                <c:pt idx="6">
                  <c:v>43346</c:v>
                </c:pt>
                <c:pt idx="7">
                  <c:v>43343</c:v>
                </c:pt>
                <c:pt idx="8">
                  <c:v>43342</c:v>
                </c:pt>
                <c:pt idx="9">
                  <c:v>43341</c:v>
                </c:pt>
                <c:pt idx="10">
                  <c:v>43340</c:v>
                </c:pt>
                <c:pt idx="11">
                  <c:v>43339</c:v>
                </c:pt>
                <c:pt idx="12">
                  <c:v>43336</c:v>
                </c:pt>
                <c:pt idx="13">
                  <c:v>43335</c:v>
                </c:pt>
                <c:pt idx="14">
                  <c:v>43334</c:v>
                </c:pt>
                <c:pt idx="15">
                  <c:v>43333</c:v>
                </c:pt>
                <c:pt idx="16">
                  <c:v>43332</c:v>
                </c:pt>
                <c:pt idx="17">
                  <c:v>43329</c:v>
                </c:pt>
                <c:pt idx="18">
                  <c:v>43328</c:v>
                </c:pt>
                <c:pt idx="19">
                  <c:v>43327</c:v>
                </c:pt>
                <c:pt idx="20">
                  <c:v>43326</c:v>
                </c:pt>
                <c:pt idx="21">
                  <c:v>43325</c:v>
                </c:pt>
                <c:pt idx="22">
                  <c:v>43322</c:v>
                </c:pt>
                <c:pt idx="23">
                  <c:v>43321</c:v>
                </c:pt>
                <c:pt idx="24">
                  <c:v>43320</c:v>
                </c:pt>
                <c:pt idx="25">
                  <c:v>43319</c:v>
                </c:pt>
                <c:pt idx="26">
                  <c:v>43318</c:v>
                </c:pt>
                <c:pt idx="27">
                  <c:v>43315</c:v>
                </c:pt>
                <c:pt idx="28">
                  <c:v>43314</c:v>
                </c:pt>
                <c:pt idx="29">
                  <c:v>43313</c:v>
                </c:pt>
                <c:pt idx="30">
                  <c:v>43312</c:v>
                </c:pt>
                <c:pt idx="31">
                  <c:v>43311</c:v>
                </c:pt>
                <c:pt idx="32">
                  <c:v>43308</c:v>
                </c:pt>
                <c:pt idx="33">
                  <c:v>43307</c:v>
                </c:pt>
                <c:pt idx="34">
                  <c:v>43306</c:v>
                </c:pt>
                <c:pt idx="35">
                  <c:v>43305</c:v>
                </c:pt>
                <c:pt idx="36">
                  <c:v>43304</c:v>
                </c:pt>
                <c:pt idx="37">
                  <c:v>43301</c:v>
                </c:pt>
                <c:pt idx="38">
                  <c:v>43300</c:v>
                </c:pt>
                <c:pt idx="39">
                  <c:v>43299</c:v>
                </c:pt>
                <c:pt idx="40">
                  <c:v>43298</c:v>
                </c:pt>
                <c:pt idx="41">
                  <c:v>43297</c:v>
                </c:pt>
                <c:pt idx="42">
                  <c:v>43294</c:v>
                </c:pt>
                <c:pt idx="43">
                  <c:v>43293</c:v>
                </c:pt>
                <c:pt idx="44">
                  <c:v>43292</c:v>
                </c:pt>
                <c:pt idx="45">
                  <c:v>43291</c:v>
                </c:pt>
                <c:pt idx="46">
                  <c:v>43290</c:v>
                </c:pt>
                <c:pt idx="47">
                  <c:v>43287</c:v>
                </c:pt>
                <c:pt idx="48">
                  <c:v>43286</c:v>
                </c:pt>
                <c:pt idx="49">
                  <c:v>43285</c:v>
                </c:pt>
                <c:pt idx="50">
                  <c:v>43284</c:v>
                </c:pt>
                <c:pt idx="51">
                  <c:v>43283</c:v>
                </c:pt>
                <c:pt idx="52">
                  <c:v>43280</c:v>
                </c:pt>
                <c:pt idx="53">
                  <c:v>43279</c:v>
                </c:pt>
                <c:pt idx="54">
                  <c:v>43278</c:v>
                </c:pt>
                <c:pt idx="55">
                  <c:v>43277</c:v>
                </c:pt>
                <c:pt idx="56">
                  <c:v>43276</c:v>
                </c:pt>
                <c:pt idx="57">
                  <c:v>43273</c:v>
                </c:pt>
                <c:pt idx="58">
                  <c:v>43272</c:v>
                </c:pt>
                <c:pt idx="59">
                  <c:v>43271</c:v>
                </c:pt>
                <c:pt idx="60">
                  <c:v>43270</c:v>
                </c:pt>
                <c:pt idx="61">
                  <c:v>43266</c:v>
                </c:pt>
                <c:pt idx="62">
                  <c:v>43265</c:v>
                </c:pt>
                <c:pt idx="63">
                  <c:v>43264</c:v>
                </c:pt>
                <c:pt idx="64">
                  <c:v>43263</c:v>
                </c:pt>
                <c:pt idx="65">
                  <c:v>43262</c:v>
                </c:pt>
                <c:pt idx="66">
                  <c:v>43259</c:v>
                </c:pt>
                <c:pt idx="67">
                  <c:v>43258</c:v>
                </c:pt>
                <c:pt idx="68">
                  <c:v>43257</c:v>
                </c:pt>
                <c:pt idx="69">
                  <c:v>43256</c:v>
                </c:pt>
                <c:pt idx="70">
                  <c:v>43255</c:v>
                </c:pt>
                <c:pt idx="71">
                  <c:v>43252</c:v>
                </c:pt>
                <c:pt idx="72">
                  <c:v>43251</c:v>
                </c:pt>
                <c:pt idx="73">
                  <c:v>43250</c:v>
                </c:pt>
                <c:pt idx="74">
                  <c:v>43249</c:v>
                </c:pt>
                <c:pt idx="75">
                  <c:v>43248</c:v>
                </c:pt>
                <c:pt idx="76">
                  <c:v>43245</c:v>
                </c:pt>
                <c:pt idx="77">
                  <c:v>43244</c:v>
                </c:pt>
                <c:pt idx="78">
                  <c:v>43243</c:v>
                </c:pt>
                <c:pt idx="79">
                  <c:v>43242</c:v>
                </c:pt>
                <c:pt idx="80">
                  <c:v>43241</c:v>
                </c:pt>
                <c:pt idx="81">
                  <c:v>43238</c:v>
                </c:pt>
                <c:pt idx="82">
                  <c:v>43237</c:v>
                </c:pt>
                <c:pt idx="83">
                  <c:v>43236</c:v>
                </c:pt>
                <c:pt idx="84">
                  <c:v>43235</c:v>
                </c:pt>
                <c:pt idx="85">
                  <c:v>43234</c:v>
                </c:pt>
                <c:pt idx="86">
                  <c:v>43231</c:v>
                </c:pt>
                <c:pt idx="87">
                  <c:v>43230</c:v>
                </c:pt>
                <c:pt idx="88">
                  <c:v>43229</c:v>
                </c:pt>
                <c:pt idx="89">
                  <c:v>43228</c:v>
                </c:pt>
                <c:pt idx="90">
                  <c:v>43227</c:v>
                </c:pt>
                <c:pt idx="91">
                  <c:v>43224</c:v>
                </c:pt>
                <c:pt idx="92">
                  <c:v>43223</c:v>
                </c:pt>
                <c:pt idx="93">
                  <c:v>43222</c:v>
                </c:pt>
                <c:pt idx="94">
                  <c:v>43217</c:v>
                </c:pt>
                <c:pt idx="95">
                  <c:v>43216</c:v>
                </c:pt>
                <c:pt idx="96">
                  <c:v>43215</c:v>
                </c:pt>
                <c:pt idx="97">
                  <c:v>43214</c:v>
                </c:pt>
                <c:pt idx="98">
                  <c:v>43213</c:v>
                </c:pt>
                <c:pt idx="99">
                  <c:v>43210</c:v>
                </c:pt>
                <c:pt idx="100">
                  <c:v>43209</c:v>
                </c:pt>
                <c:pt idx="101">
                  <c:v>43208</c:v>
                </c:pt>
                <c:pt idx="102">
                  <c:v>43207</c:v>
                </c:pt>
                <c:pt idx="103">
                  <c:v>43206</c:v>
                </c:pt>
                <c:pt idx="104">
                  <c:v>43203</c:v>
                </c:pt>
                <c:pt idx="105">
                  <c:v>43202</c:v>
                </c:pt>
                <c:pt idx="106">
                  <c:v>43201</c:v>
                </c:pt>
                <c:pt idx="107">
                  <c:v>43200</c:v>
                </c:pt>
                <c:pt idx="108">
                  <c:v>43199</c:v>
                </c:pt>
                <c:pt idx="109">
                  <c:v>43194</c:v>
                </c:pt>
                <c:pt idx="110">
                  <c:v>43193</c:v>
                </c:pt>
                <c:pt idx="111">
                  <c:v>43192</c:v>
                </c:pt>
                <c:pt idx="112">
                  <c:v>43189</c:v>
                </c:pt>
                <c:pt idx="113">
                  <c:v>43188</c:v>
                </c:pt>
                <c:pt idx="114">
                  <c:v>43187</c:v>
                </c:pt>
                <c:pt idx="115">
                  <c:v>43186</c:v>
                </c:pt>
                <c:pt idx="116">
                  <c:v>43185</c:v>
                </c:pt>
                <c:pt idx="117">
                  <c:v>43182</c:v>
                </c:pt>
                <c:pt idx="118">
                  <c:v>43181</c:v>
                </c:pt>
                <c:pt idx="119">
                  <c:v>43180</c:v>
                </c:pt>
                <c:pt idx="120">
                  <c:v>43179</c:v>
                </c:pt>
                <c:pt idx="121">
                  <c:v>43178</c:v>
                </c:pt>
                <c:pt idx="122">
                  <c:v>43175</c:v>
                </c:pt>
                <c:pt idx="123">
                  <c:v>43174</c:v>
                </c:pt>
                <c:pt idx="124">
                  <c:v>43173</c:v>
                </c:pt>
                <c:pt idx="125">
                  <c:v>43172</c:v>
                </c:pt>
                <c:pt idx="126">
                  <c:v>43171</c:v>
                </c:pt>
                <c:pt idx="127">
                  <c:v>43168</c:v>
                </c:pt>
                <c:pt idx="128">
                  <c:v>43167</c:v>
                </c:pt>
                <c:pt idx="129">
                  <c:v>43166</c:v>
                </c:pt>
                <c:pt idx="130">
                  <c:v>43165</c:v>
                </c:pt>
                <c:pt idx="131">
                  <c:v>43164</c:v>
                </c:pt>
                <c:pt idx="132">
                  <c:v>43161</c:v>
                </c:pt>
                <c:pt idx="133">
                  <c:v>43160</c:v>
                </c:pt>
                <c:pt idx="134">
                  <c:v>43159</c:v>
                </c:pt>
                <c:pt idx="135">
                  <c:v>43158</c:v>
                </c:pt>
                <c:pt idx="136">
                  <c:v>43157</c:v>
                </c:pt>
                <c:pt idx="137">
                  <c:v>43154</c:v>
                </c:pt>
                <c:pt idx="138">
                  <c:v>43153</c:v>
                </c:pt>
                <c:pt idx="139">
                  <c:v>43145</c:v>
                </c:pt>
                <c:pt idx="140">
                  <c:v>43144</c:v>
                </c:pt>
                <c:pt idx="141">
                  <c:v>43143</c:v>
                </c:pt>
                <c:pt idx="142">
                  <c:v>43140</c:v>
                </c:pt>
                <c:pt idx="143">
                  <c:v>43139</c:v>
                </c:pt>
                <c:pt idx="144">
                  <c:v>43138</c:v>
                </c:pt>
                <c:pt idx="145">
                  <c:v>43137</c:v>
                </c:pt>
                <c:pt idx="146">
                  <c:v>43136</c:v>
                </c:pt>
                <c:pt idx="147">
                  <c:v>43133</c:v>
                </c:pt>
                <c:pt idx="148">
                  <c:v>43132</c:v>
                </c:pt>
                <c:pt idx="149">
                  <c:v>43131</c:v>
                </c:pt>
                <c:pt idx="150">
                  <c:v>43130</c:v>
                </c:pt>
                <c:pt idx="151">
                  <c:v>43129</c:v>
                </c:pt>
                <c:pt idx="152">
                  <c:v>43126</c:v>
                </c:pt>
                <c:pt idx="153">
                  <c:v>43125</c:v>
                </c:pt>
                <c:pt idx="154">
                  <c:v>43124</c:v>
                </c:pt>
                <c:pt idx="155">
                  <c:v>43123</c:v>
                </c:pt>
                <c:pt idx="156">
                  <c:v>43122</c:v>
                </c:pt>
                <c:pt idx="157">
                  <c:v>43119</c:v>
                </c:pt>
                <c:pt idx="158">
                  <c:v>43118</c:v>
                </c:pt>
                <c:pt idx="159">
                  <c:v>43117</c:v>
                </c:pt>
                <c:pt idx="160">
                  <c:v>43116</c:v>
                </c:pt>
                <c:pt idx="161">
                  <c:v>43115</c:v>
                </c:pt>
                <c:pt idx="162">
                  <c:v>43112</c:v>
                </c:pt>
                <c:pt idx="163">
                  <c:v>43111</c:v>
                </c:pt>
                <c:pt idx="164">
                  <c:v>43110</c:v>
                </c:pt>
                <c:pt idx="165">
                  <c:v>43109</c:v>
                </c:pt>
                <c:pt idx="166">
                  <c:v>43108</c:v>
                </c:pt>
                <c:pt idx="167">
                  <c:v>43105</c:v>
                </c:pt>
                <c:pt idx="168">
                  <c:v>43104</c:v>
                </c:pt>
                <c:pt idx="169">
                  <c:v>43103</c:v>
                </c:pt>
                <c:pt idx="170">
                  <c:v>43102</c:v>
                </c:pt>
                <c:pt idx="171">
                  <c:v>43098</c:v>
                </c:pt>
                <c:pt idx="172">
                  <c:v>43097</c:v>
                </c:pt>
                <c:pt idx="173">
                  <c:v>43096</c:v>
                </c:pt>
                <c:pt idx="174">
                  <c:v>43095</c:v>
                </c:pt>
                <c:pt idx="175">
                  <c:v>43094</c:v>
                </c:pt>
                <c:pt idx="176">
                  <c:v>43091</c:v>
                </c:pt>
                <c:pt idx="177">
                  <c:v>43090</c:v>
                </c:pt>
                <c:pt idx="178">
                  <c:v>43089</c:v>
                </c:pt>
                <c:pt idx="179">
                  <c:v>43088</c:v>
                </c:pt>
                <c:pt idx="180">
                  <c:v>43087</c:v>
                </c:pt>
                <c:pt idx="181">
                  <c:v>43084</c:v>
                </c:pt>
                <c:pt idx="182">
                  <c:v>43083</c:v>
                </c:pt>
                <c:pt idx="183">
                  <c:v>43082</c:v>
                </c:pt>
                <c:pt idx="184">
                  <c:v>43081</c:v>
                </c:pt>
                <c:pt idx="185">
                  <c:v>43080</c:v>
                </c:pt>
                <c:pt idx="186">
                  <c:v>43077</c:v>
                </c:pt>
                <c:pt idx="187">
                  <c:v>43076</c:v>
                </c:pt>
                <c:pt idx="188">
                  <c:v>43075</c:v>
                </c:pt>
                <c:pt idx="189">
                  <c:v>43074</c:v>
                </c:pt>
                <c:pt idx="190">
                  <c:v>43073</c:v>
                </c:pt>
                <c:pt idx="191">
                  <c:v>43070</c:v>
                </c:pt>
                <c:pt idx="192">
                  <c:v>43069</c:v>
                </c:pt>
                <c:pt idx="193">
                  <c:v>43068</c:v>
                </c:pt>
                <c:pt idx="194">
                  <c:v>43067</c:v>
                </c:pt>
                <c:pt idx="195">
                  <c:v>43066</c:v>
                </c:pt>
                <c:pt idx="196">
                  <c:v>43063</c:v>
                </c:pt>
                <c:pt idx="197">
                  <c:v>43062</c:v>
                </c:pt>
                <c:pt idx="198">
                  <c:v>43061</c:v>
                </c:pt>
                <c:pt idx="199">
                  <c:v>43060</c:v>
                </c:pt>
                <c:pt idx="200">
                  <c:v>43059</c:v>
                </c:pt>
                <c:pt idx="201">
                  <c:v>43056</c:v>
                </c:pt>
                <c:pt idx="202">
                  <c:v>43055</c:v>
                </c:pt>
                <c:pt idx="203">
                  <c:v>43054</c:v>
                </c:pt>
                <c:pt idx="204">
                  <c:v>43053</c:v>
                </c:pt>
                <c:pt idx="205">
                  <c:v>43052</c:v>
                </c:pt>
                <c:pt idx="206">
                  <c:v>43049</c:v>
                </c:pt>
                <c:pt idx="207">
                  <c:v>43048</c:v>
                </c:pt>
                <c:pt idx="208">
                  <c:v>43047</c:v>
                </c:pt>
                <c:pt idx="209">
                  <c:v>43046</c:v>
                </c:pt>
                <c:pt idx="210">
                  <c:v>43045</c:v>
                </c:pt>
                <c:pt idx="211">
                  <c:v>43042</c:v>
                </c:pt>
                <c:pt idx="212">
                  <c:v>43041</c:v>
                </c:pt>
                <c:pt idx="213">
                  <c:v>43040</c:v>
                </c:pt>
                <c:pt idx="214">
                  <c:v>43039</c:v>
                </c:pt>
                <c:pt idx="215">
                  <c:v>43038</c:v>
                </c:pt>
                <c:pt idx="216">
                  <c:v>43035</c:v>
                </c:pt>
                <c:pt idx="217">
                  <c:v>43034</c:v>
                </c:pt>
                <c:pt idx="218">
                  <c:v>43033</c:v>
                </c:pt>
                <c:pt idx="219">
                  <c:v>43032</c:v>
                </c:pt>
                <c:pt idx="220">
                  <c:v>43031</c:v>
                </c:pt>
                <c:pt idx="221">
                  <c:v>43028</c:v>
                </c:pt>
                <c:pt idx="222">
                  <c:v>43027</c:v>
                </c:pt>
                <c:pt idx="223">
                  <c:v>43026</c:v>
                </c:pt>
                <c:pt idx="224">
                  <c:v>43025</c:v>
                </c:pt>
                <c:pt idx="225">
                  <c:v>43024</c:v>
                </c:pt>
                <c:pt idx="226">
                  <c:v>43021</c:v>
                </c:pt>
                <c:pt idx="227">
                  <c:v>43020</c:v>
                </c:pt>
                <c:pt idx="228">
                  <c:v>43019</c:v>
                </c:pt>
                <c:pt idx="229">
                  <c:v>43018</c:v>
                </c:pt>
                <c:pt idx="230">
                  <c:v>43017</c:v>
                </c:pt>
                <c:pt idx="231">
                  <c:v>43007</c:v>
                </c:pt>
                <c:pt idx="232">
                  <c:v>43006</c:v>
                </c:pt>
                <c:pt idx="233">
                  <c:v>43005</c:v>
                </c:pt>
                <c:pt idx="234">
                  <c:v>43004</c:v>
                </c:pt>
                <c:pt idx="235">
                  <c:v>43003</c:v>
                </c:pt>
                <c:pt idx="236">
                  <c:v>43000</c:v>
                </c:pt>
                <c:pt idx="237">
                  <c:v>42999</c:v>
                </c:pt>
                <c:pt idx="238">
                  <c:v>42998</c:v>
                </c:pt>
                <c:pt idx="239">
                  <c:v>42997</c:v>
                </c:pt>
                <c:pt idx="240">
                  <c:v>42996</c:v>
                </c:pt>
                <c:pt idx="241">
                  <c:v>42993</c:v>
                </c:pt>
                <c:pt idx="242">
                  <c:v>42992</c:v>
                </c:pt>
                <c:pt idx="243">
                  <c:v>42991</c:v>
                </c:pt>
                <c:pt idx="244">
                  <c:v>42990</c:v>
                </c:pt>
                <c:pt idx="245">
                  <c:v>42989</c:v>
                </c:pt>
                <c:pt idx="246">
                  <c:v>42986</c:v>
                </c:pt>
                <c:pt idx="247">
                  <c:v>42985</c:v>
                </c:pt>
                <c:pt idx="248">
                  <c:v>42984</c:v>
                </c:pt>
                <c:pt idx="249">
                  <c:v>42983</c:v>
                </c:pt>
                <c:pt idx="250">
                  <c:v>42982</c:v>
                </c:pt>
                <c:pt idx="251">
                  <c:v>42979</c:v>
                </c:pt>
                <c:pt idx="252">
                  <c:v>42978</c:v>
                </c:pt>
                <c:pt idx="253">
                  <c:v>42977</c:v>
                </c:pt>
                <c:pt idx="254">
                  <c:v>42976</c:v>
                </c:pt>
                <c:pt idx="255">
                  <c:v>42975</c:v>
                </c:pt>
                <c:pt idx="256">
                  <c:v>42972</c:v>
                </c:pt>
                <c:pt idx="257">
                  <c:v>42971</c:v>
                </c:pt>
                <c:pt idx="258">
                  <c:v>42970</c:v>
                </c:pt>
                <c:pt idx="259">
                  <c:v>42969</c:v>
                </c:pt>
                <c:pt idx="260">
                  <c:v>42968</c:v>
                </c:pt>
                <c:pt idx="261">
                  <c:v>42965</c:v>
                </c:pt>
                <c:pt idx="262">
                  <c:v>42964</c:v>
                </c:pt>
                <c:pt idx="263">
                  <c:v>42963</c:v>
                </c:pt>
                <c:pt idx="264">
                  <c:v>42962</c:v>
                </c:pt>
                <c:pt idx="265">
                  <c:v>42961</c:v>
                </c:pt>
                <c:pt idx="266">
                  <c:v>42958</c:v>
                </c:pt>
                <c:pt idx="267">
                  <c:v>42957</c:v>
                </c:pt>
                <c:pt idx="268">
                  <c:v>42956</c:v>
                </c:pt>
                <c:pt idx="269">
                  <c:v>42955</c:v>
                </c:pt>
                <c:pt idx="270">
                  <c:v>42954</c:v>
                </c:pt>
                <c:pt idx="271">
                  <c:v>42951</c:v>
                </c:pt>
                <c:pt idx="272">
                  <c:v>42950</c:v>
                </c:pt>
                <c:pt idx="273">
                  <c:v>42949</c:v>
                </c:pt>
                <c:pt idx="274">
                  <c:v>42948</c:v>
                </c:pt>
                <c:pt idx="275">
                  <c:v>42947</c:v>
                </c:pt>
                <c:pt idx="276">
                  <c:v>42944</c:v>
                </c:pt>
                <c:pt idx="277">
                  <c:v>42943</c:v>
                </c:pt>
                <c:pt idx="278">
                  <c:v>42942</c:v>
                </c:pt>
                <c:pt idx="279">
                  <c:v>42941</c:v>
                </c:pt>
                <c:pt idx="280">
                  <c:v>42940</c:v>
                </c:pt>
                <c:pt idx="281">
                  <c:v>42937</c:v>
                </c:pt>
                <c:pt idx="282">
                  <c:v>42936</c:v>
                </c:pt>
                <c:pt idx="283">
                  <c:v>42935</c:v>
                </c:pt>
                <c:pt idx="284">
                  <c:v>42934</c:v>
                </c:pt>
                <c:pt idx="285">
                  <c:v>42933</c:v>
                </c:pt>
                <c:pt idx="286">
                  <c:v>42930</c:v>
                </c:pt>
                <c:pt idx="287">
                  <c:v>42929</c:v>
                </c:pt>
                <c:pt idx="288">
                  <c:v>42928</c:v>
                </c:pt>
                <c:pt idx="289">
                  <c:v>42927</c:v>
                </c:pt>
                <c:pt idx="290">
                  <c:v>42926</c:v>
                </c:pt>
                <c:pt idx="291">
                  <c:v>42923</c:v>
                </c:pt>
                <c:pt idx="292">
                  <c:v>42922</c:v>
                </c:pt>
                <c:pt idx="293">
                  <c:v>42921</c:v>
                </c:pt>
                <c:pt idx="294">
                  <c:v>42920</c:v>
                </c:pt>
                <c:pt idx="295">
                  <c:v>42919</c:v>
                </c:pt>
                <c:pt idx="296">
                  <c:v>42916</c:v>
                </c:pt>
                <c:pt idx="297">
                  <c:v>42915</c:v>
                </c:pt>
                <c:pt idx="298">
                  <c:v>42914</c:v>
                </c:pt>
                <c:pt idx="299">
                  <c:v>42913</c:v>
                </c:pt>
                <c:pt idx="300">
                  <c:v>42912</c:v>
                </c:pt>
                <c:pt idx="301">
                  <c:v>42909</c:v>
                </c:pt>
                <c:pt idx="302">
                  <c:v>42908</c:v>
                </c:pt>
                <c:pt idx="303">
                  <c:v>42907</c:v>
                </c:pt>
                <c:pt idx="304">
                  <c:v>42906</c:v>
                </c:pt>
                <c:pt idx="305">
                  <c:v>42905</c:v>
                </c:pt>
                <c:pt idx="306">
                  <c:v>42902</c:v>
                </c:pt>
                <c:pt idx="307">
                  <c:v>42901</c:v>
                </c:pt>
                <c:pt idx="308">
                  <c:v>42900</c:v>
                </c:pt>
                <c:pt idx="309">
                  <c:v>42899</c:v>
                </c:pt>
                <c:pt idx="310">
                  <c:v>42898</c:v>
                </c:pt>
                <c:pt idx="311">
                  <c:v>42895</c:v>
                </c:pt>
                <c:pt idx="312">
                  <c:v>42894</c:v>
                </c:pt>
                <c:pt idx="313">
                  <c:v>42893</c:v>
                </c:pt>
                <c:pt idx="314">
                  <c:v>42892</c:v>
                </c:pt>
                <c:pt idx="315">
                  <c:v>42891</c:v>
                </c:pt>
                <c:pt idx="316">
                  <c:v>42888</c:v>
                </c:pt>
                <c:pt idx="317">
                  <c:v>42887</c:v>
                </c:pt>
                <c:pt idx="318">
                  <c:v>42886</c:v>
                </c:pt>
                <c:pt idx="319">
                  <c:v>42881</c:v>
                </c:pt>
                <c:pt idx="320">
                  <c:v>42880</c:v>
                </c:pt>
                <c:pt idx="321">
                  <c:v>42879</c:v>
                </c:pt>
                <c:pt idx="322">
                  <c:v>42878</c:v>
                </c:pt>
                <c:pt idx="323">
                  <c:v>42877</c:v>
                </c:pt>
                <c:pt idx="324">
                  <c:v>42874</c:v>
                </c:pt>
                <c:pt idx="325">
                  <c:v>42873</c:v>
                </c:pt>
                <c:pt idx="326">
                  <c:v>42872</c:v>
                </c:pt>
                <c:pt idx="327">
                  <c:v>42871</c:v>
                </c:pt>
                <c:pt idx="328">
                  <c:v>42870</c:v>
                </c:pt>
                <c:pt idx="329">
                  <c:v>42867</c:v>
                </c:pt>
                <c:pt idx="330">
                  <c:v>42866</c:v>
                </c:pt>
                <c:pt idx="331">
                  <c:v>42865</c:v>
                </c:pt>
                <c:pt idx="332">
                  <c:v>42864</c:v>
                </c:pt>
                <c:pt idx="333">
                  <c:v>42863</c:v>
                </c:pt>
                <c:pt idx="334">
                  <c:v>42860</c:v>
                </c:pt>
                <c:pt idx="335">
                  <c:v>42859</c:v>
                </c:pt>
                <c:pt idx="336">
                  <c:v>42858</c:v>
                </c:pt>
                <c:pt idx="337">
                  <c:v>42857</c:v>
                </c:pt>
                <c:pt idx="338">
                  <c:v>42853</c:v>
                </c:pt>
                <c:pt idx="339">
                  <c:v>42852</c:v>
                </c:pt>
                <c:pt idx="340">
                  <c:v>42851</c:v>
                </c:pt>
                <c:pt idx="341">
                  <c:v>42850</c:v>
                </c:pt>
                <c:pt idx="342">
                  <c:v>42849</c:v>
                </c:pt>
                <c:pt idx="343">
                  <c:v>42846</c:v>
                </c:pt>
                <c:pt idx="344">
                  <c:v>42845</c:v>
                </c:pt>
                <c:pt idx="345">
                  <c:v>42844</c:v>
                </c:pt>
                <c:pt idx="346">
                  <c:v>42843</c:v>
                </c:pt>
                <c:pt idx="347">
                  <c:v>42842</c:v>
                </c:pt>
                <c:pt idx="348">
                  <c:v>42839</c:v>
                </c:pt>
                <c:pt idx="349">
                  <c:v>42838</c:v>
                </c:pt>
                <c:pt idx="350">
                  <c:v>42837</c:v>
                </c:pt>
                <c:pt idx="351">
                  <c:v>42836</c:v>
                </c:pt>
                <c:pt idx="352">
                  <c:v>42835</c:v>
                </c:pt>
                <c:pt idx="353">
                  <c:v>42832</c:v>
                </c:pt>
                <c:pt idx="354">
                  <c:v>42831</c:v>
                </c:pt>
                <c:pt idx="355">
                  <c:v>42830</c:v>
                </c:pt>
                <c:pt idx="356">
                  <c:v>42825</c:v>
                </c:pt>
                <c:pt idx="357">
                  <c:v>42824</c:v>
                </c:pt>
                <c:pt idx="358">
                  <c:v>42823</c:v>
                </c:pt>
                <c:pt idx="359">
                  <c:v>42822</c:v>
                </c:pt>
                <c:pt idx="360">
                  <c:v>42821</c:v>
                </c:pt>
                <c:pt idx="361">
                  <c:v>42818</c:v>
                </c:pt>
                <c:pt idx="362">
                  <c:v>42817</c:v>
                </c:pt>
                <c:pt idx="363">
                  <c:v>42816</c:v>
                </c:pt>
                <c:pt idx="364">
                  <c:v>42815</c:v>
                </c:pt>
                <c:pt idx="365">
                  <c:v>42814</c:v>
                </c:pt>
                <c:pt idx="366">
                  <c:v>42811</c:v>
                </c:pt>
                <c:pt idx="367">
                  <c:v>42810</c:v>
                </c:pt>
                <c:pt idx="368">
                  <c:v>42809</c:v>
                </c:pt>
                <c:pt idx="369">
                  <c:v>42808</c:v>
                </c:pt>
                <c:pt idx="370">
                  <c:v>42807</c:v>
                </c:pt>
                <c:pt idx="371">
                  <c:v>42804</c:v>
                </c:pt>
                <c:pt idx="372">
                  <c:v>42803</c:v>
                </c:pt>
                <c:pt idx="373">
                  <c:v>42802</c:v>
                </c:pt>
                <c:pt idx="374">
                  <c:v>42801</c:v>
                </c:pt>
                <c:pt idx="375">
                  <c:v>42800</c:v>
                </c:pt>
                <c:pt idx="376">
                  <c:v>42797</c:v>
                </c:pt>
                <c:pt idx="377">
                  <c:v>42796</c:v>
                </c:pt>
                <c:pt idx="378">
                  <c:v>42795</c:v>
                </c:pt>
                <c:pt idx="379">
                  <c:v>42794</c:v>
                </c:pt>
                <c:pt idx="380">
                  <c:v>42793</c:v>
                </c:pt>
                <c:pt idx="381">
                  <c:v>42790</c:v>
                </c:pt>
                <c:pt idx="382">
                  <c:v>42789</c:v>
                </c:pt>
                <c:pt idx="383">
                  <c:v>42788</c:v>
                </c:pt>
                <c:pt idx="384">
                  <c:v>42787</c:v>
                </c:pt>
                <c:pt idx="385">
                  <c:v>42786</c:v>
                </c:pt>
                <c:pt idx="386">
                  <c:v>42783</c:v>
                </c:pt>
                <c:pt idx="387">
                  <c:v>42782</c:v>
                </c:pt>
                <c:pt idx="388">
                  <c:v>42781</c:v>
                </c:pt>
                <c:pt idx="389">
                  <c:v>42780</c:v>
                </c:pt>
                <c:pt idx="390">
                  <c:v>42779</c:v>
                </c:pt>
                <c:pt idx="391">
                  <c:v>42776</c:v>
                </c:pt>
                <c:pt idx="392">
                  <c:v>42775</c:v>
                </c:pt>
                <c:pt idx="393">
                  <c:v>42774</c:v>
                </c:pt>
                <c:pt idx="394">
                  <c:v>42773</c:v>
                </c:pt>
                <c:pt idx="395">
                  <c:v>42772</c:v>
                </c:pt>
                <c:pt idx="396">
                  <c:v>42769</c:v>
                </c:pt>
                <c:pt idx="397">
                  <c:v>42761</c:v>
                </c:pt>
                <c:pt idx="398">
                  <c:v>42760</c:v>
                </c:pt>
                <c:pt idx="399">
                  <c:v>42759</c:v>
                </c:pt>
                <c:pt idx="400">
                  <c:v>42758</c:v>
                </c:pt>
                <c:pt idx="401">
                  <c:v>42755</c:v>
                </c:pt>
                <c:pt idx="402">
                  <c:v>42754</c:v>
                </c:pt>
                <c:pt idx="403">
                  <c:v>42753</c:v>
                </c:pt>
                <c:pt idx="404">
                  <c:v>42752</c:v>
                </c:pt>
                <c:pt idx="405">
                  <c:v>42751</c:v>
                </c:pt>
                <c:pt idx="406">
                  <c:v>42748</c:v>
                </c:pt>
                <c:pt idx="407">
                  <c:v>42747</c:v>
                </c:pt>
                <c:pt idx="408">
                  <c:v>42746</c:v>
                </c:pt>
                <c:pt idx="409">
                  <c:v>42745</c:v>
                </c:pt>
                <c:pt idx="410">
                  <c:v>42744</c:v>
                </c:pt>
                <c:pt idx="411">
                  <c:v>42741</c:v>
                </c:pt>
                <c:pt idx="412">
                  <c:v>42740</c:v>
                </c:pt>
                <c:pt idx="413">
                  <c:v>42739</c:v>
                </c:pt>
                <c:pt idx="414">
                  <c:v>42738</c:v>
                </c:pt>
                <c:pt idx="415">
                  <c:v>42734</c:v>
                </c:pt>
                <c:pt idx="416">
                  <c:v>42733</c:v>
                </c:pt>
                <c:pt idx="417">
                  <c:v>42732</c:v>
                </c:pt>
                <c:pt idx="418">
                  <c:v>42731</c:v>
                </c:pt>
                <c:pt idx="419">
                  <c:v>42730</c:v>
                </c:pt>
                <c:pt idx="420">
                  <c:v>42727</c:v>
                </c:pt>
                <c:pt idx="421">
                  <c:v>42726</c:v>
                </c:pt>
                <c:pt idx="422">
                  <c:v>42725</c:v>
                </c:pt>
                <c:pt idx="423">
                  <c:v>42724</c:v>
                </c:pt>
                <c:pt idx="424">
                  <c:v>42723</c:v>
                </c:pt>
                <c:pt idx="425">
                  <c:v>42720</c:v>
                </c:pt>
                <c:pt idx="426">
                  <c:v>42719</c:v>
                </c:pt>
                <c:pt idx="427">
                  <c:v>42718</c:v>
                </c:pt>
                <c:pt idx="428">
                  <c:v>42717</c:v>
                </c:pt>
                <c:pt idx="429">
                  <c:v>42716</c:v>
                </c:pt>
                <c:pt idx="430">
                  <c:v>42713</c:v>
                </c:pt>
                <c:pt idx="431">
                  <c:v>42712</c:v>
                </c:pt>
                <c:pt idx="432">
                  <c:v>42711</c:v>
                </c:pt>
                <c:pt idx="433">
                  <c:v>42710</c:v>
                </c:pt>
                <c:pt idx="434">
                  <c:v>42709</c:v>
                </c:pt>
                <c:pt idx="435">
                  <c:v>42706</c:v>
                </c:pt>
                <c:pt idx="436">
                  <c:v>42705</c:v>
                </c:pt>
                <c:pt idx="437">
                  <c:v>42704</c:v>
                </c:pt>
                <c:pt idx="438">
                  <c:v>42703</c:v>
                </c:pt>
                <c:pt idx="439">
                  <c:v>42702</c:v>
                </c:pt>
                <c:pt idx="440">
                  <c:v>42699</c:v>
                </c:pt>
                <c:pt idx="441">
                  <c:v>42698</c:v>
                </c:pt>
                <c:pt idx="442">
                  <c:v>42697</c:v>
                </c:pt>
                <c:pt idx="443">
                  <c:v>42696</c:v>
                </c:pt>
                <c:pt idx="444">
                  <c:v>42695</c:v>
                </c:pt>
                <c:pt idx="445">
                  <c:v>42692</c:v>
                </c:pt>
                <c:pt idx="446">
                  <c:v>42691</c:v>
                </c:pt>
                <c:pt idx="447">
                  <c:v>42690</c:v>
                </c:pt>
                <c:pt idx="448">
                  <c:v>42689</c:v>
                </c:pt>
                <c:pt idx="449">
                  <c:v>42688</c:v>
                </c:pt>
                <c:pt idx="450">
                  <c:v>42685</c:v>
                </c:pt>
                <c:pt idx="451">
                  <c:v>42684</c:v>
                </c:pt>
                <c:pt idx="452">
                  <c:v>42683</c:v>
                </c:pt>
                <c:pt idx="453">
                  <c:v>42682</c:v>
                </c:pt>
                <c:pt idx="454">
                  <c:v>42681</c:v>
                </c:pt>
                <c:pt idx="455">
                  <c:v>42678</c:v>
                </c:pt>
                <c:pt idx="456">
                  <c:v>42677</c:v>
                </c:pt>
                <c:pt idx="457">
                  <c:v>42676</c:v>
                </c:pt>
                <c:pt idx="458">
                  <c:v>42675</c:v>
                </c:pt>
                <c:pt idx="459">
                  <c:v>42674</c:v>
                </c:pt>
                <c:pt idx="460">
                  <c:v>42671</c:v>
                </c:pt>
                <c:pt idx="461">
                  <c:v>42670</c:v>
                </c:pt>
                <c:pt idx="462">
                  <c:v>42669</c:v>
                </c:pt>
                <c:pt idx="463">
                  <c:v>42668</c:v>
                </c:pt>
                <c:pt idx="464">
                  <c:v>42667</c:v>
                </c:pt>
                <c:pt idx="465">
                  <c:v>42664</c:v>
                </c:pt>
                <c:pt idx="466">
                  <c:v>42663</c:v>
                </c:pt>
                <c:pt idx="467">
                  <c:v>42662</c:v>
                </c:pt>
                <c:pt idx="468">
                  <c:v>42661</c:v>
                </c:pt>
                <c:pt idx="469">
                  <c:v>42660</c:v>
                </c:pt>
                <c:pt idx="470">
                  <c:v>42657</c:v>
                </c:pt>
                <c:pt idx="471">
                  <c:v>42656</c:v>
                </c:pt>
                <c:pt idx="472">
                  <c:v>42655</c:v>
                </c:pt>
                <c:pt idx="473">
                  <c:v>42654</c:v>
                </c:pt>
                <c:pt idx="474">
                  <c:v>42653</c:v>
                </c:pt>
                <c:pt idx="475">
                  <c:v>42643</c:v>
                </c:pt>
                <c:pt idx="476">
                  <c:v>42642</c:v>
                </c:pt>
                <c:pt idx="477">
                  <c:v>42641</c:v>
                </c:pt>
                <c:pt idx="478">
                  <c:v>42640</c:v>
                </c:pt>
                <c:pt idx="479">
                  <c:v>42639</c:v>
                </c:pt>
                <c:pt idx="480">
                  <c:v>42636</c:v>
                </c:pt>
                <c:pt idx="481">
                  <c:v>42635</c:v>
                </c:pt>
                <c:pt idx="482">
                  <c:v>42634</c:v>
                </c:pt>
                <c:pt idx="483">
                  <c:v>42633</c:v>
                </c:pt>
                <c:pt idx="484">
                  <c:v>42632</c:v>
                </c:pt>
                <c:pt idx="485">
                  <c:v>42627</c:v>
                </c:pt>
                <c:pt idx="486">
                  <c:v>42626</c:v>
                </c:pt>
                <c:pt idx="487">
                  <c:v>42625</c:v>
                </c:pt>
                <c:pt idx="488">
                  <c:v>42622</c:v>
                </c:pt>
                <c:pt idx="489">
                  <c:v>42621</c:v>
                </c:pt>
                <c:pt idx="490">
                  <c:v>42620</c:v>
                </c:pt>
                <c:pt idx="491">
                  <c:v>42619</c:v>
                </c:pt>
                <c:pt idx="492">
                  <c:v>42618</c:v>
                </c:pt>
                <c:pt idx="493">
                  <c:v>42615</c:v>
                </c:pt>
                <c:pt idx="494">
                  <c:v>42614</c:v>
                </c:pt>
                <c:pt idx="495">
                  <c:v>42613</c:v>
                </c:pt>
                <c:pt idx="496">
                  <c:v>42612</c:v>
                </c:pt>
                <c:pt idx="497">
                  <c:v>42611</c:v>
                </c:pt>
                <c:pt idx="498">
                  <c:v>42608</c:v>
                </c:pt>
                <c:pt idx="499">
                  <c:v>42607</c:v>
                </c:pt>
                <c:pt idx="500">
                  <c:v>42606</c:v>
                </c:pt>
                <c:pt idx="501">
                  <c:v>42605</c:v>
                </c:pt>
                <c:pt idx="502">
                  <c:v>42604</c:v>
                </c:pt>
                <c:pt idx="503">
                  <c:v>42601</c:v>
                </c:pt>
                <c:pt idx="504">
                  <c:v>42600</c:v>
                </c:pt>
                <c:pt idx="505">
                  <c:v>42599</c:v>
                </c:pt>
                <c:pt idx="506">
                  <c:v>42598</c:v>
                </c:pt>
                <c:pt idx="507">
                  <c:v>42597</c:v>
                </c:pt>
                <c:pt idx="508">
                  <c:v>42594</c:v>
                </c:pt>
                <c:pt idx="509">
                  <c:v>42593</c:v>
                </c:pt>
                <c:pt idx="510">
                  <c:v>42592</c:v>
                </c:pt>
                <c:pt idx="511">
                  <c:v>42591</c:v>
                </c:pt>
                <c:pt idx="512">
                  <c:v>42590</c:v>
                </c:pt>
                <c:pt idx="513">
                  <c:v>42587</c:v>
                </c:pt>
                <c:pt idx="514">
                  <c:v>42586</c:v>
                </c:pt>
                <c:pt idx="515">
                  <c:v>42585</c:v>
                </c:pt>
                <c:pt idx="516">
                  <c:v>42584</c:v>
                </c:pt>
                <c:pt idx="517">
                  <c:v>42583</c:v>
                </c:pt>
                <c:pt idx="518">
                  <c:v>42580</c:v>
                </c:pt>
                <c:pt idx="519">
                  <c:v>42579</c:v>
                </c:pt>
                <c:pt idx="520">
                  <c:v>42578</c:v>
                </c:pt>
                <c:pt idx="521">
                  <c:v>42577</c:v>
                </c:pt>
                <c:pt idx="522">
                  <c:v>42576</c:v>
                </c:pt>
                <c:pt idx="523">
                  <c:v>42573</c:v>
                </c:pt>
                <c:pt idx="524">
                  <c:v>42572</c:v>
                </c:pt>
                <c:pt idx="525">
                  <c:v>42571</c:v>
                </c:pt>
                <c:pt idx="526">
                  <c:v>42570</c:v>
                </c:pt>
                <c:pt idx="527">
                  <c:v>42569</c:v>
                </c:pt>
                <c:pt idx="528">
                  <c:v>42566</c:v>
                </c:pt>
                <c:pt idx="529">
                  <c:v>42565</c:v>
                </c:pt>
                <c:pt idx="530">
                  <c:v>42564</c:v>
                </c:pt>
                <c:pt idx="531">
                  <c:v>42563</c:v>
                </c:pt>
                <c:pt idx="532">
                  <c:v>42562</c:v>
                </c:pt>
                <c:pt idx="533">
                  <c:v>42559</c:v>
                </c:pt>
                <c:pt idx="534">
                  <c:v>42558</c:v>
                </c:pt>
                <c:pt idx="535">
                  <c:v>42557</c:v>
                </c:pt>
                <c:pt idx="536">
                  <c:v>42556</c:v>
                </c:pt>
                <c:pt idx="537">
                  <c:v>42555</c:v>
                </c:pt>
                <c:pt idx="538">
                  <c:v>42552</c:v>
                </c:pt>
                <c:pt idx="539">
                  <c:v>42551</c:v>
                </c:pt>
                <c:pt idx="540">
                  <c:v>42550</c:v>
                </c:pt>
                <c:pt idx="541">
                  <c:v>42549</c:v>
                </c:pt>
                <c:pt idx="542">
                  <c:v>42548</c:v>
                </c:pt>
                <c:pt idx="543">
                  <c:v>42545</c:v>
                </c:pt>
                <c:pt idx="544">
                  <c:v>42544</c:v>
                </c:pt>
                <c:pt idx="545">
                  <c:v>42543</c:v>
                </c:pt>
                <c:pt idx="546">
                  <c:v>42542</c:v>
                </c:pt>
                <c:pt idx="547">
                  <c:v>42541</c:v>
                </c:pt>
                <c:pt idx="548">
                  <c:v>42538</c:v>
                </c:pt>
                <c:pt idx="549">
                  <c:v>42537</c:v>
                </c:pt>
                <c:pt idx="550">
                  <c:v>42536</c:v>
                </c:pt>
                <c:pt idx="551">
                  <c:v>42535</c:v>
                </c:pt>
                <c:pt idx="552">
                  <c:v>42534</c:v>
                </c:pt>
                <c:pt idx="553">
                  <c:v>42529</c:v>
                </c:pt>
                <c:pt idx="554">
                  <c:v>42528</c:v>
                </c:pt>
                <c:pt idx="555">
                  <c:v>42527</c:v>
                </c:pt>
                <c:pt idx="556">
                  <c:v>42524</c:v>
                </c:pt>
                <c:pt idx="557">
                  <c:v>42523</c:v>
                </c:pt>
                <c:pt idx="558">
                  <c:v>42522</c:v>
                </c:pt>
                <c:pt idx="559">
                  <c:v>42521</c:v>
                </c:pt>
                <c:pt idx="560">
                  <c:v>42520</c:v>
                </c:pt>
                <c:pt idx="561">
                  <c:v>42517</c:v>
                </c:pt>
                <c:pt idx="562">
                  <c:v>42516</c:v>
                </c:pt>
                <c:pt idx="563">
                  <c:v>42515</c:v>
                </c:pt>
                <c:pt idx="564">
                  <c:v>42514</c:v>
                </c:pt>
                <c:pt idx="565">
                  <c:v>42513</c:v>
                </c:pt>
                <c:pt idx="566">
                  <c:v>42510</c:v>
                </c:pt>
                <c:pt idx="567">
                  <c:v>42509</c:v>
                </c:pt>
                <c:pt idx="568">
                  <c:v>42508</c:v>
                </c:pt>
                <c:pt idx="569">
                  <c:v>42507</c:v>
                </c:pt>
                <c:pt idx="570">
                  <c:v>42506</c:v>
                </c:pt>
                <c:pt idx="571">
                  <c:v>42503</c:v>
                </c:pt>
                <c:pt idx="572">
                  <c:v>42502</c:v>
                </c:pt>
                <c:pt idx="573">
                  <c:v>42501</c:v>
                </c:pt>
                <c:pt idx="574">
                  <c:v>42500</c:v>
                </c:pt>
                <c:pt idx="575">
                  <c:v>42499</c:v>
                </c:pt>
                <c:pt idx="576">
                  <c:v>42496</c:v>
                </c:pt>
                <c:pt idx="577">
                  <c:v>42495</c:v>
                </c:pt>
                <c:pt idx="578">
                  <c:v>42494</c:v>
                </c:pt>
                <c:pt idx="579">
                  <c:v>42493</c:v>
                </c:pt>
                <c:pt idx="580">
                  <c:v>42489</c:v>
                </c:pt>
                <c:pt idx="581">
                  <c:v>42488</c:v>
                </c:pt>
                <c:pt idx="582">
                  <c:v>42487</c:v>
                </c:pt>
                <c:pt idx="583">
                  <c:v>42486</c:v>
                </c:pt>
                <c:pt idx="584">
                  <c:v>42485</c:v>
                </c:pt>
                <c:pt idx="585">
                  <c:v>42482</c:v>
                </c:pt>
                <c:pt idx="586">
                  <c:v>42481</c:v>
                </c:pt>
                <c:pt idx="587">
                  <c:v>42480</c:v>
                </c:pt>
                <c:pt idx="588">
                  <c:v>42479</c:v>
                </c:pt>
                <c:pt idx="589">
                  <c:v>42478</c:v>
                </c:pt>
                <c:pt idx="590">
                  <c:v>42475</c:v>
                </c:pt>
                <c:pt idx="591">
                  <c:v>42474</c:v>
                </c:pt>
                <c:pt idx="592">
                  <c:v>42473</c:v>
                </c:pt>
                <c:pt idx="593">
                  <c:v>42472</c:v>
                </c:pt>
                <c:pt idx="594">
                  <c:v>42471</c:v>
                </c:pt>
                <c:pt idx="595">
                  <c:v>42468</c:v>
                </c:pt>
                <c:pt idx="596">
                  <c:v>42467</c:v>
                </c:pt>
                <c:pt idx="597">
                  <c:v>42466</c:v>
                </c:pt>
                <c:pt idx="598">
                  <c:v>42465</c:v>
                </c:pt>
                <c:pt idx="599">
                  <c:v>42461</c:v>
                </c:pt>
                <c:pt idx="600">
                  <c:v>42460</c:v>
                </c:pt>
                <c:pt idx="601">
                  <c:v>42459</c:v>
                </c:pt>
                <c:pt idx="602">
                  <c:v>42458</c:v>
                </c:pt>
                <c:pt idx="603">
                  <c:v>42457</c:v>
                </c:pt>
                <c:pt idx="604">
                  <c:v>42454</c:v>
                </c:pt>
                <c:pt idx="605">
                  <c:v>42453</c:v>
                </c:pt>
                <c:pt idx="606">
                  <c:v>42452</c:v>
                </c:pt>
                <c:pt idx="607">
                  <c:v>42451</c:v>
                </c:pt>
                <c:pt idx="608">
                  <c:v>42450</c:v>
                </c:pt>
                <c:pt idx="609">
                  <c:v>42447</c:v>
                </c:pt>
                <c:pt idx="610">
                  <c:v>42446</c:v>
                </c:pt>
                <c:pt idx="611">
                  <c:v>42445</c:v>
                </c:pt>
                <c:pt idx="612">
                  <c:v>42444</c:v>
                </c:pt>
                <c:pt idx="613">
                  <c:v>42443</c:v>
                </c:pt>
                <c:pt idx="614">
                  <c:v>42440</c:v>
                </c:pt>
                <c:pt idx="615">
                  <c:v>42439</c:v>
                </c:pt>
                <c:pt idx="616">
                  <c:v>42438</c:v>
                </c:pt>
                <c:pt idx="617">
                  <c:v>42437</c:v>
                </c:pt>
                <c:pt idx="618">
                  <c:v>42436</c:v>
                </c:pt>
                <c:pt idx="619">
                  <c:v>42433</c:v>
                </c:pt>
                <c:pt idx="620">
                  <c:v>42432</c:v>
                </c:pt>
                <c:pt idx="621">
                  <c:v>42431</c:v>
                </c:pt>
                <c:pt idx="622">
                  <c:v>42430</c:v>
                </c:pt>
                <c:pt idx="623">
                  <c:v>42429</c:v>
                </c:pt>
                <c:pt idx="624">
                  <c:v>42426</c:v>
                </c:pt>
                <c:pt idx="625">
                  <c:v>42425</c:v>
                </c:pt>
                <c:pt idx="626">
                  <c:v>42424</c:v>
                </c:pt>
                <c:pt idx="627">
                  <c:v>42423</c:v>
                </c:pt>
                <c:pt idx="628">
                  <c:v>42422</c:v>
                </c:pt>
                <c:pt idx="629">
                  <c:v>42419</c:v>
                </c:pt>
                <c:pt idx="630">
                  <c:v>42418</c:v>
                </c:pt>
                <c:pt idx="631">
                  <c:v>42417</c:v>
                </c:pt>
                <c:pt idx="632">
                  <c:v>42416</c:v>
                </c:pt>
                <c:pt idx="633">
                  <c:v>42415</c:v>
                </c:pt>
                <c:pt idx="634">
                  <c:v>42405</c:v>
                </c:pt>
                <c:pt idx="635">
                  <c:v>42404</c:v>
                </c:pt>
                <c:pt idx="636">
                  <c:v>42403</c:v>
                </c:pt>
                <c:pt idx="637">
                  <c:v>42402</c:v>
                </c:pt>
                <c:pt idx="638">
                  <c:v>42401</c:v>
                </c:pt>
                <c:pt idx="639">
                  <c:v>42398</c:v>
                </c:pt>
                <c:pt idx="640">
                  <c:v>42397</c:v>
                </c:pt>
                <c:pt idx="641">
                  <c:v>42396</c:v>
                </c:pt>
                <c:pt idx="642">
                  <c:v>42395</c:v>
                </c:pt>
                <c:pt idx="643">
                  <c:v>42394</c:v>
                </c:pt>
                <c:pt idx="644">
                  <c:v>42391</c:v>
                </c:pt>
                <c:pt idx="645">
                  <c:v>42390</c:v>
                </c:pt>
                <c:pt idx="646">
                  <c:v>42389</c:v>
                </c:pt>
                <c:pt idx="647">
                  <c:v>42388</c:v>
                </c:pt>
                <c:pt idx="648">
                  <c:v>42387</c:v>
                </c:pt>
                <c:pt idx="649">
                  <c:v>42384</c:v>
                </c:pt>
                <c:pt idx="650">
                  <c:v>42383</c:v>
                </c:pt>
                <c:pt idx="651">
                  <c:v>42382</c:v>
                </c:pt>
                <c:pt idx="652">
                  <c:v>42381</c:v>
                </c:pt>
                <c:pt idx="653">
                  <c:v>42380</c:v>
                </c:pt>
                <c:pt idx="654">
                  <c:v>42377</c:v>
                </c:pt>
                <c:pt idx="655">
                  <c:v>42376</c:v>
                </c:pt>
                <c:pt idx="656">
                  <c:v>42375</c:v>
                </c:pt>
                <c:pt idx="657">
                  <c:v>42374</c:v>
                </c:pt>
                <c:pt idx="658">
                  <c:v>42373</c:v>
                </c:pt>
                <c:pt idx="659">
                  <c:v>42369</c:v>
                </c:pt>
                <c:pt idx="660">
                  <c:v>42368</c:v>
                </c:pt>
                <c:pt idx="661">
                  <c:v>42367</c:v>
                </c:pt>
                <c:pt idx="662">
                  <c:v>42366</c:v>
                </c:pt>
                <c:pt idx="663">
                  <c:v>42363</c:v>
                </c:pt>
                <c:pt idx="664">
                  <c:v>42362</c:v>
                </c:pt>
                <c:pt idx="665">
                  <c:v>42361</c:v>
                </c:pt>
                <c:pt idx="666">
                  <c:v>42360</c:v>
                </c:pt>
                <c:pt idx="667">
                  <c:v>42359</c:v>
                </c:pt>
                <c:pt idx="668">
                  <c:v>42356</c:v>
                </c:pt>
                <c:pt idx="669">
                  <c:v>42355</c:v>
                </c:pt>
                <c:pt idx="670">
                  <c:v>42354</c:v>
                </c:pt>
                <c:pt idx="671">
                  <c:v>42353</c:v>
                </c:pt>
                <c:pt idx="672">
                  <c:v>42352</c:v>
                </c:pt>
                <c:pt idx="673">
                  <c:v>42349</c:v>
                </c:pt>
                <c:pt idx="674">
                  <c:v>42348</c:v>
                </c:pt>
                <c:pt idx="675">
                  <c:v>42347</c:v>
                </c:pt>
                <c:pt idx="676">
                  <c:v>42346</c:v>
                </c:pt>
                <c:pt idx="677">
                  <c:v>42345</c:v>
                </c:pt>
                <c:pt idx="678">
                  <c:v>42342</c:v>
                </c:pt>
                <c:pt idx="679">
                  <c:v>42341</c:v>
                </c:pt>
                <c:pt idx="680">
                  <c:v>42340</c:v>
                </c:pt>
                <c:pt idx="681">
                  <c:v>42339</c:v>
                </c:pt>
                <c:pt idx="682">
                  <c:v>42338</c:v>
                </c:pt>
                <c:pt idx="683">
                  <c:v>42335</c:v>
                </c:pt>
                <c:pt idx="684">
                  <c:v>42334</c:v>
                </c:pt>
                <c:pt idx="685">
                  <c:v>42333</c:v>
                </c:pt>
                <c:pt idx="686">
                  <c:v>42332</c:v>
                </c:pt>
                <c:pt idx="687">
                  <c:v>42331</c:v>
                </c:pt>
                <c:pt idx="688">
                  <c:v>42328</c:v>
                </c:pt>
                <c:pt idx="689">
                  <c:v>42327</c:v>
                </c:pt>
                <c:pt idx="690">
                  <c:v>42326</c:v>
                </c:pt>
                <c:pt idx="691">
                  <c:v>42325</c:v>
                </c:pt>
                <c:pt idx="692">
                  <c:v>42324</c:v>
                </c:pt>
                <c:pt idx="693">
                  <c:v>42321</c:v>
                </c:pt>
                <c:pt idx="694">
                  <c:v>42320</c:v>
                </c:pt>
                <c:pt idx="695">
                  <c:v>42319</c:v>
                </c:pt>
                <c:pt idx="696">
                  <c:v>42318</c:v>
                </c:pt>
                <c:pt idx="697">
                  <c:v>42317</c:v>
                </c:pt>
                <c:pt idx="698">
                  <c:v>42314</c:v>
                </c:pt>
                <c:pt idx="699">
                  <c:v>42313</c:v>
                </c:pt>
                <c:pt idx="700">
                  <c:v>42312</c:v>
                </c:pt>
                <c:pt idx="701">
                  <c:v>42311</c:v>
                </c:pt>
                <c:pt idx="702">
                  <c:v>42310</c:v>
                </c:pt>
                <c:pt idx="703">
                  <c:v>42307</c:v>
                </c:pt>
                <c:pt idx="704">
                  <c:v>42306</c:v>
                </c:pt>
                <c:pt idx="705">
                  <c:v>42305</c:v>
                </c:pt>
                <c:pt idx="706">
                  <c:v>42304</c:v>
                </c:pt>
                <c:pt idx="707">
                  <c:v>42303</c:v>
                </c:pt>
                <c:pt idx="708">
                  <c:v>42300</c:v>
                </c:pt>
                <c:pt idx="709">
                  <c:v>42299</c:v>
                </c:pt>
                <c:pt idx="710">
                  <c:v>42298</c:v>
                </c:pt>
                <c:pt idx="711">
                  <c:v>42297</c:v>
                </c:pt>
                <c:pt idx="712">
                  <c:v>42296</c:v>
                </c:pt>
                <c:pt idx="713">
                  <c:v>42293</c:v>
                </c:pt>
                <c:pt idx="714">
                  <c:v>42292</c:v>
                </c:pt>
                <c:pt idx="715">
                  <c:v>42291</c:v>
                </c:pt>
                <c:pt idx="716">
                  <c:v>42290</c:v>
                </c:pt>
                <c:pt idx="717">
                  <c:v>42289</c:v>
                </c:pt>
                <c:pt idx="718">
                  <c:v>42286</c:v>
                </c:pt>
                <c:pt idx="719">
                  <c:v>42285</c:v>
                </c:pt>
                <c:pt idx="720">
                  <c:v>42277</c:v>
                </c:pt>
                <c:pt idx="721">
                  <c:v>42276</c:v>
                </c:pt>
                <c:pt idx="722">
                  <c:v>42275</c:v>
                </c:pt>
                <c:pt idx="723">
                  <c:v>42272</c:v>
                </c:pt>
                <c:pt idx="724">
                  <c:v>42271</c:v>
                </c:pt>
                <c:pt idx="725">
                  <c:v>42270</c:v>
                </c:pt>
                <c:pt idx="726">
                  <c:v>42269</c:v>
                </c:pt>
                <c:pt idx="727">
                  <c:v>42268</c:v>
                </c:pt>
                <c:pt idx="728">
                  <c:v>42265</c:v>
                </c:pt>
                <c:pt idx="729">
                  <c:v>42264</c:v>
                </c:pt>
                <c:pt idx="730">
                  <c:v>42263</c:v>
                </c:pt>
                <c:pt idx="731">
                  <c:v>42262</c:v>
                </c:pt>
                <c:pt idx="732">
                  <c:v>42261</c:v>
                </c:pt>
                <c:pt idx="733">
                  <c:v>42258</c:v>
                </c:pt>
                <c:pt idx="734">
                  <c:v>42257</c:v>
                </c:pt>
                <c:pt idx="735">
                  <c:v>42256</c:v>
                </c:pt>
                <c:pt idx="736">
                  <c:v>42255</c:v>
                </c:pt>
                <c:pt idx="737">
                  <c:v>42254</c:v>
                </c:pt>
                <c:pt idx="738">
                  <c:v>42249</c:v>
                </c:pt>
                <c:pt idx="739">
                  <c:v>42248</c:v>
                </c:pt>
                <c:pt idx="740">
                  <c:v>42247</c:v>
                </c:pt>
                <c:pt idx="741">
                  <c:v>42244</c:v>
                </c:pt>
                <c:pt idx="742">
                  <c:v>42243</c:v>
                </c:pt>
                <c:pt idx="743">
                  <c:v>42242</c:v>
                </c:pt>
                <c:pt idx="744">
                  <c:v>42241</c:v>
                </c:pt>
                <c:pt idx="745">
                  <c:v>42240</c:v>
                </c:pt>
                <c:pt idx="746">
                  <c:v>42237</c:v>
                </c:pt>
                <c:pt idx="747">
                  <c:v>42236</c:v>
                </c:pt>
                <c:pt idx="748">
                  <c:v>42235</c:v>
                </c:pt>
                <c:pt idx="749">
                  <c:v>42234</c:v>
                </c:pt>
                <c:pt idx="750">
                  <c:v>42233</c:v>
                </c:pt>
                <c:pt idx="751">
                  <c:v>42230</c:v>
                </c:pt>
                <c:pt idx="752">
                  <c:v>42229</c:v>
                </c:pt>
                <c:pt idx="753">
                  <c:v>42228</c:v>
                </c:pt>
                <c:pt idx="754">
                  <c:v>42227</c:v>
                </c:pt>
                <c:pt idx="755">
                  <c:v>42226</c:v>
                </c:pt>
                <c:pt idx="756">
                  <c:v>42223</c:v>
                </c:pt>
                <c:pt idx="757">
                  <c:v>42222</c:v>
                </c:pt>
                <c:pt idx="758">
                  <c:v>42221</c:v>
                </c:pt>
                <c:pt idx="759">
                  <c:v>42220</c:v>
                </c:pt>
                <c:pt idx="760">
                  <c:v>42219</c:v>
                </c:pt>
                <c:pt idx="761">
                  <c:v>42216</c:v>
                </c:pt>
                <c:pt idx="762">
                  <c:v>42215</c:v>
                </c:pt>
                <c:pt idx="763">
                  <c:v>42214</c:v>
                </c:pt>
                <c:pt idx="764">
                  <c:v>42213</c:v>
                </c:pt>
                <c:pt idx="765">
                  <c:v>42212</c:v>
                </c:pt>
                <c:pt idx="766">
                  <c:v>42209</c:v>
                </c:pt>
                <c:pt idx="767">
                  <c:v>42208</c:v>
                </c:pt>
                <c:pt idx="768">
                  <c:v>42207</c:v>
                </c:pt>
                <c:pt idx="769">
                  <c:v>42206</c:v>
                </c:pt>
                <c:pt idx="770">
                  <c:v>42205</c:v>
                </c:pt>
                <c:pt idx="771">
                  <c:v>42202</c:v>
                </c:pt>
                <c:pt idx="772">
                  <c:v>42201</c:v>
                </c:pt>
                <c:pt idx="773">
                  <c:v>42200</c:v>
                </c:pt>
                <c:pt idx="774">
                  <c:v>42199</c:v>
                </c:pt>
                <c:pt idx="775">
                  <c:v>42198</c:v>
                </c:pt>
                <c:pt idx="776">
                  <c:v>42195</c:v>
                </c:pt>
                <c:pt idx="777">
                  <c:v>42194</c:v>
                </c:pt>
                <c:pt idx="778">
                  <c:v>42193</c:v>
                </c:pt>
                <c:pt idx="779">
                  <c:v>42192</c:v>
                </c:pt>
                <c:pt idx="780">
                  <c:v>42191</c:v>
                </c:pt>
                <c:pt idx="781">
                  <c:v>42188</c:v>
                </c:pt>
                <c:pt idx="782">
                  <c:v>42187</c:v>
                </c:pt>
                <c:pt idx="783">
                  <c:v>42186</c:v>
                </c:pt>
                <c:pt idx="784">
                  <c:v>42185</c:v>
                </c:pt>
                <c:pt idx="785">
                  <c:v>42184</c:v>
                </c:pt>
                <c:pt idx="786">
                  <c:v>42181</c:v>
                </c:pt>
                <c:pt idx="787">
                  <c:v>42180</c:v>
                </c:pt>
                <c:pt idx="788">
                  <c:v>42179</c:v>
                </c:pt>
                <c:pt idx="789">
                  <c:v>42178</c:v>
                </c:pt>
                <c:pt idx="790">
                  <c:v>42174</c:v>
                </c:pt>
                <c:pt idx="791">
                  <c:v>42173</c:v>
                </c:pt>
                <c:pt idx="792">
                  <c:v>42172</c:v>
                </c:pt>
                <c:pt idx="793">
                  <c:v>42171</c:v>
                </c:pt>
                <c:pt idx="794">
                  <c:v>42170</c:v>
                </c:pt>
                <c:pt idx="795">
                  <c:v>42167</c:v>
                </c:pt>
                <c:pt idx="796">
                  <c:v>42166</c:v>
                </c:pt>
                <c:pt idx="797">
                  <c:v>42165</c:v>
                </c:pt>
                <c:pt idx="798">
                  <c:v>42164</c:v>
                </c:pt>
                <c:pt idx="799">
                  <c:v>42163</c:v>
                </c:pt>
                <c:pt idx="800">
                  <c:v>42160</c:v>
                </c:pt>
                <c:pt idx="801">
                  <c:v>42159</c:v>
                </c:pt>
                <c:pt idx="802">
                  <c:v>42158</c:v>
                </c:pt>
                <c:pt idx="803">
                  <c:v>42157</c:v>
                </c:pt>
                <c:pt idx="804">
                  <c:v>42156</c:v>
                </c:pt>
                <c:pt idx="805">
                  <c:v>42153</c:v>
                </c:pt>
                <c:pt idx="806">
                  <c:v>42152</c:v>
                </c:pt>
                <c:pt idx="807">
                  <c:v>42151</c:v>
                </c:pt>
                <c:pt idx="808">
                  <c:v>42150</c:v>
                </c:pt>
                <c:pt idx="809">
                  <c:v>42149</c:v>
                </c:pt>
                <c:pt idx="810">
                  <c:v>42146</c:v>
                </c:pt>
                <c:pt idx="811">
                  <c:v>42145</c:v>
                </c:pt>
                <c:pt idx="812">
                  <c:v>42144</c:v>
                </c:pt>
                <c:pt idx="813">
                  <c:v>42143</c:v>
                </c:pt>
                <c:pt idx="814">
                  <c:v>42142</c:v>
                </c:pt>
                <c:pt idx="815">
                  <c:v>42139</c:v>
                </c:pt>
                <c:pt idx="816">
                  <c:v>42138</c:v>
                </c:pt>
                <c:pt idx="817">
                  <c:v>42137</c:v>
                </c:pt>
                <c:pt idx="818">
                  <c:v>42136</c:v>
                </c:pt>
                <c:pt idx="819">
                  <c:v>42135</c:v>
                </c:pt>
                <c:pt idx="820">
                  <c:v>42132</c:v>
                </c:pt>
                <c:pt idx="821">
                  <c:v>42131</c:v>
                </c:pt>
                <c:pt idx="822">
                  <c:v>42130</c:v>
                </c:pt>
                <c:pt idx="823">
                  <c:v>42129</c:v>
                </c:pt>
                <c:pt idx="824">
                  <c:v>42128</c:v>
                </c:pt>
                <c:pt idx="825">
                  <c:v>42124</c:v>
                </c:pt>
                <c:pt idx="826">
                  <c:v>42123</c:v>
                </c:pt>
                <c:pt idx="827">
                  <c:v>42122</c:v>
                </c:pt>
                <c:pt idx="828">
                  <c:v>42121</c:v>
                </c:pt>
                <c:pt idx="829">
                  <c:v>42118</c:v>
                </c:pt>
                <c:pt idx="830">
                  <c:v>42117</c:v>
                </c:pt>
                <c:pt idx="831">
                  <c:v>42116</c:v>
                </c:pt>
                <c:pt idx="832">
                  <c:v>42115</c:v>
                </c:pt>
                <c:pt idx="833">
                  <c:v>42114</c:v>
                </c:pt>
                <c:pt idx="834">
                  <c:v>42111</c:v>
                </c:pt>
                <c:pt idx="835">
                  <c:v>42110</c:v>
                </c:pt>
                <c:pt idx="836">
                  <c:v>42109</c:v>
                </c:pt>
                <c:pt idx="837">
                  <c:v>42108</c:v>
                </c:pt>
                <c:pt idx="838">
                  <c:v>42107</c:v>
                </c:pt>
                <c:pt idx="839">
                  <c:v>42104</c:v>
                </c:pt>
                <c:pt idx="840">
                  <c:v>42103</c:v>
                </c:pt>
                <c:pt idx="841">
                  <c:v>42102</c:v>
                </c:pt>
                <c:pt idx="842">
                  <c:v>42101</c:v>
                </c:pt>
                <c:pt idx="843">
                  <c:v>42097</c:v>
                </c:pt>
                <c:pt idx="844">
                  <c:v>42096</c:v>
                </c:pt>
                <c:pt idx="845">
                  <c:v>42095</c:v>
                </c:pt>
                <c:pt idx="846">
                  <c:v>42094</c:v>
                </c:pt>
                <c:pt idx="847">
                  <c:v>42093</c:v>
                </c:pt>
                <c:pt idx="848">
                  <c:v>42090</c:v>
                </c:pt>
                <c:pt idx="849">
                  <c:v>42089</c:v>
                </c:pt>
                <c:pt idx="850">
                  <c:v>42088</c:v>
                </c:pt>
                <c:pt idx="851">
                  <c:v>42087</c:v>
                </c:pt>
                <c:pt idx="852">
                  <c:v>42086</c:v>
                </c:pt>
                <c:pt idx="853">
                  <c:v>42083</c:v>
                </c:pt>
                <c:pt idx="854">
                  <c:v>42082</c:v>
                </c:pt>
                <c:pt idx="855">
                  <c:v>42081</c:v>
                </c:pt>
                <c:pt idx="856">
                  <c:v>42080</c:v>
                </c:pt>
                <c:pt idx="857">
                  <c:v>42079</c:v>
                </c:pt>
                <c:pt idx="858">
                  <c:v>42076</c:v>
                </c:pt>
                <c:pt idx="859">
                  <c:v>42075</c:v>
                </c:pt>
                <c:pt idx="860">
                  <c:v>42074</c:v>
                </c:pt>
                <c:pt idx="861">
                  <c:v>42073</c:v>
                </c:pt>
                <c:pt idx="862">
                  <c:v>42072</c:v>
                </c:pt>
                <c:pt idx="863">
                  <c:v>42069</c:v>
                </c:pt>
                <c:pt idx="864">
                  <c:v>42068</c:v>
                </c:pt>
                <c:pt idx="865">
                  <c:v>42067</c:v>
                </c:pt>
                <c:pt idx="866">
                  <c:v>42066</c:v>
                </c:pt>
                <c:pt idx="867">
                  <c:v>42065</c:v>
                </c:pt>
                <c:pt idx="868">
                  <c:v>42062</c:v>
                </c:pt>
                <c:pt idx="869">
                  <c:v>42061</c:v>
                </c:pt>
                <c:pt idx="870">
                  <c:v>42060</c:v>
                </c:pt>
                <c:pt idx="871">
                  <c:v>42052</c:v>
                </c:pt>
                <c:pt idx="872">
                  <c:v>42051</c:v>
                </c:pt>
                <c:pt idx="873">
                  <c:v>42048</c:v>
                </c:pt>
                <c:pt idx="874">
                  <c:v>42047</c:v>
                </c:pt>
                <c:pt idx="875">
                  <c:v>42046</c:v>
                </c:pt>
                <c:pt idx="876">
                  <c:v>42045</c:v>
                </c:pt>
                <c:pt idx="877">
                  <c:v>42044</c:v>
                </c:pt>
                <c:pt idx="878">
                  <c:v>42041</c:v>
                </c:pt>
                <c:pt idx="879">
                  <c:v>42040</c:v>
                </c:pt>
                <c:pt idx="880">
                  <c:v>42039</c:v>
                </c:pt>
                <c:pt idx="881">
                  <c:v>42038</c:v>
                </c:pt>
                <c:pt idx="882">
                  <c:v>42037</c:v>
                </c:pt>
                <c:pt idx="883">
                  <c:v>42034</c:v>
                </c:pt>
                <c:pt idx="884">
                  <c:v>42033</c:v>
                </c:pt>
                <c:pt idx="885">
                  <c:v>42032</c:v>
                </c:pt>
                <c:pt idx="886">
                  <c:v>42031</c:v>
                </c:pt>
                <c:pt idx="887">
                  <c:v>42030</c:v>
                </c:pt>
                <c:pt idx="888">
                  <c:v>42027</c:v>
                </c:pt>
                <c:pt idx="889">
                  <c:v>42026</c:v>
                </c:pt>
                <c:pt idx="890">
                  <c:v>42025</c:v>
                </c:pt>
                <c:pt idx="891">
                  <c:v>42024</c:v>
                </c:pt>
                <c:pt idx="892">
                  <c:v>42023</c:v>
                </c:pt>
                <c:pt idx="893">
                  <c:v>42020</c:v>
                </c:pt>
                <c:pt idx="894">
                  <c:v>42019</c:v>
                </c:pt>
                <c:pt idx="895">
                  <c:v>42018</c:v>
                </c:pt>
                <c:pt idx="896">
                  <c:v>42017</c:v>
                </c:pt>
                <c:pt idx="897">
                  <c:v>42016</c:v>
                </c:pt>
                <c:pt idx="898">
                  <c:v>42013</c:v>
                </c:pt>
                <c:pt idx="899">
                  <c:v>42012</c:v>
                </c:pt>
                <c:pt idx="900">
                  <c:v>42011</c:v>
                </c:pt>
                <c:pt idx="901">
                  <c:v>42010</c:v>
                </c:pt>
                <c:pt idx="902">
                  <c:v>42009</c:v>
                </c:pt>
                <c:pt idx="903">
                  <c:v>42004</c:v>
                </c:pt>
                <c:pt idx="904">
                  <c:v>42003</c:v>
                </c:pt>
                <c:pt idx="905">
                  <c:v>42002</c:v>
                </c:pt>
                <c:pt idx="906">
                  <c:v>41999</c:v>
                </c:pt>
                <c:pt idx="907">
                  <c:v>41998</c:v>
                </c:pt>
                <c:pt idx="908">
                  <c:v>41997</c:v>
                </c:pt>
                <c:pt idx="909">
                  <c:v>41996</c:v>
                </c:pt>
                <c:pt idx="910">
                  <c:v>41995</c:v>
                </c:pt>
                <c:pt idx="911">
                  <c:v>41992</c:v>
                </c:pt>
                <c:pt idx="912">
                  <c:v>41991</c:v>
                </c:pt>
                <c:pt idx="913">
                  <c:v>41990</c:v>
                </c:pt>
                <c:pt idx="914">
                  <c:v>41989</c:v>
                </c:pt>
                <c:pt idx="915">
                  <c:v>41988</c:v>
                </c:pt>
                <c:pt idx="916">
                  <c:v>41985</c:v>
                </c:pt>
                <c:pt idx="917">
                  <c:v>41984</c:v>
                </c:pt>
                <c:pt idx="918">
                  <c:v>41983</c:v>
                </c:pt>
                <c:pt idx="919">
                  <c:v>41982</c:v>
                </c:pt>
                <c:pt idx="920">
                  <c:v>41981</c:v>
                </c:pt>
                <c:pt idx="921">
                  <c:v>41978</c:v>
                </c:pt>
                <c:pt idx="922">
                  <c:v>41977</c:v>
                </c:pt>
                <c:pt idx="923">
                  <c:v>41976</c:v>
                </c:pt>
                <c:pt idx="924">
                  <c:v>41975</c:v>
                </c:pt>
                <c:pt idx="925">
                  <c:v>41974</c:v>
                </c:pt>
                <c:pt idx="926">
                  <c:v>41971</c:v>
                </c:pt>
                <c:pt idx="927">
                  <c:v>41970</c:v>
                </c:pt>
                <c:pt idx="928">
                  <c:v>41969</c:v>
                </c:pt>
                <c:pt idx="929">
                  <c:v>41968</c:v>
                </c:pt>
                <c:pt idx="930">
                  <c:v>41967</c:v>
                </c:pt>
                <c:pt idx="931">
                  <c:v>41964</c:v>
                </c:pt>
                <c:pt idx="932">
                  <c:v>41963</c:v>
                </c:pt>
                <c:pt idx="933">
                  <c:v>41962</c:v>
                </c:pt>
                <c:pt idx="934">
                  <c:v>41961</c:v>
                </c:pt>
                <c:pt idx="935">
                  <c:v>41960</c:v>
                </c:pt>
                <c:pt idx="936">
                  <c:v>41957</c:v>
                </c:pt>
                <c:pt idx="937">
                  <c:v>41956</c:v>
                </c:pt>
                <c:pt idx="938">
                  <c:v>41955</c:v>
                </c:pt>
                <c:pt idx="939">
                  <c:v>41954</c:v>
                </c:pt>
                <c:pt idx="940">
                  <c:v>41953</c:v>
                </c:pt>
                <c:pt idx="941">
                  <c:v>41950</c:v>
                </c:pt>
                <c:pt idx="942">
                  <c:v>41949</c:v>
                </c:pt>
                <c:pt idx="943">
                  <c:v>41948</c:v>
                </c:pt>
                <c:pt idx="944">
                  <c:v>41947</c:v>
                </c:pt>
                <c:pt idx="945">
                  <c:v>41946</c:v>
                </c:pt>
                <c:pt idx="946">
                  <c:v>41943</c:v>
                </c:pt>
                <c:pt idx="947">
                  <c:v>41942</c:v>
                </c:pt>
                <c:pt idx="948">
                  <c:v>41941</c:v>
                </c:pt>
                <c:pt idx="949">
                  <c:v>41940</c:v>
                </c:pt>
                <c:pt idx="950">
                  <c:v>41939</c:v>
                </c:pt>
                <c:pt idx="951">
                  <c:v>41936</c:v>
                </c:pt>
                <c:pt idx="952">
                  <c:v>41935</c:v>
                </c:pt>
                <c:pt idx="953">
                  <c:v>41934</c:v>
                </c:pt>
                <c:pt idx="954">
                  <c:v>41933</c:v>
                </c:pt>
                <c:pt idx="955">
                  <c:v>41932</c:v>
                </c:pt>
                <c:pt idx="956">
                  <c:v>41929</c:v>
                </c:pt>
                <c:pt idx="957">
                  <c:v>41928</c:v>
                </c:pt>
                <c:pt idx="958">
                  <c:v>41927</c:v>
                </c:pt>
                <c:pt idx="959">
                  <c:v>41926</c:v>
                </c:pt>
                <c:pt idx="960">
                  <c:v>41925</c:v>
                </c:pt>
                <c:pt idx="961">
                  <c:v>41922</c:v>
                </c:pt>
                <c:pt idx="962">
                  <c:v>41921</c:v>
                </c:pt>
                <c:pt idx="963">
                  <c:v>41920</c:v>
                </c:pt>
                <c:pt idx="964">
                  <c:v>41912</c:v>
                </c:pt>
                <c:pt idx="965">
                  <c:v>41911</c:v>
                </c:pt>
                <c:pt idx="966">
                  <c:v>41908</c:v>
                </c:pt>
                <c:pt idx="967">
                  <c:v>41907</c:v>
                </c:pt>
                <c:pt idx="968">
                  <c:v>41906</c:v>
                </c:pt>
                <c:pt idx="969">
                  <c:v>41905</c:v>
                </c:pt>
                <c:pt idx="970">
                  <c:v>41904</c:v>
                </c:pt>
                <c:pt idx="971">
                  <c:v>41901</c:v>
                </c:pt>
                <c:pt idx="972">
                  <c:v>41900</c:v>
                </c:pt>
                <c:pt idx="973">
                  <c:v>41899</c:v>
                </c:pt>
                <c:pt idx="974">
                  <c:v>41898</c:v>
                </c:pt>
                <c:pt idx="975">
                  <c:v>41897</c:v>
                </c:pt>
                <c:pt idx="976">
                  <c:v>41894</c:v>
                </c:pt>
                <c:pt idx="977">
                  <c:v>41893</c:v>
                </c:pt>
                <c:pt idx="978">
                  <c:v>41892</c:v>
                </c:pt>
                <c:pt idx="979">
                  <c:v>41891</c:v>
                </c:pt>
                <c:pt idx="980">
                  <c:v>41887</c:v>
                </c:pt>
                <c:pt idx="981">
                  <c:v>41886</c:v>
                </c:pt>
                <c:pt idx="982">
                  <c:v>41885</c:v>
                </c:pt>
                <c:pt idx="983">
                  <c:v>41884</c:v>
                </c:pt>
                <c:pt idx="984">
                  <c:v>41883</c:v>
                </c:pt>
                <c:pt idx="985">
                  <c:v>41880</c:v>
                </c:pt>
                <c:pt idx="986">
                  <c:v>41879</c:v>
                </c:pt>
                <c:pt idx="987">
                  <c:v>41878</c:v>
                </c:pt>
                <c:pt idx="988">
                  <c:v>41877</c:v>
                </c:pt>
                <c:pt idx="989">
                  <c:v>41876</c:v>
                </c:pt>
                <c:pt idx="990">
                  <c:v>41873</c:v>
                </c:pt>
                <c:pt idx="991">
                  <c:v>41872</c:v>
                </c:pt>
                <c:pt idx="992">
                  <c:v>41871</c:v>
                </c:pt>
                <c:pt idx="993">
                  <c:v>41870</c:v>
                </c:pt>
                <c:pt idx="994">
                  <c:v>41869</c:v>
                </c:pt>
                <c:pt idx="995">
                  <c:v>41866</c:v>
                </c:pt>
                <c:pt idx="996">
                  <c:v>41865</c:v>
                </c:pt>
                <c:pt idx="997">
                  <c:v>41864</c:v>
                </c:pt>
                <c:pt idx="998">
                  <c:v>41863</c:v>
                </c:pt>
                <c:pt idx="999">
                  <c:v>41862</c:v>
                </c:pt>
                <c:pt idx="1000">
                  <c:v>41859</c:v>
                </c:pt>
                <c:pt idx="1001">
                  <c:v>41858</c:v>
                </c:pt>
                <c:pt idx="1002">
                  <c:v>41857</c:v>
                </c:pt>
                <c:pt idx="1003">
                  <c:v>41856</c:v>
                </c:pt>
                <c:pt idx="1004">
                  <c:v>41855</c:v>
                </c:pt>
                <c:pt idx="1005">
                  <c:v>41852</c:v>
                </c:pt>
                <c:pt idx="1006">
                  <c:v>41851</c:v>
                </c:pt>
                <c:pt idx="1007">
                  <c:v>41850</c:v>
                </c:pt>
                <c:pt idx="1008">
                  <c:v>41849</c:v>
                </c:pt>
                <c:pt idx="1009">
                  <c:v>41848</c:v>
                </c:pt>
                <c:pt idx="1010">
                  <c:v>41845</c:v>
                </c:pt>
                <c:pt idx="1011">
                  <c:v>41844</c:v>
                </c:pt>
                <c:pt idx="1012">
                  <c:v>41843</c:v>
                </c:pt>
                <c:pt idx="1013">
                  <c:v>41842</c:v>
                </c:pt>
                <c:pt idx="1014">
                  <c:v>41841</c:v>
                </c:pt>
                <c:pt idx="1015">
                  <c:v>41838</c:v>
                </c:pt>
                <c:pt idx="1016">
                  <c:v>41837</c:v>
                </c:pt>
                <c:pt idx="1017">
                  <c:v>41836</c:v>
                </c:pt>
                <c:pt idx="1018">
                  <c:v>41835</c:v>
                </c:pt>
                <c:pt idx="1019">
                  <c:v>41834</c:v>
                </c:pt>
                <c:pt idx="1020">
                  <c:v>41831</c:v>
                </c:pt>
                <c:pt idx="1021">
                  <c:v>41830</c:v>
                </c:pt>
                <c:pt idx="1022">
                  <c:v>41829</c:v>
                </c:pt>
                <c:pt idx="1023">
                  <c:v>41828</c:v>
                </c:pt>
                <c:pt idx="1024">
                  <c:v>41827</c:v>
                </c:pt>
                <c:pt idx="1025">
                  <c:v>41824</c:v>
                </c:pt>
                <c:pt idx="1026">
                  <c:v>41823</c:v>
                </c:pt>
                <c:pt idx="1027">
                  <c:v>41822</c:v>
                </c:pt>
                <c:pt idx="1028">
                  <c:v>41821</c:v>
                </c:pt>
                <c:pt idx="1029">
                  <c:v>41820</c:v>
                </c:pt>
                <c:pt idx="1030">
                  <c:v>41817</c:v>
                </c:pt>
                <c:pt idx="1031">
                  <c:v>41816</c:v>
                </c:pt>
                <c:pt idx="1032">
                  <c:v>41815</c:v>
                </c:pt>
                <c:pt idx="1033">
                  <c:v>41814</c:v>
                </c:pt>
                <c:pt idx="1034">
                  <c:v>41813</c:v>
                </c:pt>
                <c:pt idx="1035">
                  <c:v>41810</c:v>
                </c:pt>
                <c:pt idx="1036">
                  <c:v>41809</c:v>
                </c:pt>
                <c:pt idx="1037">
                  <c:v>41808</c:v>
                </c:pt>
                <c:pt idx="1038">
                  <c:v>41807</c:v>
                </c:pt>
                <c:pt idx="1039">
                  <c:v>41806</c:v>
                </c:pt>
                <c:pt idx="1040">
                  <c:v>41803</c:v>
                </c:pt>
                <c:pt idx="1041">
                  <c:v>41802</c:v>
                </c:pt>
                <c:pt idx="1042">
                  <c:v>41801</c:v>
                </c:pt>
                <c:pt idx="1043">
                  <c:v>41800</c:v>
                </c:pt>
                <c:pt idx="1044">
                  <c:v>41799</c:v>
                </c:pt>
                <c:pt idx="1045">
                  <c:v>41796</c:v>
                </c:pt>
                <c:pt idx="1046">
                  <c:v>41795</c:v>
                </c:pt>
                <c:pt idx="1047">
                  <c:v>41794</c:v>
                </c:pt>
                <c:pt idx="1048">
                  <c:v>41793</c:v>
                </c:pt>
                <c:pt idx="1049">
                  <c:v>41789</c:v>
                </c:pt>
                <c:pt idx="1050">
                  <c:v>41788</c:v>
                </c:pt>
                <c:pt idx="1051">
                  <c:v>41787</c:v>
                </c:pt>
                <c:pt idx="1052">
                  <c:v>41786</c:v>
                </c:pt>
                <c:pt idx="1053">
                  <c:v>41785</c:v>
                </c:pt>
                <c:pt idx="1054">
                  <c:v>41782</c:v>
                </c:pt>
                <c:pt idx="1055">
                  <c:v>41781</c:v>
                </c:pt>
                <c:pt idx="1056">
                  <c:v>41780</c:v>
                </c:pt>
                <c:pt idx="1057">
                  <c:v>41779</c:v>
                </c:pt>
                <c:pt idx="1058">
                  <c:v>41778</c:v>
                </c:pt>
                <c:pt idx="1059">
                  <c:v>41775</c:v>
                </c:pt>
                <c:pt idx="1060">
                  <c:v>41774</c:v>
                </c:pt>
                <c:pt idx="1061">
                  <c:v>41773</c:v>
                </c:pt>
                <c:pt idx="1062">
                  <c:v>41772</c:v>
                </c:pt>
                <c:pt idx="1063">
                  <c:v>41771</c:v>
                </c:pt>
                <c:pt idx="1064">
                  <c:v>41768</c:v>
                </c:pt>
                <c:pt idx="1065">
                  <c:v>41767</c:v>
                </c:pt>
                <c:pt idx="1066">
                  <c:v>41766</c:v>
                </c:pt>
                <c:pt idx="1067">
                  <c:v>41765</c:v>
                </c:pt>
                <c:pt idx="1068">
                  <c:v>41764</c:v>
                </c:pt>
                <c:pt idx="1069">
                  <c:v>41759</c:v>
                </c:pt>
                <c:pt idx="1070">
                  <c:v>41758</c:v>
                </c:pt>
                <c:pt idx="1071">
                  <c:v>41757</c:v>
                </c:pt>
                <c:pt idx="1072">
                  <c:v>41754</c:v>
                </c:pt>
                <c:pt idx="1073">
                  <c:v>41753</c:v>
                </c:pt>
                <c:pt idx="1074">
                  <c:v>41752</c:v>
                </c:pt>
                <c:pt idx="1075">
                  <c:v>41751</c:v>
                </c:pt>
                <c:pt idx="1076">
                  <c:v>41750</c:v>
                </c:pt>
                <c:pt idx="1077">
                  <c:v>41747</c:v>
                </c:pt>
                <c:pt idx="1078">
                  <c:v>41746</c:v>
                </c:pt>
                <c:pt idx="1079">
                  <c:v>41745</c:v>
                </c:pt>
                <c:pt idx="1080">
                  <c:v>41744</c:v>
                </c:pt>
                <c:pt idx="1081">
                  <c:v>41743</c:v>
                </c:pt>
                <c:pt idx="1082">
                  <c:v>41740</c:v>
                </c:pt>
                <c:pt idx="1083">
                  <c:v>41739</c:v>
                </c:pt>
                <c:pt idx="1084">
                  <c:v>41738</c:v>
                </c:pt>
                <c:pt idx="1085">
                  <c:v>41737</c:v>
                </c:pt>
                <c:pt idx="1086">
                  <c:v>41733</c:v>
                </c:pt>
                <c:pt idx="1087">
                  <c:v>41732</c:v>
                </c:pt>
                <c:pt idx="1088">
                  <c:v>41731</c:v>
                </c:pt>
                <c:pt idx="1089">
                  <c:v>41730</c:v>
                </c:pt>
                <c:pt idx="1090">
                  <c:v>41729</c:v>
                </c:pt>
                <c:pt idx="1091">
                  <c:v>41726</c:v>
                </c:pt>
                <c:pt idx="1092">
                  <c:v>41725</c:v>
                </c:pt>
                <c:pt idx="1093">
                  <c:v>41724</c:v>
                </c:pt>
                <c:pt idx="1094">
                  <c:v>41723</c:v>
                </c:pt>
                <c:pt idx="1095">
                  <c:v>41722</c:v>
                </c:pt>
                <c:pt idx="1096">
                  <c:v>41719</c:v>
                </c:pt>
                <c:pt idx="1097">
                  <c:v>41718</c:v>
                </c:pt>
                <c:pt idx="1098">
                  <c:v>41717</c:v>
                </c:pt>
                <c:pt idx="1099">
                  <c:v>41716</c:v>
                </c:pt>
                <c:pt idx="1100">
                  <c:v>41715</c:v>
                </c:pt>
                <c:pt idx="1101">
                  <c:v>41712</c:v>
                </c:pt>
                <c:pt idx="1102">
                  <c:v>41711</c:v>
                </c:pt>
                <c:pt idx="1103">
                  <c:v>41710</c:v>
                </c:pt>
                <c:pt idx="1104">
                  <c:v>41709</c:v>
                </c:pt>
                <c:pt idx="1105">
                  <c:v>41708</c:v>
                </c:pt>
                <c:pt idx="1106">
                  <c:v>41705</c:v>
                </c:pt>
                <c:pt idx="1107">
                  <c:v>41704</c:v>
                </c:pt>
                <c:pt idx="1108">
                  <c:v>41703</c:v>
                </c:pt>
                <c:pt idx="1109">
                  <c:v>41702</c:v>
                </c:pt>
                <c:pt idx="1110">
                  <c:v>41701</c:v>
                </c:pt>
                <c:pt idx="1111">
                  <c:v>41698</c:v>
                </c:pt>
                <c:pt idx="1112">
                  <c:v>41697</c:v>
                </c:pt>
                <c:pt idx="1113">
                  <c:v>41696</c:v>
                </c:pt>
                <c:pt idx="1114">
                  <c:v>41695</c:v>
                </c:pt>
                <c:pt idx="1115">
                  <c:v>41694</c:v>
                </c:pt>
                <c:pt idx="1116">
                  <c:v>41691</c:v>
                </c:pt>
                <c:pt idx="1117">
                  <c:v>41690</c:v>
                </c:pt>
                <c:pt idx="1118">
                  <c:v>41689</c:v>
                </c:pt>
                <c:pt idx="1119">
                  <c:v>41688</c:v>
                </c:pt>
                <c:pt idx="1120">
                  <c:v>41687</c:v>
                </c:pt>
                <c:pt idx="1121">
                  <c:v>41684</c:v>
                </c:pt>
                <c:pt idx="1122">
                  <c:v>41683</c:v>
                </c:pt>
                <c:pt idx="1123">
                  <c:v>41682</c:v>
                </c:pt>
                <c:pt idx="1124">
                  <c:v>41681</c:v>
                </c:pt>
                <c:pt idx="1125">
                  <c:v>41680</c:v>
                </c:pt>
                <c:pt idx="1126">
                  <c:v>41677</c:v>
                </c:pt>
                <c:pt idx="1127">
                  <c:v>41669</c:v>
                </c:pt>
                <c:pt idx="1128">
                  <c:v>41668</c:v>
                </c:pt>
                <c:pt idx="1129">
                  <c:v>41667</c:v>
                </c:pt>
                <c:pt idx="1130">
                  <c:v>41666</c:v>
                </c:pt>
                <c:pt idx="1131">
                  <c:v>41663</c:v>
                </c:pt>
                <c:pt idx="1132">
                  <c:v>41662</c:v>
                </c:pt>
                <c:pt idx="1133">
                  <c:v>41661</c:v>
                </c:pt>
                <c:pt idx="1134">
                  <c:v>41660</c:v>
                </c:pt>
                <c:pt idx="1135">
                  <c:v>41659</c:v>
                </c:pt>
                <c:pt idx="1136">
                  <c:v>41656</c:v>
                </c:pt>
                <c:pt idx="1137">
                  <c:v>41655</c:v>
                </c:pt>
                <c:pt idx="1138">
                  <c:v>41654</c:v>
                </c:pt>
                <c:pt idx="1139">
                  <c:v>41653</c:v>
                </c:pt>
                <c:pt idx="1140">
                  <c:v>41652</c:v>
                </c:pt>
                <c:pt idx="1141">
                  <c:v>41649</c:v>
                </c:pt>
                <c:pt idx="1142">
                  <c:v>41648</c:v>
                </c:pt>
                <c:pt idx="1143">
                  <c:v>41647</c:v>
                </c:pt>
                <c:pt idx="1144">
                  <c:v>41646</c:v>
                </c:pt>
                <c:pt idx="1145">
                  <c:v>41645</c:v>
                </c:pt>
                <c:pt idx="1146">
                  <c:v>41642</c:v>
                </c:pt>
                <c:pt idx="1147">
                  <c:v>41641</c:v>
                </c:pt>
                <c:pt idx="1148">
                  <c:v>41639</c:v>
                </c:pt>
                <c:pt idx="1149">
                  <c:v>41638</c:v>
                </c:pt>
                <c:pt idx="1150">
                  <c:v>41635</c:v>
                </c:pt>
                <c:pt idx="1151">
                  <c:v>41634</c:v>
                </c:pt>
                <c:pt idx="1152">
                  <c:v>41633</c:v>
                </c:pt>
                <c:pt idx="1153">
                  <c:v>41632</c:v>
                </c:pt>
                <c:pt idx="1154">
                  <c:v>41631</c:v>
                </c:pt>
                <c:pt idx="1155">
                  <c:v>41628</c:v>
                </c:pt>
                <c:pt idx="1156">
                  <c:v>41627</c:v>
                </c:pt>
                <c:pt idx="1157">
                  <c:v>41626</c:v>
                </c:pt>
                <c:pt idx="1158">
                  <c:v>41625</c:v>
                </c:pt>
                <c:pt idx="1159">
                  <c:v>41624</c:v>
                </c:pt>
                <c:pt idx="1160">
                  <c:v>41621</c:v>
                </c:pt>
                <c:pt idx="1161">
                  <c:v>41620</c:v>
                </c:pt>
                <c:pt idx="1162">
                  <c:v>41619</c:v>
                </c:pt>
                <c:pt idx="1163">
                  <c:v>41618</c:v>
                </c:pt>
                <c:pt idx="1164">
                  <c:v>41617</c:v>
                </c:pt>
                <c:pt idx="1165">
                  <c:v>41614</c:v>
                </c:pt>
                <c:pt idx="1166">
                  <c:v>41613</c:v>
                </c:pt>
                <c:pt idx="1167">
                  <c:v>41612</c:v>
                </c:pt>
                <c:pt idx="1168">
                  <c:v>41611</c:v>
                </c:pt>
                <c:pt idx="1169">
                  <c:v>41610</c:v>
                </c:pt>
                <c:pt idx="1170">
                  <c:v>41607</c:v>
                </c:pt>
                <c:pt idx="1171">
                  <c:v>41606</c:v>
                </c:pt>
                <c:pt idx="1172">
                  <c:v>41605</c:v>
                </c:pt>
                <c:pt idx="1173">
                  <c:v>41604</c:v>
                </c:pt>
                <c:pt idx="1174">
                  <c:v>41603</c:v>
                </c:pt>
                <c:pt idx="1175">
                  <c:v>41600</c:v>
                </c:pt>
                <c:pt idx="1176">
                  <c:v>41599</c:v>
                </c:pt>
                <c:pt idx="1177">
                  <c:v>41598</c:v>
                </c:pt>
                <c:pt idx="1178">
                  <c:v>41597</c:v>
                </c:pt>
                <c:pt idx="1179">
                  <c:v>41596</c:v>
                </c:pt>
                <c:pt idx="1180">
                  <c:v>41593</c:v>
                </c:pt>
                <c:pt idx="1181">
                  <c:v>41592</c:v>
                </c:pt>
                <c:pt idx="1182">
                  <c:v>41591</c:v>
                </c:pt>
                <c:pt idx="1183">
                  <c:v>41590</c:v>
                </c:pt>
                <c:pt idx="1184">
                  <c:v>41589</c:v>
                </c:pt>
                <c:pt idx="1185">
                  <c:v>41586</c:v>
                </c:pt>
                <c:pt idx="1186">
                  <c:v>41585</c:v>
                </c:pt>
                <c:pt idx="1187">
                  <c:v>41584</c:v>
                </c:pt>
                <c:pt idx="1188">
                  <c:v>41583</c:v>
                </c:pt>
                <c:pt idx="1189">
                  <c:v>41582</c:v>
                </c:pt>
                <c:pt idx="1190">
                  <c:v>41579</c:v>
                </c:pt>
                <c:pt idx="1191">
                  <c:v>41578</c:v>
                </c:pt>
                <c:pt idx="1192">
                  <c:v>41577</c:v>
                </c:pt>
                <c:pt idx="1193">
                  <c:v>41576</c:v>
                </c:pt>
                <c:pt idx="1194">
                  <c:v>41575</c:v>
                </c:pt>
                <c:pt idx="1195">
                  <c:v>41572</c:v>
                </c:pt>
                <c:pt idx="1196">
                  <c:v>41571</c:v>
                </c:pt>
                <c:pt idx="1197">
                  <c:v>41570</c:v>
                </c:pt>
                <c:pt idx="1198">
                  <c:v>41569</c:v>
                </c:pt>
                <c:pt idx="1199">
                  <c:v>41568</c:v>
                </c:pt>
                <c:pt idx="1200">
                  <c:v>41565</c:v>
                </c:pt>
                <c:pt idx="1201">
                  <c:v>41564</c:v>
                </c:pt>
                <c:pt idx="1202">
                  <c:v>41563</c:v>
                </c:pt>
                <c:pt idx="1203">
                  <c:v>41562</c:v>
                </c:pt>
                <c:pt idx="1204">
                  <c:v>41561</c:v>
                </c:pt>
                <c:pt idx="1205">
                  <c:v>41558</c:v>
                </c:pt>
                <c:pt idx="1206">
                  <c:v>41557</c:v>
                </c:pt>
                <c:pt idx="1207">
                  <c:v>41556</c:v>
                </c:pt>
                <c:pt idx="1208">
                  <c:v>41555</c:v>
                </c:pt>
                <c:pt idx="1209">
                  <c:v>41547</c:v>
                </c:pt>
                <c:pt idx="1210">
                  <c:v>41544</c:v>
                </c:pt>
                <c:pt idx="1211">
                  <c:v>41543</c:v>
                </c:pt>
                <c:pt idx="1212">
                  <c:v>41542</c:v>
                </c:pt>
                <c:pt idx="1213">
                  <c:v>41541</c:v>
                </c:pt>
                <c:pt idx="1214">
                  <c:v>41540</c:v>
                </c:pt>
                <c:pt idx="1215">
                  <c:v>41535</c:v>
                </c:pt>
                <c:pt idx="1216">
                  <c:v>41534</c:v>
                </c:pt>
                <c:pt idx="1217">
                  <c:v>41533</c:v>
                </c:pt>
                <c:pt idx="1218">
                  <c:v>41530</c:v>
                </c:pt>
                <c:pt idx="1219">
                  <c:v>41529</c:v>
                </c:pt>
                <c:pt idx="1220">
                  <c:v>41528</c:v>
                </c:pt>
                <c:pt idx="1221">
                  <c:v>41527</c:v>
                </c:pt>
                <c:pt idx="1222">
                  <c:v>41526</c:v>
                </c:pt>
                <c:pt idx="1223">
                  <c:v>41523</c:v>
                </c:pt>
                <c:pt idx="1224">
                  <c:v>41522</c:v>
                </c:pt>
                <c:pt idx="1225">
                  <c:v>41521</c:v>
                </c:pt>
                <c:pt idx="1226">
                  <c:v>41520</c:v>
                </c:pt>
                <c:pt idx="1227">
                  <c:v>41519</c:v>
                </c:pt>
                <c:pt idx="1228">
                  <c:v>41516</c:v>
                </c:pt>
                <c:pt idx="1229">
                  <c:v>41515</c:v>
                </c:pt>
                <c:pt idx="1230">
                  <c:v>41514</c:v>
                </c:pt>
                <c:pt idx="1231">
                  <c:v>41513</c:v>
                </c:pt>
                <c:pt idx="1232">
                  <c:v>41512</c:v>
                </c:pt>
                <c:pt idx="1233">
                  <c:v>41509</c:v>
                </c:pt>
                <c:pt idx="1234">
                  <c:v>41508</c:v>
                </c:pt>
                <c:pt idx="1235">
                  <c:v>41507</c:v>
                </c:pt>
                <c:pt idx="1236">
                  <c:v>41506</c:v>
                </c:pt>
                <c:pt idx="1237">
                  <c:v>41505</c:v>
                </c:pt>
                <c:pt idx="1238">
                  <c:v>41502</c:v>
                </c:pt>
                <c:pt idx="1239">
                  <c:v>41501</c:v>
                </c:pt>
                <c:pt idx="1240">
                  <c:v>41500</c:v>
                </c:pt>
                <c:pt idx="1241">
                  <c:v>41499</c:v>
                </c:pt>
                <c:pt idx="1242">
                  <c:v>41498</c:v>
                </c:pt>
                <c:pt idx="1243">
                  <c:v>41495</c:v>
                </c:pt>
                <c:pt idx="1244">
                  <c:v>41494</c:v>
                </c:pt>
                <c:pt idx="1245">
                  <c:v>41493</c:v>
                </c:pt>
                <c:pt idx="1246">
                  <c:v>41492</c:v>
                </c:pt>
                <c:pt idx="1247">
                  <c:v>41491</c:v>
                </c:pt>
                <c:pt idx="1248">
                  <c:v>41488</c:v>
                </c:pt>
                <c:pt idx="1249">
                  <c:v>41487</c:v>
                </c:pt>
                <c:pt idx="1250">
                  <c:v>41486</c:v>
                </c:pt>
                <c:pt idx="1251">
                  <c:v>41485</c:v>
                </c:pt>
                <c:pt idx="1252">
                  <c:v>41484</c:v>
                </c:pt>
                <c:pt idx="1253">
                  <c:v>41481</c:v>
                </c:pt>
                <c:pt idx="1254">
                  <c:v>41480</c:v>
                </c:pt>
                <c:pt idx="1255">
                  <c:v>41479</c:v>
                </c:pt>
                <c:pt idx="1256">
                  <c:v>41478</c:v>
                </c:pt>
                <c:pt idx="1257">
                  <c:v>41477</c:v>
                </c:pt>
                <c:pt idx="1258">
                  <c:v>41474</c:v>
                </c:pt>
                <c:pt idx="1259">
                  <c:v>41473</c:v>
                </c:pt>
                <c:pt idx="1260">
                  <c:v>41472</c:v>
                </c:pt>
                <c:pt idx="1261">
                  <c:v>41471</c:v>
                </c:pt>
                <c:pt idx="1262">
                  <c:v>41470</c:v>
                </c:pt>
                <c:pt idx="1263">
                  <c:v>41467</c:v>
                </c:pt>
                <c:pt idx="1264">
                  <c:v>41466</c:v>
                </c:pt>
                <c:pt idx="1265">
                  <c:v>41465</c:v>
                </c:pt>
                <c:pt idx="1266">
                  <c:v>41464</c:v>
                </c:pt>
                <c:pt idx="1267">
                  <c:v>41463</c:v>
                </c:pt>
                <c:pt idx="1268">
                  <c:v>41460</c:v>
                </c:pt>
                <c:pt idx="1269">
                  <c:v>41459</c:v>
                </c:pt>
                <c:pt idx="1270">
                  <c:v>41458</c:v>
                </c:pt>
                <c:pt idx="1271">
                  <c:v>41457</c:v>
                </c:pt>
                <c:pt idx="1272">
                  <c:v>41456</c:v>
                </c:pt>
                <c:pt idx="1273">
                  <c:v>41453</c:v>
                </c:pt>
                <c:pt idx="1274">
                  <c:v>41452</c:v>
                </c:pt>
                <c:pt idx="1275">
                  <c:v>41451</c:v>
                </c:pt>
                <c:pt idx="1276">
                  <c:v>41450</c:v>
                </c:pt>
                <c:pt idx="1277">
                  <c:v>41449</c:v>
                </c:pt>
                <c:pt idx="1278">
                  <c:v>41446</c:v>
                </c:pt>
                <c:pt idx="1279">
                  <c:v>41445</c:v>
                </c:pt>
                <c:pt idx="1280">
                  <c:v>41444</c:v>
                </c:pt>
                <c:pt idx="1281">
                  <c:v>41443</c:v>
                </c:pt>
                <c:pt idx="1282">
                  <c:v>41442</c:v>
                </c:pt>
                <c:pt idx="1283">
                  <c:v>41439</c:v>
                </c:pt>
                <c:pt idx="1284">
                  <c:v>41438</c:v>
                </c:pt>
                <c:pt idx="1285">
                  <c:v>41432</c:v>
                </c:pt>
                <c:pt idx="1286">
                  <c:v>41431</c:v>
                </c:pt>
                <c:pt idx="1287">
                  <c:v>41430</c:v>
                </c:pt>
                <c:pt idx="1288">
                  <c:v>41429</c:v>
                </c:pt>
                <c:pt idx="1289">
                  <c:v>41428</c:v>
                </c:pt>
                <c:pt idx="1290">
                  <c:v>41425</c:v>
                </c:pt>
                <c:pt idx="1291">
                  <c:v>41424</c:v>
                </c:pt>
                <c:pt idx="1292">
                  <c:v>41423</c:v>
                </c:pt>
                <c:pt idx="1293">
                  <c:v>41422</c:v>
                </c:pt>
                <c:pt idx="1294">
                  <c:v>41421</c:v>
                </c:pt>
                <c:pt idx="1295">
                  <c:v>41418</c:v>
                </c:pt>
                <c:pt idx="1296">
                  <c:v>41417</c:v>
                </c:pt>
                <c:pt idx="1297">
                  <c:v>41416</c:v>
                </c:pt>
                <c:pt idx="1298">
                  <c:v>41415</c:v>
                </c:pt>
                <c:pt idx="1299">
                  <c:v>41414</c:v>
                </c:pt>
                <c:pt idx="1300">
                  <c:v>41411</c:v>
                </c:pt>
                <c:pt idx="1301">
                  <c:v>41410</c:v>
                </c:pt>
                <c:pt idx="1302">
                  <c:v>41409</c:v>
                </c:pt>
                <c:pt idx="1303">
                  <c:v>41408</c:v>
                </c:pt>
                <c:pt idx="1304">
                  <c:v>41407</c:v>
                </c:pt>
                <c:pt idx="1305">
                  <c:v>41404</c:v>
                </c:pt>
                <c:pt idx="1306">
                  <c:v>41403</c:v>
                </c:pt>
                <c:pt idx="1307">
                  <c:v>41402</c:v>
                </c:pt>
                <c:pt idx="1308">
                  <c:v>41401</c:v>
                </c:pt>
                <c:pt idx="1309">
                  <c:v>41400</c:v>
                </c:pt>
                <c:pt idx="1310">
                  <c:v>41397</c:v>
                </c:pt>
                <c:pt idx="1311">
                  <c:v>41396</c:v>
                </c:pt>
                <c:pt idx="1312">
                  <c:v>41390</c:v>
                </c:pt>
                <c:pt idx="1313">
                  <c:v>41389</c:v>
                </c:pt>
                <c:pt idx="1314">
                  <c:v>41388</c:v>
                </c:pt>
                <c:pt idx="1315">
                  <c:v>41387</c:v>
                </c:pt>
                <c:pt idx="1316">
                  <c:v>41386</c:v>
                </c:pt>
                <c:pt idx="1317">
                  <c:v>41383</c:v>
                </c:pt>
                <c:pt idx="1318">
                  <c:v>41382</c:v>
                </c:pt>
                <c:pt idx="1319">
                  <c:v>41381</c:v>
                </c:pt>
                <c:pt idx="1320">
                  <c:v>41380</c:v>
                </c:pt>
                <c:pt idx="1321">
                  <c:v>41379</c:v>
                </c:pt>
                <c:pt idx="1322">
                  <c:v>41376</c:v>
                </c:pt>
                <c:pt idx="1323">
                  <c:v>41375</c:v>
                </c:pt>
                <c:pt idx="1324">
                  <c:v>41374</c:v>
                </c:pt>
                <c:pt idx="1325">
                  <c:v>41373</c:v>
                </c:pt>
                <c:pt idx="1326">
                  <c:v>41372</c:v>
                </c:pt>
                <c:pt idx="1327">
                  <c:v>41367</c:v>
                </c:pt>
                <c:pt idx="1328">
                  <c:v>41366</c:v>
                </c:pt>
                <c:pt idx="1329">
                  <c:v>41365</c:v>
                </c:pt>
                <c:pt idx="1330">
                  <c:v>41362</c:v>
                </c:pt>
                <c:pt idx="1331">
                  <c:v>41361</c:v>
                </c:pt>
                <c:pt idx="1332">
                  <c:v>41360</c:v>
                </c:pt>
                <c:pt idx="1333">
                  <c:v>41359</c:v>
                </c:pt>
                <c:pt idx="1334">
                  <c:v>41358</c:v>
                </c:pt>
                <c:pt idx="1335">
                  <c:v>41355</c:v>
                </c:pt>
                <c:pt idx="1336">
                  <c:v>41354</c:v>
                </c:pt>
                <c:pt idx="1337">
                  <c:v>41353</c:v>
                </c:pt>
                <c:pt idx="1338">
                  <c:v>41352</c:v>
                </c:pt>
                <c:pt idx="1339">
                  <c:v>41351</c:v>
                </c:pt>
                <c:pt idx="1340">
                  <c:v>41348</c:v>
                </c:pt>
                <c:pt idx="1341">
                  <c:v>41347</c:v>
                </c:pt>
                <c:pt idx="1342">
                  <c:v>41346</c:v>
                </c:pt>
                <c:pt idx="1343">
                  <c:v>41345</c:v>
                </c:pt>
                <c:pt idx="1344">
                  <c:v>41344</c:v>
                </c:pt>
                <c:pt idx="1345">
                  <c:v>41341</c:v>
                </c:pt>
                <c:pt idx="1346">
                  <c:v>41340</c:v>
                </c:pt>
                <c:pt idx="1347">
                  <c:v>41339</c:v>
                </c:pt>
                <c:pt idx="1348">
                  <c:v>41338</c:v>
                </c:pt>
                <c:pt idx="1349">
                  <c:v>41337</c:v>
                </c:pt>
                <c:pt idx="1350">
                  <c:v>41334</c:v>
                </c:pt>
                <c:pt idx="1351">
                  <c:v>41333</c:v>
                </c:pt>
                <c:pt idx="1352">
                  <c:v>41332</c:v>
                </c:pt>
                <c:pt idx="1353">
                  <c:v>41331</c:v>
                </c:pt>
                <c:pt idx="1354">
                  <c:v>41330</c:v>
                </c:pt>
                <c:pt idx="1355">
                  <c:v>41327</c:v>
                </c:pt>
                <c:pt idx="1356">
                  <c:v>41326</c:v>
                </c:pt>
                <c:pt idx="1357">
                  <c:v>41325</c:v>
                </c:pt>
                <c:pt idx="1358">
                  <c:v>41324</c:v>
                </c:pt>
                <c:pt idx="1359">
                  <c:v>41323</c:v>
                </c:pt>
                <c:pt idx="1360">
                  <c:v>41313</c:v>
                </c:pt>
                <c:pt idx="1361">
                  <c:v>41312</c:v>
                </c:pt>
                <c:pt idx="1362">
                  <c:v>41311</c:v>
                </c:pt>
                <c:pt idx="1363">
                  <c:v>41310</c:v>
                </c:pt>
                <c:pt idx="1364">
                  <c:v>41309</c:v>
                </c:pt>
                <c:pt idx="1365">
                  <c:v>41306</c:v>
                </c:pt>
                <c:pt idx="1366">
                  <c:v>41305</c:v>
                </c:pt>
                <c:pt idx="1367">
                  <c:v>41304</c:v>
                </c:pt>
                <c:pt idx="1368">
                  <c:v>41303</c:v>
                </c:pt>
                <c:pt idx="1369">
                  <c:v>41302</c:v>
                </c:pt>
                <c:pt idx="1370">
                  <c:v>41299</c:v>
                </c:pt>
                <c:pt idx="1371">
                  <c:v>41298</c:v>
                </c:pt>
                <c:pt idx="1372">
                  <c:v>41297</c:v>
                </c:pt>
                <c:pt idx="1373">
                  <c:v>41296</c:v>
                </c:pt>
                <c:pt idx="1374">
                  <c:v>41295</c:v>
                </c:pt>
                <c:pt idx="1375">
                  <c:v>41292</c:v>
                </c:pt>
                <c:pt idx="1376">
                  <c:v>41291</c:v>
                </c:pt>
                <c:pt idx="1377">
                  <c:v>41290</c:v>
                </c:pt>
                <c:pt idx="1378">
                  <c:v>41289</c:v>
                </c:pt>
                <c:pt idx="1379">
                  <c:v>41288</c:v>
                </c:pt>
                <c:pt idx="1380">
                  <c:v>41285</c:v>
                </c:pt>
                <c:pt idx="1381">
                  <c:v>41284</c:v>
                </c:pt>
                <c:pt idx="1382">
                  <c:v>41283</c:v>
                </c:pt>
                <c:pt idx="1383">
                  <c:v>41282</c:v>
                </c:pt>
                <c:pt idx="1384">
                  <c:v>41281</c:v>
                </c:pt>
                <c:pt idx="1385">
                  <c:v>41278</c:v>
                </c:pt>
                <c:pt idx="1386">
                  <c:v>41274</c:v>
                </c:pt>
                <c:pt idx="1387">
                  <c:v>41271</c:v>
                </c:pt>
                <c:pt idx="1388">
                  <c:v>41270</c:v>
                </c:pt>
                <c:pt idx="1389">
                  <c:v>41269</c:v>
                </c:pt>
                <c:pt idx="1390">
                  <c:v>41268</c:v>
                </c:pt>
                <c:pt idx="1391">
                  <c:v>41267</c:v>
                </c:pt>
                <c:pt idx="1392">
                  <c:v>41264</c:v>
                </c:pt>
                <c:pt idx="1393">
                  <c:v>41263</c:v>
                </c:pt>
                <c:pt idx="1394">
                  <c:v>41262</c:v>
                </c:pt>
                <c:pt idx="1395">
                  <c:v>41261</c:v>
                </c:pt>
                <c:pt idx="1396">
                  <c:v>41260</c:v>
                </c:pt>
                <c:pt idx="1397">
                  <c:v>41257</c:v>
                </c:pt>
                <c:pt idx="1398">
                  <c:v>41256</c:v>
                </c:pt>
                <c:pt idx="1399">
                  <c:v>41255</c:v>
                </c:pt>
                <c:pt idx="1400">
                  <c:v>41254</c:v>
                </c:pt>
                <c:pt idx="1401">
                  <c:v>41253</c:v>
                </c:pt>
                <c:pt idx="1402">
                  <c:v>41250</c:v>
                </c:pt>
                <c:pt idx="1403">
                  <c:v>41249</c:v>
                </c:pt>
                <c:pt idx="1404">
                  <c:v>41248</c:v>
                </c:pt>
                <c:pt idx="1405">
                  <c:v>41247</c:v>
                </c:pt>
                <c:pt idx="1406">
                  <c:v>41246</c:v>
                </c:pt>
                <c:pt idx="1407">
                  <c:v>41243</c:v>
                </c:pt>
                <c:pt idx="1408">
                  <c:v>41242</c:v>
                </c:pt>
                <c:pt idx="1409">
                  <c:v>41241</c:v>
                </c:pt>
                <c:pt idx="1410">
                  <c:v>41240</c:v>
                </c:pt>
                <c:pt idx="1411">
                  <c:v>41239</c:v>
                </c:pt>
                <c:pt idx="1412">
                  <c:v>41236</c:v>
                </c:pt>
                <c:pt idx="1413">
                  <c:v>41235</c:v>
                </c:pt>
                <c:pt idx="1414">
                  <c:v>41234</c:v>
                </c:pt>
                <c:pt idx="1415">
                  <c:v>41233</c:v>
                </c:pt>
                <c:pt idx="1416">
                  <c:v>41232</c:v>
                </c:pt>
                <c:pt idx="1417">
                  <c:v>41229</c:v>
                </c:pt>
                <c:pt idx="1418">
                  <c:v>41228</c:v>
                </c:pt>
                <c:pt idx="1419">
                  <c:v>41227</c:v>
                </c:pt>
                <c:pt idx="1420">
                  <c:v>41226</c:v>
                </c:pt>
                <c:pt idx="1421">
                  <c:v>41225</c:v>
                </c:pt>
                <c:pt idx="1422">
                  <c:v>41222</c:v>
                </c:pt>
                <c:pt idx="1423">
                  <c:v>41221</c:v>
                </c:pt>
                <c:pt idx="1424">
                  <c:v>41220</c:v>
                </c:pt>
                <c:pt idx="1425">
                  <c:v>41219</c:v>
                </c:pt>
                <c:pt idx="1426">
                  <c:v>41218</c:v>
                </c:pt>
                <c:pt idx="1427">
                  <c:v>41215</c:v>
                </c:pt>
                <c:pt idx="1428">
                  <c:v>41214</c:v>
                </c:pt>
                <c:pt idx="1429">
                  <c:v>41213</c:v>
                </c:pt>
                <c:pt idx="1430">
                  <c:v>41212</c:v>
                </c:pt>
                <c:pt idx="1431">
                  <c:v>41211</c:v>
                </c:pt>
                <c:pt idx="1432">
                  <c:v>41208</c:v>
                </c:pt>
                <c:pt idx="1433">
                  <c:v>41207</c:v>
                </c:pt>
                <c:pt idx="1434">
                  <c:v>41206</c:v>
                </c:pt>
                <c:pt idx="1435">
                  <c:v>41205</c:v>
                </c:pt>
                <c:pt idx="1436">
                  <c:v>41204</c:v>
                </c:pt>
                <c:pt idx="1437">
                  <c:v>41201</c:v>
                </c:pt>
                <c:pt idx="1438">
                  <c:v>41200</c:v>
                </c:pt>
                <c:pt idx="1439">
                  <c:v>41199</c:v>
                </c:pt>
                <c:pt idx="1440">
                  <c:v>41198</c:v>
                </c:pt>
                <c:pt idx="1441">
                  <c:v>41197</c:v>
                </c:pt>
                <c:pt idx="1442">
                  <c:v>41194</c:v>
                </c:pt>
                <c:pt idx="1443">
                  <c:v>41193</c:v>
                </c:pt>
                <c:pt idx="1444">
                  <c:v>41192</c:v>
                </c:pt>
                <c:pt idx="1445">
                  <c:v>41191</c:v>
                </c:pt>
                <c:pt idx="1446">
                  <c:v>41190</c:v>
                </c:pt>
                <c:pt idx="1447">
                  <c:v>41180</c:v>
                </c:pt>
                <c:pt idx="1448">
                  <c:v>41179</c:v>
                </c:pt>
                <c:pt idx="1449">
                  <c:v>41178</c:v>
                </c:pt>
                <c:pt idx="1450">
                  <c:v>41177</c:v>
                </c:pt>
                <c:pt idx="1451">
                  <c:v>41176</c:v>
                </c:pt>
                <c:pt idx="1452">
                  <c:v>41173</c:v>
                </c:pt>
                <c:pt idx="1453">
                  <c:v>41172</c:v>
                </c:pt>
                <c:pt idx="1454">
                  <c:v>41171</c:v>
                </c:pt>
                <c:pt idx="1455">
                  <c:v>41170</c:v>
                </c:pt>
                <c:pt idx="1456">
                  <c:v>41169</c:v>
                </c:pt>
                <c:pt idx="1457">
                  <c:v>41166</c:v>
                </c:pt>
                <c:pt idx="1458">
                  <c:v>41165</c:v>
                </c:pt>
                <c:pt idx="1459">
                  <c:v>41164</c:v>
                </c:pt>
                <c:pt idx="1460">
                  <c:v>41163</c:v>
                </c:pt>
                <c:pt idx="1461">
                  <c:v>41162</c:v>
                </c:pt>
                <c:pt idx="1462">
                  <c:v>41159</c:v>
                </c:pt>
                <c:pt idx="1463">
                  <c:v>41158</c:v>
                </c:pt>
                <c:pt idx="1464">
                  <c:v>41157</c:v>
                </c:pt>
                <c:pt idx="1465">
                  <c:v>41156</c:v>
                </c:pt>
                <c:pt idx="1466">
                  <c:v>41155</c:v>
                </c:pt>
                <c:pt idx="1467">
                  <c:v>41152</c:v>
                </c:pt>
                <c:pt idx="1468">
                  <c:v>41151</c:v>
                </c:pt>
                <c:pt idx="1469">
                  <c:v>41150</c:v>
                </c:pt>
                <c:pt idx="1470">
                  <c:v>41149</c:v>
                </c:pt>
                <c:pt idx="1471">
                  <c:v>41148</c:v>
                </c:pt>
                <c:pt idx="1472">
                  <c:v>41145</c:v>
                </c:pt>
                <c:pt idx="1473">
                  <c:v>41144</c:v>
                </c:pt>
                <c:pt idx="1474">
                  <c:v>41143</c:v>
                </c:pt>
                <c:pt idx="1475">
                  <c:v>41142</c:v>
                </c:pt>
                <c:pt idx="1476">
                  <c:v>41141</c:v>
                </c:pt>
                <c:pt idx="1477">
                  <c:v>41138</c:v>
                </c:pt>
                <c:pt idx="1478">
                  <c:v>41137</c:v>
                </c:pt>
                <c:pt idx="1479">
                  <c:v>41136</c:v>
                </c:pt>
                <c:pt idx="1480">
                  <c:v>41135</c:v>
                </c:pt>
                <c:pt idx="1481">
                  <c:v>41134</c:v>
                </c:pt>
                <c:pt idx="1482">
                  <c:v>41131</c:v>
                </c:pt>
                <c:pt idx="1483">
                  <c:v>41130</c:v>
                </c:pt>
                <c:pt idx="1484">
                  <c:v>41129</c:v>
                </c:pt>
                <c:pt idx="1485">
                  <c:v>41128</c:v>
                </c:pt>
                <c:pt idx="1486">
                  <c:v>41127</c:v>
                </c:pt>
                <c:pt idx="1487">
                  <c:v>41124</c:v>
                </c:pt>
                <c:pt idx="1488">
                  <c:v>41123</c:v>
                </c:pt>
                <c:pt idx="1489">
                  <c:v>41122</c:v>
                </c:pt>
                <c:pt idx="1490">
                  <c:v>41121</c:v>
                </c:pt>
                <c:pt idx="1491">
                  <c:v>41120</c:v>
                </c:pt>
                <c:pt idx="1492">
                  <c:v>41117</c:v>
                </c:pt>
                <c:pt idx="1493">
                  <c:v>41116</c:v>
                </c:pt>
                <c:pt idx="1494">
                  <c:v>41115</c:v>
                </c:pt>
                <c:pt idx="1495">
                  <c:v>41114</c:v>
                </c:pt>
                <c:pt idx="1496">
                  <c:v>41113</c:v>
                </c:pt>
                <c:pt idx="1497">
                  <c:v>41110</c:v>
                </c:pt>
                <c:pt idx="1498">
                  <c:v>41109</c:v>
                </c:pt>
                <c:pt idx="1499">
                  <c:v>41108</c:v>
                </c:pt>
                <c:pt idx="1500">
                  <c:v>41107</c:v>
                </c:pt>
                <c:pt idx="1501">
                  <c:v>41106</c:v>
                </c:pt>
                <c:pt idx="1502">
                  <c:v>41103</c:v>
                </c:pt>
                <c:pt idx="1503">
                  <c:v>41102</c:v>
                </c:pt>
                <c:pt idx="1504">
                  <c:v>41101</c:v>
                </c:pt>
                <c:pt idx="1505">
                  <c:v>41100</c:v>
                </c:pt>
                <c:pt idx="1506">
                  <c:v>41099</c:v>
                </c:pt>
                <c:pt idx="1507">
                  <c:v>41096</c:v>
                </c:pt>
                <c:pt idx="1508">
                  <c:v>41095</c:v>
                </c:pt>
                <c:pt idx="1509">
                  <c:v>41094</c:v>
                </c:pt>
                <c:pt idx="1510">
                  <c:v>41093</c:v>
                </c:pt>
                <c:pt idx="1511">
                  <c:v>41092</c:v>
                </c:pt>
                <c:pt idx="1512">
                  <c:v>41089</c:v>
                </c:pt>
                <c:pt idx="1513">
                  <c:v>41088</c:v>
                </c:pt>
                <c:pt idx="1514">
                  <c:v>41087</c:v>
                </c:pt>
                <c:pt idx="1515">
                  <c:v>41086</c:v>
                </c:pt>
                <c:pt idx="1516">
                  <c:v>41085</c:v>
                </c:pt>
                <c:pt idx="1517">
                  <c:v>41081</c:v>
                </c:pt>
                <c:pt idx="1518">
                  <c:v>41080</c:v>
                </c:pt>
                <c:pt idx="1519">
                  <c:v>41079</c:v>
                </c:pt>
                <c:pt idx="1520">
                  <c:v>41078</c:v>
                </c:pt>
                <c:pt idx="1521">
                  <c:v>41075</c:v>
                </c:pt>
                <c:pt idx="1522">
                  <c:v>41074</c:v>
                </c:pt>
                <c:pt idx="1523">
                  <c:v>41073</c:v>
                </c:pt>
                <c:pt idx="1524">
                  <c:v>41072</c:v>
                </c:pt>
                <c:pt idx="1525">
                  <c:v>41071</c:v>
                </c:pt>
                <c:pt idx="1526">
                  <c:v>41068</c:v>
                </c:pt>
                <c:pt idx="1527">
                  <c:v>41067</c:v>
                </c:pt>
                <c:pt idx="1528">
                  <c:v>41066</c:v>
                </c:pt>
                <c:pt idx="1529">
                  <c:v>41065</c:v>
                </c:pt>
                <c:pt idx="1530">
                  <c:v>41064</c:v>
                </c:pt>
                <c:pt idx="1531">
                  <c:v>41061</c:v>
                </c:pt>
                <c:pt idx="1532">
                  <c:v>41060</c:v>
                </c:pt>
                <c:pt idx="1533">
                  <c:v>41059</c:v>
                </c:pt>
                <c:pt idx="1534">
                  <c:v>41058</c:v>
                </c:pt>
                <c:pt idx="1535">
                  <c:v>41057</c:v>
                </c:pt>
                <c:pt idx="1536">
                  <c:v>41054</c:v>
                </c:pt>
              </c:numCache>
            </c:numRef>
          </c:cat>
          <c:val>
            <c:numRef>
              <c:f>豆油基差分析!$W$20:$W$1556</c:f>
              <c:numCache>
                <c:formatCode>General</c:formatCode>
                <c:ptCount val="1537"/>
                <c:pt idx="0">
                  <c:v>-164</c:v>
                </c:pt>
                <c:pt idx="1">
                  <c:v>-214</c:v>
                </c:pt>
                <c:pt idx="2">
                  <c:v>-180</c:v>
                </c:pt>
                <c:pt idx="3">
                  <c:v>-184</c:v>
                </c:pt>
                <c:pt idx="4">
                  <c:v>-170</c:v>
                </c:pt>
                <c:pt idx="5">
                  <c:v>-194</c:v>
                </c:pt>
                <c:pt idx="6">
                  <c:v>-170</c:v>
                </c:pt>
                <c:pt idx="7">
                  <c:v>-134</c:v>
                </c:pt>
                <c:pt idx="8">
                  <c:v>-180</c:v>
                </c:pt>
                <c:pt idx="9">
                  <c:v>-152</c:v>
                </c:pt>
                <c:pt idx="10">
                  <c:v>-188</c:v>
                </c:pt>
                <c:pt idx="11">
                  <c:v>-146</c:v>
                </c:pt>
                <c:pt idx="12">
                  <c:v>-152</c:v>
                </c:pt>
                <c:pt idx="13">
                  <c:v>-202</c:v>
                </c:pt>
                <c:pt idx="14">
                  <c:v>-198</c:v>
                </c:pt>
                <c:pt idx="15">
                  <c:v>-216</c:v>
                </c:pt>
                <c:pt idx="16">
                  <c:v>-188</c:v>
                </c:pt>
                <c:pt idx="17">
                  <c:v>-180</c:v>
                </c:pt>
                <c:pt idx="18">
                  <c:v>-238</c:v>
                </c:pt>
                <c:pt idx="19">
                  <c:v>-266</c:v>
                </c:pt>
                <c:pt idx="20">
                  <c:v>-242</c:v>
                </c:pt>
                <c:pt idx="21">
                  <c:v>-266</c:v>
                </c:pt>
                <c:pt idx="22">
                  <c:v>-312</c:v>
                </c:pt>
                <c:pt idx="23">
                  <c:v>-332</c:v>
                </c:pt>
                <c:pt idx="24">
                  <c:v>-322</c:v>
                </c:pt>
                <c:pt idx="25">
                  <c:v>-366</c:v>
                </c:pt>
                <c:pt idx="26">
                  <c:v>-344</c:v>
                </c:pt>
                <c:pt idx="27">
                  <c:v>-354</c:v>
                </c:pt>
                <c:pt idx="28">
                  <c:v>-334</c:v>
                </c:pt>
                <c:pt idx="29">
                  <c:v>-320</c:v>
                </c:pt>
                <c:pt idx="30">
                  <c:v>-288</c:v>
                </c:pt>
                <c:pt idx="31">
                  <c:v>-316</c:v>
                </c:pt>
                <c:pt idx="32">
                  <c:v>-348</c:v>
                </c:pt>
                <c:pt idx="33">
                  <c:v>-292</c:v>
                </c:pt>
                <c:pt idx="34">
                  <c:v>-260</c:v>
                </c:pt>
                <c:pt idx="35">
                  <c:v>-312</c:v>
                </c:pt>
                <c:pt idx="36">
                  <c:v>-252</c:v>
                </c:pt>
                <c:pt idx="37">
                  <c:v>-282</c:v>
                </c:pt>
                <c:pt idx="38">
                  <c:v>-304</c:v>
                </c:pt>
                <c:pt idx="39">
                  <c:v>-284</c:v>
                </c:pt>
                <c:pt idx="40">
                  <c:v>-294</c:v>
                </c:pt>
                <c:pt idx="41">
                  <c:v>-294</c:v>
                </c:pt>
                <c:pt idx="42">
                  <c:v>-260</c:v>
                </c:pt>
                <c:pt idx="43">
                  <c:v>-298</c:v>
                </c:pt>
                <c:pt idx="44">
                  <c:v>-242</c:v>
                </c:pt>
                <c:pt idx="45">
                  <c:v>-228</c:v>
                </c:pt>
                <c:pt idx="46">
                  <c:v>-302</c:v>
                </c:pt>
                <c:pt idx="47">
                  <c:v>-294</c:v>
                </c:pt>
                <c:pt idx="48">
                  <c:v>-286</c:v>
                </c:pt>
                <c:pt idx="49">
                  <c:v>-272</c:v>
                </c:pt>
                <c:pt idx="50">
                  <c:v>-294</c:v>
                </c:pt>
                <c:pt idx="51">
                  <c:v>-318</c:v>
                </c:pt>
                <c:pt idx="52">
                  <c:v>-332</c:v>
                </c:pt>
                <c:pt idx="53">
                  <c:v>-370</c:v>
                </c:pt>
                <c:pt idx="54">
                  <c:v>-388</c:v>
                </c:pt>
                <c:pt idx="55">
                  <c:v>-408</c:v>
                </c:pt>
                <c:pt idx="56">
                  <c:v>-352</c:v>
                </c:pt>
                <c:pt idx="57">
                  <c:v>-410</c:v>
                </c:pt>
                <c:pt idx="58">
                  <c:v>-412</c:v>
                </c:pt>
                <c:pt idx="59">
                  <c:v>-408</c:v>
                </c:pt>
                <c:pt idx="60">
                  <c:v>-286</c:v>
                </c:pt>
                <c:pt idx="61">
                  <c:v>-494</c:v>
                </c:pt>
                <c:pt idx="62">
                  <c:v>-484</c:v>
                </c:pt>
                <c:pt idx="63">
                  <c:v>-458</c:v>
                </c:pt>
                <c:pt idx="64">
                  <c:v>-410</c:v>
                </c:pt>
                <c:pt idx="65">
                  <c:v>-442</c:v>
                </c:pt>
                <c:pt idx="66">
                  <c:v>-418</c:v>
                </c:pt>
                <c:pt idx="67">
                  <c:v>-466</c:v>
                </c:pt>
                <c:pt idx="68">
                  <c:v>-396</c:v>
                </c:pt>
                <c:pt idx="69">
                  <c:v>-426</c:v>
                </c:pt>
                <c:pt idx="70">
                  <c:v>-420</c:v>
                </c:pt>
                <c:pt idx="71">
                  <c:v>-452</c:v>
                </c:pt>
                <c:pt idx="72">
                  <c:v>-432</c:v>
                </c:pt>
                <c:pt idx="73">
                  <c:v>-422</c:v>
                </c:pt>
                <c:pt idx="74">
                  <c:v>-458</c:v>
                </c:pt>
                <c:pt idx="75">
                  <c:v>-396</c:v>
                </c:pt>
                <c:pt idx="76">
                  <c:v>-380</c:v>
                </c:pt>
                <c:pt idx="77">
                  <c:v>-410</c:v>
                </c:pt>
                <c:pt idx="78">
                  <c:v>-382</c:v>
                </c:pt>
                <c:pt idx="79">
                  <c:v>-406</c:v>
                </c:pt>
                <c:pt idx="80">
                  <c:v>-382</c:v>
                </c:pt>
                <c:pt idx="81">
                  <c:v>-416</c:v>
                </c:pt>
                <c:pt idx="82">
                  <c:v>-424</c:v>
                </c:pt>
                <c:pt idx="83">
                  <c:v>-414</c:v>
                </c:pt>
                <c:pt idx="84">
                  <c:v>86</c:v>
                </c:pt>
                <c:pt idx="85">
                  <c:v>-8</c:v>
                </c:pt>
                <c:pt idx="86">
                  <c:v>24</c:v>
                </c:pt>
                <c:pt idx="87">
                  <c:v>48</c:v>
                </c:pt>
                <c:pt idx="88">
                  <c:v>10</c:v>
                </c:pt>
                <c:pt idx="89">
                  <c:v>20</c:v>
                </c:pt>
                <c:pt idx="90">
                  <c:v>22</c:v>
                </c:pt>
                <c:pt idx="91">
                  <c:v>40</c:v>
                </c:pt>
                <c:pt idx="92">
                  <c:v>36</c:v>
                </c:pt>
                <c:pt idx="93">
                  <c:v>28</c:v>
                </c:pt>
                <c:pt idx="94">
                  <c:v>50</c:v>
                </c:pt>
                <c:pt idx="95">
                  <c:v>18</c:v>
                </c:pt>
                <c:pt idx="96">
                  <c:v>18</c:v>
                </c:pt>
                <c:pt idx="97">
                  <c:v>38</c:v>
                </c:pt>
                <c:pt idx="98">
                  <c:v>26</c:v>
                </c:pt>
                <c:pt idx="99">
                  <c:v>22</c:v>
                </c:pt>
                <c:pt idx="100">
                  <c:v>-2</c:v>
                </c:pt>
                <c:pt idx="101">
                  <c:v>22</c:v>
                </c:pt>
                <c:pt idx="102">
                  <c:v>2</c:v>
                </c:pt>
                <c:pt idx="103">
                  <c:v>10</c:v>
                </c:pt>
                <c:pt idx="104">
                  <c:v>-22</c:v>
                </c:pt>
                <c:pt idx="105">
                  <c:v>60</c:v>
                </c:pt>
                <c:pt idx="106">
                  <c:v>50</c:v>
                </c:pt>
                <c:pt idx="107">
                  <c:v>60</c:v>
                </c:pt>
                <c:pt idx="108">
                  <c:v>148</c:v>
                </c:pt>
                <c:pt idx="109">
                  <c:v>-74</c:v>
                </c:pt>
                <c:pt idx="110">
                  <c:v>-74</c:v>
                </c:pt>
                <c:pt idx="111">
                  <c:v>-86</c:v>
                </c:pt>
                <c:pt idx="112">
                  <c:v>-80</c:v>
                </c:pt>
                <c:pt idx="113">
                  <c:v>-36</c:v>
                </c:pt>
                <c:pt idx="114">
                  <c:v>-68</c:v>
                </c:pt>
                <c:pt idx="115">
                  <c:v>-80</c:v>
                </c:pt>
                <c:pt idx="116">
                  <c:v>-90</c:v>
                </c:pt>
                <c:pt idx="117">
                  <c:v>-114</c:v>
                </c:pt>
                <c:pt idx="118">
                  <c:v>-138</c:v>
                </c:pt>
                <c:pt idx="119">
                  <c:v>-88</c:v>
                </c:pt>
                <c:pt idx="120">
                  <c:v>-120</c:v>
                </c:pt>
                <c:pt idx="121">
                  <c:v>-86</c:v>
                </c:pt>
                <c:pt idx="122">
                  <c:v>-84</c:v>
                </c:pt>
                <c:pt idx="123">
                  <c:v>-104</c:v>
                </c:pt>
                <c:pt idx="124">
                  <c:v>-60</c:v>
                </c:pt>
                <c:pt idx="125">
                  <c:v>-108</c:v>
                </c:pt>
                <c:pt idx="126">
                  <c:v>-72</c:v>
                </c:pt>
                <c:pt idx="127">
                  <c:v>-70</c:v>
                </c:pt>
                <c:pt idx="128">
                  <c:v>-72</c:v>
                </c:pt>
                <c:pt idx="129">
                  <c:v>-106</c:v>
                </c:pt>
                <c:pt idx="130">
                  <c:v>-122</c:v>
                </c:pt>
                <c:pt idx="131">
                  <c:v>-144</c:v>
                </c:pt>
                <c:pt idx="132">
                  <c:v>-154</c:v>
                </c:pt>
                <c:pt idx="133">
                  <c:v>-168</c:v>
                </c:pt>
                <c:pt idx="134">
                  <c:v>-166</c:v>
                </c:pt>
                <c:pt idx="135">
                  <c:v>-116</c:v>
                </c:pt>
                <c:pt idx="136">
                  <c:v>-134</c:v>
                </c:pt>
                <c:pt idx="137">
                  <c:v>-148</c:v>
                </c:pt>
                <c:pt idx="138">
                  <c:v>-178</c:v>
                </c:pt>
                <c:pt idx="139">
                  <c:v>-154</c:v>
                </c:pt>
                <c:pt idx="140">
                  <c:v>-170</c:v>
                </c:pt>
                <c:pt idx="141">
                  <c:v>-164</c:v>
                </c:pt>
                <c:pt idx="142">
                  <c:v>-140</c:v>
                </c:pt>
                <c:pt idx="143">
                  <c:v>-160</c:v>
                </c:pt>
                <c:pt idx="144">
                  <c:v>-112</c:v>
                </c:pt>
                <c:pt idx="145">
                  <c:v>-80</c:v>
                </c:pt>
                <c:pt idx="146">
                  <c:v>-90</c:v>
                </c:pt>
                <c:pt idx="147">
                  <c:v>-70</c:v>
                </c:pt>
                <c:pt idx="148">
                  <c:v>-136</c:v>
                </c:pt>
                <c:pt idx="149">
                  <c:v>-168</c:v>
                </c:pt>
                <c:pt idx="150">
                  <c:v>-118</c:v>
                </c:pt>
                <c:pt idx="151">
                  <c:v>-174</c:v>
                </c:pt>
                <c:pt idx="152">
                  <c:v>-156</c:v>
                </c:pt>
                <c:pt idx="153">
                  <c:v>-138</c:v>
                </c:pt>
                <c:pt idx="154">
                  <c:v>-140</c:v>
                </c:pt>
                <c:pt idx="155">
                  <c:v>-150</c:v>
                </c:pt>
                <c:pt idx="156">
                  <c:v>-154</c:v>
                </c:pt>
                <c:pt idx="157">
                  <c:v>-118</c:v>
                </c:pt>
                <c:pt idx="158">
                  <c:v>-162</c:v>
                </c:pt>
                <c:pt idx="159">
                  <c:v>-108</c:v>
                </c:pt>
                <c:pt idx="160">
                  <c:v>-88</c:v>
                </c:pt>
                <c:pt idx="161">
                  <c:v>-100</c:v>
                </c:pt>
                <c:pt idx="162">
                  <c:v>-98</c:v>
                </c:pt>
                <c:pt idx="163">
                  <c:v>-146</c:v>
                </c:pt>
                <c:pt idx="164">
                  <c:v>-158</c:v>
                </c:pt>
                <c:pt idx="165">
                  <c:v>-154</c:v>
                </c:pt>
                <c:pt idx="166">
                  <c:v>-116</c:v>
                </c:pt>
                <c:pt idx="167">
                  <c:v>-174</c:v>
                </c:pt>
                <c:pt idx="168">
                  <c:v>-204</c:v>
                </c:pt>
                <c:pt idx="169">
                  <c:v>-158</c:v>
                </c:pt>
                <c:pt idx="170">
                  <c:v>-160</c:v>
                </c:pt>
                <c:pt idx="171">
                  <c:v>-178</c:v>
                </c:pt>
                <c:pt idx="172">
                  <c:v>-164</c:v>
                </c:pt>
                <c:pt idx="173">
                  <c:v>-176</c:v>
                </c:pt>
                <c:pt idx="174">
                  <c:v>-162</c:v>
                </c:pt>
                <c:pt idx="175">
                  <c:v>-160</c:v>
                </c:pt>
                <c:pt idx="176">
                  <c:v>-132</c:v>
                </c:pt>
                <c:pt idx="177">
                  <c:v>-120</c:v>
                </c:pt>
                <c:pt idx="178">
                  <c:v>-158</c:v>
                </c:pt>
                <c:pt idx="179">
                  <c:v>-162</c:v>
                </c:pt>
                <c:pt idx="180">
                  <c:v>-164</c:v>
                </c:pt>
                <c:pt idx="181">
                  <c:v>-152</c:v>
                </c:pt>
                <c:pt idx="182">
                  <c:v>-116</c:v>
                </c:pt>
                <c:pt idx="183">
                  <c:v>-176</c:v>
                </c:pt>
                <c:pt idx="184">
                  <c:v>-164</c:v>
                </c:pt>
                <c:pt idx="185">
                  <c:v>-150</c:v>
                </c:pt>
                <c:pt idx="186">
                  <c:v>-132</c:v>
                </c:pt>
                <c:pt idx="187">
                  <c:v>-80</c:v>
                </c:pt>
                <c:pt idx="188">
                  <c:v>-166</c:v>
                </c:pt>
                <c:pt idx="189">
                  <c:v>-148</c:v>
                </c:pt>
                <c:pt idx="190">
                  <c:v>-186</c:v>
                </c:pt>
                <c:pt idx="191">
                  <c:v>-176</c:v>
                </c:pt>
                <c:pt idx="192">
                  <c:v>-164</c:v>
                </c:pt>
                <c:pt idx="193">
                  <c:v>-168</c:v>
                </c:pt>
                <c:pt idx="194">
                  <c:v>-176</c:v>
                </c:pt>
                <c:pt idx="195">
                  <c:v>-188</c:v>
                </c:pt>
                <c:pt idx="196">
                  <c:v>-220</c:v>
                </c:pt>
                <c:pt idx="197">
                  <c:v>-188</c:v>
                </c:pt>
                <c:pt idx="198">
                  <c:v>-198</c:v>
                </c:pt>
                <c:pt idx="199">
                  <c:v>-180</c:v>
                </c:pt>
                <c:pt idx="200">
                  <c:v>-190</c:v>
                </c:pt>
                <c:pt idx="201">
                  <c:v>-164</c:v>
                </c:pt>
                <c:pt idx="202">
                  <c:v>-168</c:v>
                </c:pt>
                <c:pt idx="203">
                  <c:v>-156</c:v>
                </c:pt>
                <c:pt idx="204">
                  <c:v>-196</c:v>
                </c:pt>
                <c:pt idx="205">
                  <c:v>-200</c:v>
                </c:pt>
                <c:pt idx="206">
                  <c:v>-174</c:v>
                </c:pt>
                <c:pt idx="207">
                  <c:v>-208</c:v>
                </c:pt>
                <c:pt idx="208">
                  <c:v>-190</c:v>
                </c:pt>
                <c:pt idx="209">
                  <c:v>-212</c:v>
                </c:pt>
                <c:pt idx="210">
                  <c:v>-234</c:v>
                </c:pt>
                <c:pt idx="211">
                  <c:v>-192</c:v>
                </c:pt>
                <c:pt idx="212">
                  <c:v>-204</c:v>
                </c:pt>
                <c:pt idx="213">
                  <c:v>-170</c:v>
                </c:pt>
                <c:pt idx="214">
                  <c:v>-184</c:v>
                </c:pt>
                <c:pt idx="215">
                  <c:v>-188</c:v>
                </c:pt>
                <c:pt idx="216">
                  <c:v>-200</c:v>
                </c:pt>
                <c:pt idx="217">
                  <c:v>-282</c:v>
                </c:pt>
                <c:pt idx="218">
                  <c:v>-292</c:v>
                </c:pt>
                <c:pt idx="219">
                  <c:v>-230</c:v>
                </c:pt>
                <c:pt idx="220">
                  <c:v>-220</c:v>
                </c:pt>
                <c:pt idx="221">
                  <c:v>-210</c:v>
                </c:pt>
                <c:pt idx="222">
                  <c:v>-76</c:v>
                </c:pt>
                <c:pt idx="223">
                  <c:v>-162</c:v>
                </c:pt>
                <c:pt idx="224">
                  <c:v>-188</c:v>
                </c:pt>
                <c:pt idx="225">
                  <c:v>-188</c:v>
                </c:pt>
                <c:pt idx="226">
                  <c:v>-170</c:v>
                </c:pt>
                <c:pt idx="227">
                  <c:v>-162</c:v>
                </c:pt>
                <c:pt idx="228">
                  <c:v>-178</c:v>
                </c:pt>
                <c:pt idx="229">
                  <c:v>-172</c:v>
                </c:pt>
                <c:pt idx="230">
                  <c:v>-172</c:v>
                </c:pt>
                <c:pt idx="231">
                  <c:v>-164</c:v>
                </c:pt>
                <c:pt idx="232">
                  <c:v>-140</c:v>
                </c:pt>
                <c:pt idx="233">
                  <c:v>-120</c:v>
                </c:pt>
                <c:pt idx="234">
                  <c:v>-130</c:v>
                </c:pt>
                <c:pt idx="235">
                  <c:v>-122</c:v>
                </c:pt>
                <c:pt idx="236">
                  <c:v>-124</c:v>
                </c:pt>
                <c:pt idx="237">
                  <c:v>-66</c:v>
                </c:pt>
                <c:pt idx="238">
                  <c:v>-102</c:v>
                </c:pt>
                <c:pt idx="239">
                  <c:v>-110</c:v>
                </c:pt>
                <c:pt idx="240">
                  <c:v>-122</c:v>
                </c:pt>
                <c:pt idx="241">
                  <c:v>-128</c:v>
                </c:pt>
                <c:pt idx="242">
                  <c:v>-120</c:v>
                </c:pt>
                <c:pt idx="243">
                  <c:v>-132</c:v>
                </c:pt>
                <c:pt idx="244">
                  <c:v>-160</c:v>
                </c:pt>
                <c:pt idx="245">
                  <c:v>-180</c:v>
                </c:pt>
                <c:pt idx="246">
                  <c:v>-104</c:v>
                </c:pt>
                <c:pt idx="247">
                  <c:v>-180</c:v>
                </c:pt>
                <c:pt idx="248">
                  <c:v>-162</c:v>
                </c:pt>
                <c:pt idx="249">
                  <c:v>-204</c:v>
                </c:pt>
                <c:pt idx="250">
                  <c:v>-198</c:v>
                </c:pt>
                <c:pt idx="251">
                  <c:v>-168</c:v>
                </c:pt>
                <c:pt idx="252">
                  <c:v>-162</c:v>
                </c:pt>
                <c:pt idx="253">
                  <c:v>-152</c:v>
                </c:pt>
                <c:pt idx="254">
                  <c:v>-188</c:v>
                </c:pt>
                <c:pt idx="255">
                  <c:v>-248</c:v>
                </c:pt>
                <c:pt idx="256">
                  <c:v>-246</c:v>
                </c:pt>
                <c:pt idx="257">
                  <c:v>-290</c:v>
                </c:pt>
                <c:pt idx="258">
                  <c:v>-292</c:v>
                </c:pt>
                <c:pt idx="259">
                  <c:v>-328</c:v>
                </c:pt>
                <c:pt idx="260">
                  <c:v>-296</c:v>
                </c:pt>
                <c:pt idx="261">
                  <c:v>-362</c:v>
                </c:pt>
                <c:pt idx="262">
                  <c:v>-308</c:v>
                </c:pt>
                <c:pt idx="263">
                  <c:v>-262</c:v>
                </c:pt>
                <c:pt idx="264">
                  <c:v>-308</c:v>
                </c:pt>
                <c:pt idx="265">
                  <c:v>-342</c:v>
                </c:pt>
                <c:pt idx="266">
                  <c:v>-320</c:v>
                </c:pt>
                <c:pt idx="267">
                  <c:v>-382</c:v>
                </c:pt>
                <c:pt idx="268">
                  <c:v>-384</c:v>
                </c:pt>
                <c:pt idx="269">
                  <c:v>-398</c:v>
                </c:pt>
                <c:pt idx="270">
                  <c:v>-322</c:v>
                </c:pt>
                <c:pt idx="271">
                  <c:v>-356</c:v>
                </c:pt>
                <c:pt idx="272">
                  <c:v>-308</c:v>
                </c:pt>
                <c:pt idx="273">
                  <c:v>-412</c:v>
                </c:pt>
                <c:pt idx="274">
                  <c:v>-394</c:v>
                </c:pt>
                <c:pt idx="275">
                  <c:v>-440</c:v>
                </c:pt>
                <c:pt idx="276">
                  <c:v>-346</c:v>
                </c:pt>
                <c:pt idx="277">
                  <c:v>-412</c:v>
                </c:pt>
                <c:pt idx="278">
                  <c:v>-344</c:v>
                </c:pt>
                <c:pt idx="279">
                  <c:v>-420</c:v>
                </c:pt>
                <c:pt idx="280">
                  <c:v>-378</c:v>
                </c:pt>
                <c:pt idx="281">
                  <c:v>-350</c:v>
                </c:pt>
                <c:pt idx="282">
                  <c:v>-338</c:v>
                </c:pt>
                <c:pt idx="283">
                  <c:v>-354</c:v>
                </c:pt>
                <c:pt idx="284">
                  <c:v>-278</c:v>
                </c:pt>
                <c:pt idx="285">
                  <c:v>-310</c:v>
                </c:pt>
                <c:pt idx="286">
                  <c:v>-330</c:v>
                </c:pt>
                <c:pt idx="287">
                  <c:v>-306</c:v>
                </c:pt>
                <c:pt idx="288">
                  <c:v>-292</c:v>
                </c:pt>
                <c:pt idx="289">
                  <c:v>-316</c:v>
                </c:pt>
                <c:pt idx="290">
                  <c:v>-350</c:v>
                </c:pt>
                <c:pt idx="291">
                  <c:v>-350</c:v>
                </c:pt>
                <c:pt idx="292">
                  <c:v>-364</c:v>
                </c:pt>
                <c:pt idx="293">
                  <c:v>-296</c:v>
                </c:pt>
                <c:pt idx="294">
                  <c:v>-264</c:v>
                </c:pt>
                <c:pt idx="295">
                  <c:v>-292</c:v>
                </c:pt>
                <c:pt idx="296">
                  <c:v>-360</c:v>
                </c:pt>
                <c:pt idx="297">
                  <c:v>-310</c:v>
                </c:pt>
                <c:pt idx="298">
                  <c:v>-312</c:v>
                </c:pt>
                <c:pt idx="299">
                  <c:v>-318</c:v>
                </c:pt>
                <c:pt idx="300">
                  <c:v>-274</c:v>
                </c:pt>
                <c:pt idx="301">
                  <c:v>-306</c:v>
                </c:pt>
                <c:pt idx="302">
                  <c:v>-284</c:v>
                </c:pt>
                <c:pt idx="303">
                  <c:v>-284</c:v>
                </c:pt>
                <c:pt idx="304">
                  <c:v>-282</c:v>
                </c:pt>
                <c:pt idx="305">
                  <c:v>-326</c:v>
                </c:pt>
                <c:pt idx="306">
                  <c:v>-300</c:v>
                </c:pt>
                <c:pt idx="307">
                  <c:v>-356</c:v>
                </c:pt>
                <c:pt idx="308">
                  <c:v>-344</c:v>
                </c:pt>
                <c:pt idx="309">
                  <c:v>-320</c:v>
                </c:pt>
                <c:pt idx="310">
                  <c:v>-352</c:v>
                </c:pt>
                <c:pt idx="311">
                  <c:v>-318</c:v>
                </c:pt>
                <c:pt idx="312">
                  <c:v>-302</c:v>
                </c:pt>
                <c:pt idx="313">
                  <c:v>-314</c:v>
                </c:pt>
                <c:pt idx="314">
                  <c:v>-352</c:v>
                </c:pt>
                <c:pt idx="315">
                  <c:v>-350</c:v>
                </c:pt>
                <c:pt idx="316">
                  <c:v>-360</c:v>
                </c:pt>
                <c:pt idx="317">
                  <c:v>-342</c:v>
                </c:pt>
                <c:pt idx="318">
                  <c:v>-320</c:v>
                </c:pt>
                <c:pt idx="319">
                  <c:v>-342</c:v>
                </c:pt>
                <c:pt idx="320">
                  <c:v>-386</c:v>
                </c:pt>
                <c:pt idx="321">
                  <c:v>-386</c:v>
                </c:pt>
                <c:pt idx="322">
                  <c:v>-400</c:v>
                </c:pt>
                <c:pt idx="323">
                  <c:v>-448</c:v>
                </c:pt>
                <c:pt idx="324">
                  <c:v>-390</c:v>
                </c:pt>
                <c:pt idx="325">
                  <c:v>-440</c:v>
                </c:pt>
                <c:pt idx="326">
                  <c:v>-458</c:v>
                </c:pt>
                <c:pt idx="327">
                  <c:v>-388</c:v>
                </c:pt>
                <c:pt idx="328">
                  <c:v>-8</c:v>
                </c:pt>
                <c:pt idx="329">
                  <c:v>46</c:v>
                </c:pt>
                <c:pt idx="330">
                  <c:v>-50</c:v>
                </c:pt>
                <c:pt idx="331">
                  <c:v>100</c:v>
                </c:pt>
                <c:pt idx="332">
                  <c:v>74</c:v>
                </c:pt>
                <c:pt idx="333">
                  <c:v>0</c:v>
                </c:pt>
                <c:pt idx="334">
                  <c:v>76</c:v>
                </c:pt>
                <c:pt idx="335">
                  <c:v>64</c:v>
                </c:pt>
                <c:pt idx="336">
                  <c:v>56</c:v>
                </c:pt>
                <c:pt idx="337">
                  <c:v>42</c:v>
                </c:pt>
                <c:pt idx="338">
                  <c:v>108</c:v>
                </c:pt>
                <c:pt idx="339">
                  <c:v>104</c:v>
                </c:pt>
                <c:pt idx="340">
                  <c:v>96</c:v>
                </c:pt>
                <c:pt idx="341">
                  <c:v>94</c:v>
                </c:pt>
                <c:pt idx="342">
                  <c:v>10</c:v>
                </c:pt>
                <c:pt idx="343">
                  <c:v>12</c:v>
                </c:pt>
                <c:pt idx="344">
                  <c:v>30</c:v>
                </c:pt>
                <c:pt idx="345">
                  <c:v>98</c:v>
                </c:pt>
                <c:pt idx="346">
                  <c:v>60</c:v>
                </c:pt>
                <c:pt idx="347">
                  <c:v>60</c:v>
                </c:pt>
                <c:pt idx="348">
                  <c:v>18</c:v>
                </c:pt>
                <c:pt idx="349">
                  <c:v>0</c:v>
                </c:pt>
                <c:pt idx="350">
                  <c:v>60</c:v>
                </c:pt>
                <c:pt idx="351">
                  <c:v>8</c:v>
                </c:pt>
                <c:pt idx="352">
                  <c:v>36</c:v>
                </c:pt>
                <c:pt idx="353">
                  <c:v>28</c:v>
                </c:pt>
                <c:pt idx="354">
                  <c:v>-20</c:v>
                </c:pt>
                <c:pt idx="355">
                  <c:v>-44</c:v>
                </c:pt>
                <c:pt idx="356">
                  <c:v>156</c:v>
                </c:pt>
                <c:pt idx="357">
                  <c:v>174</c:v>
                </c:pt>
                <c:pt idx="358">
                  <c:v>100</c:v>
                </c:pt>
                <c:pt idx="359">
                  <c:v>134</c:v>
                </c:pt>
                <c:pt idx="360">
                  <c:v>154</c:v>
                </c:pt>
                <c:pt idx="361">
                  <c:v>-8</c:v>
                </c:pt>
                <c:pt idx="362">
                  <c:v>50</c:v>
                </c:pt>
                <c:pt idx="363">
                  <c:v>-34</c:v>
                </c:pt>
                <c:pt idx="364">
                  <c:v>-60</c:v>
                </c:pt>
                <c:pt idx="365">
                  <c:v>-76</c:v>
                </c:pt>
                <c:pt idx="366">
                  <c:v>-54</c:v>
                </c:pt>
                <c:pt idx="367">
                  <c:v>-20</c:v>
                </c:pt>
                <c:pt idx="368">
                  <c:v>-28</c:v>
                </c:pt>
                <c:pt idx="369">
                  <c:v>-34</c:v>
                </c:pt>
                <c:pt idx="370">
                  <c:v>-16</c:v>
                </c:pt>
                <c:pt idx="371">
                  <c:v>66</c:v>
                </c:pt>
                <c:pt idx="372">
                  <c:v>-16</c:v>
                </c:pt>
                <c:pt idx="373">
                  <c:v>-18</c:v>
                </c:pt>
                <c:pt idx="374">
                  <c:v>34</c:v>
                </c:pt>
                <c:pt idx="375">
                  <c:v>64</c:v>
                </c:pt>
                <c:pt idx="376">
                  <c:v>78</c:v>
                </c:pt>
                <c:pt idx="377">
                  <c:v>62</c:v>
                </c:pt>
                <c:pt idx="378">
                  <c:v>98</c:v>
                </c:pt>
                <c:pt idx="379">
                  <c:v>128</c:v>
                </c:pt>
                <c:pt idx="380">
                  <c:v>102</c:v>
                </c:pt>
                <c:pt idx="381">
                  <c:v>62</c:v>
                </c:pt>
                <c:pt idx="382">
                  <c:v>166</c:v>
                </c:pt>
                <c:pt idx="383">
                  <c:v>96</c:v>
                </c:pt>
                <c:pt idx="384">
                  <c:v>130</c:v>
                </c:pt>
                <c:pt idx="385">
                  <c:v>152</c:v>
                </c:pt>
                <c:pt idx="386">
                  <c:v>210</c:v>
                </c:pt>
                <c:pt idx="387">
                  <c:v>200</c:v>
                </c:pt>
                <c:pt idx="388">
                  <c:v>170</c:v>
                </c:pt>
                <c:pt idx="389">
                  <c:v>212</c:v>
                </c:pt>
                <c:pt idx="390">
                  <c:v>232</c:v>
                </c:pt>
                <c:pt idx="391">
                  <c:v>144</c:v>
                </c:pt>
                <c:pt idx="392">
                  <c:v>216</c:v>
                </c:pt>
                <c:pt idx="393">
                  <c:v>174</c:v>
                </c:pt>
                <c:pt idx="394">
                  <c:v>236</c:v>
                </c:pt>
                <c:pt idx="395">
                  <c:v>216</c:v>
                </c:pt>
                <c:pt idx="396">
                  <c:v>316</c:v>
                </c:pt>
                <c:pt idx="397">
                  <c:v>234</c:v>
                </c:pt>
                <c:pt idx="398">
                  <c:v>188</c:v>
                </c:pt>
                <c:pt idx="399">
                  <c:v>104</c:v>
                </c:pt>
                <c:pt idx="400">
                  <c:v>198</c:v>
                </c:pt>
                <c:pt idx="401">
                  <c:v>170</c:v>
                </c:pt>
                <c:pt idx="402">
                  <c:v>210</c:v>
                </c:pt>
                <c:pt idx="403">
                  <c:v>200</c:v>
                </c:pt>
                <c:pt idx="404">
                  <c:v>196</c:v>
                </c:pt>
                <c:pt idx="405">
                  <c:v>170</c:v>
                </c:pt>
                <c:pt idx="406">
                  <c:v>234</c:v>
                </c:pt>
                <c:pt idx="407">
                  <c:v>198</c:v>
                </c:pt>
                <c:pt idx="408">
                  <c:v>130</c:v>
                </c:pt>
                <c:pt idx="409">
                  <c:v>202</c:v>
                </c:pt>
                <c:pt idx="410">
                  <c:v>256</c:v>
                </c:pt>
                <c:pt idx="411">
                  <c:v>320</c:v>
                </c:pt>
                <c:pt idx="412">
                  <c:v>246</c:v>
                </c:pt>
                <c:pt idx="413">
                  <c:v>240</c:v>
                </c:pt>
                <c:pt idx="414">
                  <c:v>270</c:v>
                </c:pt>
                <c:pt idx="415">
                  <c:v>240</c:v>
                </c:pt>
                <c:pt idx="416">
                  <c:v>224</c:v>
                </c:pt>
                <c:pt idx="417">
                  <c:v>254</c:v>
                </c:pt>
                <c:pt idx="418">
                  <c:v>256</c:v>
                </c:pt>
                <c:pt idx="419">
                  <c:v>330</c:v>
                </c:pt>
                <c:pt idx="420">
                  <c:v>410</c:v>
                </c:pt>
                <c:pt idx="421">
                  <c:v>422</c:v>
                </c:pt>
                <c:pt idx="422">
                  <c:v>302</c:v>
                </c:pt>
                <c:pt idx="423">
                  <c:v>318</c:v>
                </c:pt>
                <c:pt idx="424">
                  <c:v>254</c:v>
                </c:pt>
                <c:pt idx="425">
                  <c:v>262</c:v>
                </c:pt>
                <c:pt idx="426">
                  <c:v>110</c:v>
                </c:pt>
                <c:pt idx="427">
                  <c:v>158</c:v>
                </c:pt>
                <c:pt idx="428">
                  <c:v>142</c:v>
                </c:pt>
                <c:pt idx="429">
                  <c:v>108</c:v>
                </c:pt>
                <c:pt idx="430">
                  <c:v>118</c:v>
                </c:pt>
                <c:pt idx="431">
                  <c:v>102</c:v>
                </c:pt>
                <c:pt idx="432">
                  <c:v>50</c:v>
                </c:pt>
                <c:pt idx="433">
                  <c:v>70</c:v>
                </c:pt>
                <c:pt idx="434">
                  <c:v>46</c:v>
                </c:pt>
                <c:pt idx="435">
                  <c:v>-12</c:v>
                </c:pt>
                <c:pt idx="436">
                  <c:v>18</c:v>
                </c:pt>
                <c:pt idx="437">
                  <c:v>-54</c:v>
                </c:pt>
                <c:pt idx="438">
                  <c:v>30</c:v>
                </c:pt>
                <c:pt idx="439">
                  <c:v>-180</c:v>
                </c:pt>
                <c:pt idx="440">
                  <c:v>-162</c:v>
                </c:pt>
                <c:pt idx="441">
                  <c:v>8</c:v>
                </c:pt>
                <c:pt idx="442">
                  <c:v>26</c:v>
                </c:pt>
                <c:pt idx="443">
                  <c:v>36</c:v>
                </c:pt>
                <c:pt idx="444">
                  <c:v>-56</c:v>
                </c:pt>
                <c:pt idx="445">
                  <c:v>34</c:v>
                </c:pt>
                <c:pt idx="446">
                  <c:v>24</c:v>
                </c:pt>
                <c:pt idx="447">
                  <c:v>8</c:v>
                </c:pt>
                <c:pt idx="448">
                  <c:v>88</c:v>
                </c:pt>
                <c:pt idx="449">
                  <c:v>110</c:v>
                </c:pt>
                <c:pt idx="450">
                  <c:v>22</c:v>
                </c:pt>
                <c:pt idx="451">
                  <c:v>-106</c:v>
                </c:pt>
                <c:pt idx="452">
                  <c:v>-44</c:v>
                </c:pt>
                <c:pt idx="453">
                  <c:v>-206</c:v>
                </c:pt>
                <c:pt idx="454">
                  <c:v>-122</c:v>
                </c:pt>
                <c:pt idx="455">
                  <c:v>-32</c:v>
                </c:pt>
                <c:pt idx="456">
                  <c:v>-76</c:v>
                </c:pt>
                <c:pt idx="457">
                  <c:v>-82</c:v>
                </c:pt>
                <c:pt idx="458">
                  <c:v>-74</c:v>
                </c:pt>
                <c:pt idx="459">
                  <c:v>-126</c:v>
                </c:pt>
                <c:pt idx="460">
                  <c:v>-174</c:v>
                </c:pt>
                <c:pt idx="461">
                  <c:v>-110</c:v>
                </c:pt>
                <c:pt idx="462">
                  <c:v>-228</c:v>
                </c:pt>
                <c:pt idx="463">
                  <c:v>-134</c:v>
                </c:pt>
                <c:pt idx="464">
                  <c:v>-230</c:v>
                </c:pt>
                <c:pt idx="465">
                  <c:v>-78</c:v>
                </c:pt>
                <c:pt idx="466">
                  <c:v>-188</c:v>
                </c:pt>
                <c:pt idx="467">
                  <c:v>-224</c:v>
                </c:pt>
                <c:pt idx="468">
                  <c:v>-168</c:v>
                </c:pt>
                <c:pt idx="469">
                  <c:v>-162</c:v>
                </c:pt>
                <c:pt idx="470">
                  <c:v>-128</c:v>
                </c:pt>
                <c:pt idx="471">
                  <c:v>-18</c:v>
                </c:pt>
                <c:pt idx="472">
                  <c:v>-86</c:v>
                </c:pt>
                <c:pt idx="473">
                  <c:v>-136</c:v>
                </c:pt>
                <c:pt idx="474">
                  <c:v>-110</c:v>
                </c:pt>
                <c:pt idx="475">
                  <c:v>-62</c:v>
                </c:pt>
                <c:pt idx="476">
                  <c:v>10</c:v>
                </c:pt>
                <c:pt idx="477">
                  <c:v>-8</c:v>
                </c:pt>
                <c:pt idx="478">
                  <c:v>-70</c:v>
                </c:pt>
                <c:pt idx="479">
                  <c:v>-90</c:v>
                </c:pt>
                <c:pt idx="480">
                  <c:v>-42</c:v>
                </c:pt>
                <c:pt idx="481">
                  <c:v>-16</c:v>
                </c:pt>
                <c:pt idx="482">
                  <c:v>-12</c:v>
                </c:pt>
                <c:pt idx="483">
                  <c:v>-40</c:v>
                </c:pt>
                <c:pt idx="484">
                  <c:v>30</c:v>
                </c:pt>
                <c:pt idx="485">
                  <c:v>110</c:v>
                </c:pt>
                <c:pt idx="486">
                  <c:v>-46</c:v>
                </c:pt>
                <c:pt idx="487">
                  <c:v>-24</c:v>
                </c:pt>
                <c:pt idx="488">
                  <c:v>-84</c:v>
                </c:pt>
                <c:pt idx="489">
                  <c:v>-64</c:v>
                </c:pt>
                <c:pt idx="490">
                  <c:v>-54</c:v>
                </c:pt>
                <c:pt idx="491">
                  <c:v>-68</c:v>
                </c:pt>
                <c:pt idx="492">
                  <c:v>-84</c:v>
                </c:pt>
                <c:pt idx="493">
                  <c:v>-38</c:v>
                </c:pt>
                <c:pt idx="494">
                  <c:v>-40</c:v>
                </c:pt>
                <c:pt idx="495">
                  <c:v>-54</c:v>
                </c:pt>
                <c:pt idx="496">
                  <c:v>-128</c:v>
                </c:pt>
                <c:pt idx="497">
                  <c:v>-116</c:v>
                </c:pt>
                <c:pt idx="498">
                  <c:v>-202</c:v>
                </c:pt>
                <c:pt idx="499">
                  <c:v>-204</c:v>
                </c:pt>
                <c:pt idx="500">
                  <c:v>-234</c:v>
                </c:pt>
                <c:pt idx="501">
                  <c:v>-182</c:v>
                </c:pt>
                <c:pt idx="502">
                  <c:v>-104</c:v>
                </c:pt>
                <c:pt idx="503">
                  <c:v>-130</c:v>
                </c:pt>
                <c:pt idx="504">
                  <c:v>-116</c:v>
                </c:pt>
                <c:pt idx="505">
                  <c:v>-172</c:v>
                </c:pt>
                <c:pt idx="506">
                  <c:v>-196</c:v>
                </c:pt>
                <c:pt idx="507">
                  <c:v>-240</c:v>
                </c:pt>
                <c:pt idx="508">
                  <c:v>-140</c:v>
                </c:pt>
                <c:pt idx="509">
                  <c:v>-56</c:v>
                </c:pt>
                <c:pt idx="510">
                  <c:v>-126</c:v>
                </c:pt>
                <c:pt idx="511">
                  <c:v>-150</c:v>
                </c:pt>
                <c:pt idx="512">
                  <c:v>-122</c:v>
                </c:pt>
                <c:pt idx="513">
                  <c:v>-142</c:v>
                </c:pt>
                <c:pt idx="514">
                  <c:v>-182</c:v>
                </c:pt>
                <c:pt idx="515">
                  <c:v>-170</c:v>
                </c:pt>
                <c:pt idx="516">
                  <c:v>-166</c:v>
                </c:pt>
                <c:pt idx="517">
                  <c:v>-172</c:v>
                </c:pt>
                <c:pt idx="518">
                  <c:v>-128</c:v>
                </c:pt>
                <c:pt idx="519">
                  <c:v>-158</c:v>
                </c:pt>
                <c:pt idx="520">
                  <c:v>-172</c:v>
                </c:pt>
                <c:pt idx="521">
                  <c:v>-222</c:v>
                </c:pt>
                <c:pt idx="522">
                  <c:v>-210</c:v>
                </c:pt>
                <c:pt idx="523">
                  <c:v>-230</c:v>
                </c:pt>
                <c:pt idx="524">
                  <c:v>-268</c:v>
                </c:pt>
                <c:pt idx="525">
                  <c:v>-332</c:v>
                </c:pt>
                <c:pt idx="526">
                  <c:v>-192</c:v>
                </c:pt>
                <c:pt idx="527">
                  <c:v>-248</c:v>
                </c:pt>
                <c:pt idx="528">
                  <c:v>-324</c:v>
                </c:pt>
                <c:pt idx="529">
                  <c:v>-284</c:v>
                </c:pt>
                <c:pt idx="530">
                  <c:v>-244</c:v>
                </c:pt>
                <c:pt idx="531">
                  <c:v>-198</c:v>
                </c:pt>
                <c:pt idx="532">
                  <c:v>-246</c:v>
                </c:pt>
                <c:pt idx="533">
                  <c:v>-224</c:v>
                </c:pt>
                <c:pt idx="534">
                  <c:v>-186</c:v>
                </c:pt>
                <c:pt idx="535">
                  <c:v>-236</c:v>
                </c:pt>
                <c:pt idx="536">
                  <c:v>-292</c:v>
                </c:pt>
                <c:pt idx="537">
                  <c:v>-246</c:v>
                </c:pt>
                <c:pt idx="538">
                  <c:v>-256</c:v>
                </c:pt>
                <c:pt idx="539">
                  <c:v>-290</c:v>
                </c:pt>
                <c:pt idx="540">
                  <c:v>-276</c:v>
                </c:pt>
                <c:pt idx="541">
                  <c:v>-298</c:v>
                </c:pt>
                <c:pt idx="542">
                  <c:v>-326</c:v>
                </c:pt>
                <c:pt idx="543">
                  <c:v>-216</c:v>
                </c:pt>
                <c:pt idx="544">
                  <c:v>-246</c:v>
                </c:pt>
                <c:pt idx="545">
                  <c:v>-216</c:v>
                </c:pt>
                <c:pt idx="546">
                  <c:v>-188</c:v>
                </c:pt>
                <c:pt idx="547">
                  <c:v>-290</c:v>
                </c:pt>
                <c:pt idx="548">
                  <c:v>-274</c:v>
                </c:pt>
                <c:pt idx="549">
                  <c:v>-134</c:v>
                </c:pt>
                <c:pt idx="550">
                  <c:v>-116</c:v>
                </c:pt>
                <c:pt idx="551">
                  <c:v>-174</c:v>
                </c:pt>
                <c:pt idx="552">
                  <c:v>-186</c:v>
                </c:pt>
                <c:pt idx="553">
                  <c:v>-196</c:v>
                </c:pt>
                <c:pt idx="554">
                  <c:v>-266</c:v>
                </c:pt>
                <c:pt idx="555">
                  <c:v>-190</c:v>
                </c:pt>
                <c:pt idx="556">
                  <c:v>-176</c:v>
                </c:pt>
                <c:pt idx="557">
                  <c:v>-190</c:v>
                </c:pt>
                <c:pt idx="558">
                  <c:v>-152</c:v>
                </c:pt>
                <c:pt idx="559">
                  <c:v>-148</c:v>
                </c:pt>
                <c:pt idx="560">
                  <c:v>-220</c:v>
                </c:pt>
                <c:pt idx="561">
                  <c:v>-156</c:v>
                </c:pt>
                <c:pt idx="562">
                  <c:v>-216</c:v>
                </c:pt>
                <c:pt idx="563">
                  <c:v>-136</c:v>
                </c:pt>
                <c:pt idx="564">
                  <c:v>-132</c:v>
                </c:pt>
                <c:pt idx="565">
                  <c:v>42</c:v>
                </c:pt>
                <c:pt idx="566">
                  <c:v>-136</c:v>
                </c:pt>
                <c:pt idx="567">
                  <c:v>-78</c:v>
                </c:pt>
                <c:pt idx="568">
                  <c:v>-50</c:v>
                </c:pt>
                <c:pt idx="569">
                  <c:v>-158</c:v>
                </c:pt>
                <c:pt idx="570">
                  <c:v>-68</c:v>
                </c:pt>
                <c:pt idx="571">
                  <c:v>150</c:v>
                </c:pt>
                <c:pt idx="572">
                  <c:v>68</c:v>
                </c:pt>
                <c:pt idx="573">
                  <c:v>168</c:v>
                </c:pt>
                <c:pt idx="574">
                  <c:v>-62</c:v>
                </c:pt>
                <c:pt idx="575">
                  <c:v>20</c:v>
                </c:pt>
                <c:pt idx="576">
                  <c:v>-2</c:v>
                </c:pt>
                <c:pt idx="577">
                  <c:v>-18</c:v>
                </c:pt>
                <c:pt idx="578">
                  <c:v>-70</c:v>
                </c:pt>
                <c:pt idx="579">
                  <c:v>50</c:v>
                </c:pt>
                <c:pt idx="580">
                  <c:v>40</c:v>
                </c:pt>
                <c:pt idx="581">
                  <c:v>42</c:v>
                </c:pt>
                <c:pt idx="582">
                  <c:v>30</c:v>
                </c:pt>
                <c:pt idx="583">
                  <c:v>-46</c:v>
                </c:pt>
                <c:pt idx="584">
                  <c:v>-12</c:v>
                </c:pt>
                <c:pt idx="585">
                  <c:v>64</c:v>
                </c:pt>
                <c:pt idx="586">
                  <c:v>56</c:v>
                </c:pt>
                <c:pt idx="587">
                  <c:v>64</c:v>
                </c:pt>
                <c:pt idx="588">
                  <c:v>82</c:v>
                </c:pt>
                <c:pt idx="589">
                  <c:v>82</c:v>
                </c:pt>
                <c:pt idx="590">
                  <c:v>166</c:v>
                </c:pt>
                <c:pt idx="591">
                  <c:v>130</c:v>
                </c:pt>
                <c:pt idx="592">
                  <c:v>118</c:v>
                </c:pt>
                <c:pt idx="593">
                  <c:v>138</c:v>
                </c:pt>
                <c:pt idx="594">
                  <c:v>176</c:v>
                </c:pt>
                <c:pt idx="595">
                  <c:v>142</c:v>
                </c:pt>
                <c:pt idx="596">
                  <c:v>112</c:v>
                </c:pt>
                <c:pt idx="597">
                  <c:v>140</c:v>
                </c:pt>
                <c:pt idx="598">
                  <c:v>142</c:v>
                </c:pt>
                <c:pt idx="599">
                  <c:v>38</c:v>
                </c:pt>
                <c:pt idx="600">
                  <c:v>74</c:v>
                </c:pt>
                <c:pt idx="601">
                  <c:v>98</c:v>
                </c:pt>
                <c:pt idx="602">
                  <c:v>106</c:v>
                </c:pt>
                <c:pt idx="603">
                  <c:v>114</c:v>
                </c:pt>
                <c:pt idx="604">
                  <c:v>74</c:v>
                </c:pt>
                <c:pt idx="605">
                  <c:v>132</c:v>
                </c:pt>
                <c:pt idx="606">
                  <c:v>120</c:v>
                </c:pt>
                <c:pt idx="607">
                  <c:v>98</c:v>
                </c:pt>
                <c:pt idx="608">
                  <c:v>24</c:v>
                </c:pt>
                <c:pt idx="609">
                  <c:v>46</c:v>
                </c:pt>
                <c:pt idx="610">
                  <c:v>90</c:v>
                </c:pt>
                <c:pt idx="611">
                  <c:v>174</c:v>
                </c:pt>
                <c:pt idx="612">
                  <c:v>206</c:v>
                </c:pt>
                <c:pt idx="613">
                  <c:v>198</c:v>
                </c:pt>
                <c:pt idx="614">
                  <c:v>162</c:v>
                </c:pt>
                <c:pt idx="615">
                  <c:v>184</c:v>
                </c:pt>
                <c:pt idx="616">
                  <c:v>184</c:v>
                </c:pt>
                <c:pt idx="617">
                  <c:v>192</c:v>
                </c:pt>
                <c:pt idx="618">
                  <c:v>172</c:v>
                </c:pt>
                <c:pt idx="619">
                  <c:v>128</c:v>
                </c:pt>
                <c:pt idx="620">
                  <c:v>170</c:v>
                </c:pt>
                <c:pt idx="621">
                  <c:v>292</c:v>
                </c:pt>
                <c:pt idx="622">
                  <c:v>220</c:v>
                </c:pt>
                <c:pt idx="623">
                  <c:v>228</c:v>
                </c:pt>
                <c:pt idx="624">
                  <c:v>288</c:v>
                </c:pt>
                <c:pt idx="625">
                  <c:v>292</c:v>
                </c:pt>
                <c:pt idx="626">
                  <c:v>280</c:v>
                </c:pt>
                <c:pt idx="627">
                  <c:v>310</c:v>
                </c:pt>
                <c:pt idx="628">
                  <c:v>266</c:v>
                </c:pt>
                <c:pt idx="629">
                  <c:v>274</c:v>
                </c:pt>
                <c:pt idx="630">
                  <c:v>284</c:v>
                </c:pt>
                <c:pt idx="631">
                  <c:v>296</c:v>
                </c:pt>
                <c:pt idx="632">
                  <c:v>212</c:v>
                </c:pt>
                <c:pt idx="633">
                  <c:v>82</c:v>
                </c:pt>
                <c:pt idx="634">
                  <c:v>164</c:v>
                </c:pt>
                <c:pt idx="635">
                  <c:v>218</c:v>
                </c:pt>
                <c:pt idx="636">
                  <c:v>258</c:v>
                </c:pt>
                <c:pt idx="637">
                  <c:v>240</c:v>
                </c:pt>
                <c:pt idx="638">
                  <c:v>290</c:v>
                </c:pt>
                <c:pt idx="639">
                  <c:v>322</c:v>
                </c:pt>
                <c:pt idx="640">
                  <c:v>270</c:v>
                </c:pt>
                <c:pt idx="641">
                  <c:v>258</c:v>
                </c:pt>
                <c:pt idx="642">
                  <c:v>292</c:v>
                </c:pt>
                <c:pt idx="643">
                  <c:v>266</c:v>
                </c:pt>
                <c:pt idx="644">
                  <c:v>210</c:v>
                </c:pt>
                <c:pt idx="645">
                  <c:v>274</c:v>
                </c:pt>
                <c:pt idx="646">
                  <c:v>232</c:v>
                </c:pt>
                <c:pt idx="647">
                  <c:v>188</c:v>
                </c:pt>
                <c:pt idx="648">
                  <c:v>174</c:v>
                </c:pt>
                <c:pt idx="649">
                  <c:v>218</c:v>
                </c:pt>
                <c:pt idx="650">
                  <c:v>224</c:v>
                </c:pt>
                <c:pt idx="651">
                  <c:v>208</c:v>
                </c:pt>
                <c:pt idx="652">
                  <c:v>220</c:v>
                </c:pt>
                <c:pt idx="653">
                  <c:v>204</c:v>
                </c:pt>
                <c:pt idx="654">
                  <c:v>156</c:v>
                </c:pt>
                <c:pt idx="655">
                  <c:v>174</c:v>
                </c:pt>
                <c:pt idx="656">
                  <c:v>180</c:v>
                </c:pt>
                <c:pt idx="657">
                  <c:v>98</c:v>
                </c:pt>
                <c:pt idx="658">
                  <c:v>142</c:v>
                </c:pt>
                <c:pt idx="659">
                  <c:v>76</c:v>
                </c:pt>
                <c:pt idx="660">
                  <c:v>82</c:v>
                </c:pt>
                <c:pt idx="661">
                  <c:v>42</c:v>
                </c:pt>
                <c:pt idx="662">
                  <c:v>166</c:v>
                </c:pt>
                <c:pt idx="663">
                  <c:v>110</c:v>
                </c:pt>
                <c:pt idx="664">
                  <c:v>128</c:v>
                </c:pt>
                <c:pt idx="665">
                  <c:v>126</c:v>
                </c:pt>
                <c:pt idx="666">
                  <c:v>120</c:v>
                </c:pt>
                <c:pt idx="667">
                  <c:v>80</c:v>
                </c:pt>
                <c:pt idx="668">
                  <c:v>166</c:v>
                </c:pt>
                <c:pt idx="669">
                  <c:v>188</c:v>
                </c:pt>
                <c:pt idx="670">
                  <c:v>200</c:v>
                </c:pt>
                <c:pt idx="671">
                  <c:v>186</c:v>
                </c:pt>
                <c:pt idx="672">
                  <c:v>122</c:v>
                </c:pt>
                <c:pt idx="673">
                  <c:v>112</c:v>
                </c:pt>
                <c:pt idx="674">
                  <c:v>138</c:v>
                </c:pt>
                <c:pt idx="675">
                  <c:v>224</c:v>
                </c:pt>
                <c:pt idx="676">
                  <c:v>144</c:v>
                </c:pt>
                <c:pt idx="677">
                  <c:v>84</c:v>
                </c:pt>
                <c:pt idx="678">
                  <c:v>174</c:v>
                </c:pt>
                <c:pt idx="679">
                  <c:v>170</c:v>
                </c:pt>
                <c:pt idx="680">
                  <c:v>208</c:v>
                </c:pt>
                <c:pt idx="681">
                  <c:v>202</c:v>
                </c:pt>
                <c:pt idx="682">
                  <c:v>162</c:v>
                </c:pt>
                <c:pt idx="683">
                  <c:v>154</c:v>
                </c:pt>
                <c:pt idx="684">
                  <c:v>188</c:v>
                </c:pt>
                <c:pt idx="685">
                  <c:v>194</c:v>
                </c:pt>
                <c:pt idx="686">
                  <c:v>204</c:v>
                </c:pt>
                <c:pt idx="687">
                  <c:v>344</c:v>
                </c:pt>
                <c:pt idx="688">
                  <c:v>294</c:v>
                </c:pt>
                <c:pt idx="689">
                  <c:v>374</c:v>
                </c:pt>
                <c:pt idx="690">
                  <c:v>344</c:v>
                </c:pt>
                <c:pt idx="691">
                  <c:v>320</c:v>
                </c:pt>
                <c:pt idx="692">
                  <c:v>354</c:v>
                </c:pt>
                <c:pt idx="693">
                  <c:v>306</c:v>
                </c:pt>
                <c:pt idx="694">
                  <c:v>310</c:v>
                </c:pt>
                <c:pt idx="695">
                  <c:v>306</c:v>
                </c:pt>
                <c:pt idx="696">
                  <c:v>258</c:v>
                </c:pt>
                <c:pt idx="697">
                  <c:v>260</c:v>
                </c:pt>
                <c:pt idx="698">
                  <c:v>282</c:v>
                </c:pt>
                <c:pt idx="699">
                  <c:v>272</c:v>
                </c:pt>
                <c:pt idx="700">
                  <c:v>234</c:v>
                </c:pt>
                <c:pt idx="701">
                  <c:v>322</c:v>
                </c:pt>
                <c:pt idx="702">
                  <c:v>272</c:v>
                </c:pt>
                <c:pt idx="703">
                  <c:v>298</c:v>
                </c:pt>
                <c:pt idx="704">
                  <c:v>292</c:v>
                </c:pt>
                <c:pt idx="705">
                  <c:v>304</c:v>
                </c:pt>
                <c:pt idx="706">
                  <c:v>266</c:v>
                </c:pt>
                <c:pt idx="707">
                  <c:v>330</c:v>
                </c:pt>
                <c:pt idx="708">
                  <c:v>274</c:v>
                </c:pt>
                <c:pt idx="709">
                  <c:v>260</c:v>
                </c:pt>
                <c:pt idx="710">
                  <c:v>236</c:v>
                </c:pt>
                <c:pt idx="711">
                  <c:v>254</c:v>
                </c:pt>
                <c:pt idx="712">
                  <c:v>320</c:v>
                </c:pt>
                <c:pt idx="713">
                  <c:v>278</c:v>
                </c:pt>
                <c:pt idx="714">
                  <c:v>200</c:v>
                </c:pt>
                <c:pt idx="715">
                  <c:v>206</c:v>
                </c:pt>
                <c:pt idx="716">
                  <c:v>150</c:v>
                </c:pt>
                <c:pt idx="717">
                  <c:v>222</c:v>
                </c:pt>
                <c:pt idx="718">
                  <c:v>168</c:v>
                </c:pt>
                <c:pt idx="719">
                  <c:v>228</c:v>
                </c:pt>
                <c:pt idx="720">
                  <c:v>218</c:v>
                </c:pt>
                <c:pt idx="721">
                  <c:v>250</c:v>
                </c:pt>
                <c:pt idx="722">
                  <c:v>238</c:v>
                </c:pt>
                <c:pt idx="723">
                  <c:v>220</c:v>
                </c:pt>
                <c:pt idx="724">
                  <c:v>228</c:v>
                </c:pt>
                <c:pt idx="725">
                  <c:v>254</c:v>
                </c:pt>
                <c:pt idx="726">
                  <c:v>238</c:v>
                </c:pt>
                <c:pt idx="727">
                  <c:v>202</c:v>
                </c:pt>
                <c:pt idx="728">
                  <c:v>254</c:v>
                </c:pt>
                <c:pt idx="729">
                  <c:v>246</c:v>
                </c:pt>
                <c:pt idx="730">
                  <c:v>220</c:v>
                </c:pt>
                <c:pt idx="731">
                  <c:v>226</c:v>
                </c:pt>
                <c:pt idx="732">
                  <c:v>196</c:v>
                </c:pt>
                <c:pt idx="733">
                  <c:v>190</c:v>
                </c:pt>
                <c:pt idx="734">
                  <c:v>168</c:v>
                </c:pt>
                <c:pt idx="735">
                  <c:v>190</c:v>
                </c:pt>
                <c:pt idx="736">
                  <c:v>138</c:v>
                </c:pt>
                <c:pt idx="737">
                  <c:v>202</c:v>
                </c:pt>
                <c:pt idx="738">
                  <c:v>166</c:v>
                </c:pt>
                <c:pt idx="739">
                  <c:v>172</c:v>
                </c:pt>
                <c:pt idx="740">
                  <c:v>182</c:v>
                </c:pt>
                <c:pt idx="741">
                  <c:v>130</c:v>
                </c:pt>
                <c:pt idx="742">
                  <c:v>100</c:v>
                </c:pt>
                <c:pt idx="743">
                  <c:v>158</c:v>
                </c:pt>
                <c:pt idx="744">
                  <c:v>266</c:v>
                </c:pt>
                <c:pt idx="745">
                  <c:v>120</c:v>
                </c:pt>
                <c:pt idx="746">
                  <c:v>-8</c:v>
                </c:pt>
                <c:pt idx="747">
                  <c:v>48</c:v>
                </c:pt>
                <c:pt idx="748">
                  <c:v>0</c:v>
                </c:pt>
                <c:pt idx="749">
                  <c:v>2</c:v>
                </c:pt>
                <c:pt idx="750">
                  <c:v>-34</c:v>
                </c:pt>
                <c:pt idx="751">
                  <c:v>14</c:v>
                </c:pt>
                <c:pt idx="752">
                  <c:v>-56</c:v>
                </c:pt>
                <c:pt idx="753">
                  <c:v>-102</c:v>
                </c:pt>
                <c:pt idx="754">
                  <c:v>-48</c:v>
                </c:pt>
                <c:pt idx="755">
                  <c:v>4</c:v>
                </c:pt>
                <c:pt idx="756">
                  <c:v>-20</c:v>
                </c:pt>
                <c:pt idx="757">
                  <c:v>42</c:v>
                </c:pt>
                <c:pt idx="758">
                  <c:v>-18</c:v>
                </c:pt>
                <c:pt idx="759">
                  <c:v>24</c:v>
                </c:pt>
                <c:pt idx="760">
                  <c:v>56</c:v>
                </c:pt>
                <c:pt idx="761">
                  <c:v>40</c:v>
                </c:pt>
                <c:pt idx="762">
                  <c:v>34</c:v>
                </c:pt>
                <c:pt idx="763">
                  <c:v>20</c:v>
                </c:pt>
                <c:pt idx="764">
                  <c:v>48</c:v>
                </c:pt>
                <c:pt idx="765">
                  <c:v>78</c:v>
                </c:pt>
                <c:pt idx="766">
                  <c:v>36</c:v>
                </c:pt>
                <c:pt idx="767">
                  <c:v>10</c:v>
                </c:pt>
                <c:pt idx="768">
                  <c:v>-62</c:v>
                </c:pt>
                <c:pt idx="769">
                  <c:v>-68</c:v>
                </c:pt>
                <c:pt idx="770">
                  <c:v>-34</c:v>
                </c:pt>
                <c:pt idx="771">
                  <c:v>38</c:v>
                </c:pt>
                <c:pt idx="772">
                  <c:v>16</c:v>
                </c:pt>
                <c:pt idx="773">
                  <c:v>-24</c:v>
                </c:pt>
                <c:pt idx="774">
                  <c:v>-66</c:v>
                </c:pt>
                <c:pt idx="775">
                  <c:v>-26</c:v>
                </c:pt>
                <c:pt idx="776">
                  <c:v>-18</c:v>
                </c:pt>
                <c:pt idx="777">
                  <c:v>-102</c:v>
                </c:pt>
                <c:pt idx="778">
                  <c:v>-52</c:v>
                </c:pt>
                <c:pt idx="779">
                  <c:v>-62</c:v>
                </c:pt>
                <c:pt idx="780">
                  <c:v>-90</c:v>
                </c:pt>
                <c:pt idx="781">
                  <c:v>-210</c:v>
                </c:pt>
                <c:pt idx="782">
                  <c:v>-192</c:v>
                </c:pt>
                <c:pt idx="783">
                  <c:v>-188</c:v>
                </c:pt>
                <c:pt idx="784">
                  <c:v>-50</c:v>
                </c:pt>
                <c:pt idx="785">
                  <c:v>-74</c:v>
                </c:pt>
                <c:pt idx="786">
                  <c:v>-112</c:v>
                </c:pt>
                <c:pt idx="787">
                  <c:v>-144</c:v>
                </c:pt>
                <c:pt idx="788">
                  <c:v>-168</c:v>
                </c:pt>
                <c:pt idx="789">
                  <c:v>-136</c:v>
                </c:pt>
                <c:pt idx="790">
                  <c:v>-126</c:v>
                </c:pt>
                <c:pt idx="791">
                  <c:v>-80</c:v>
                </c:pt>
                <c:pt idx="792">
                  <c:v>-138</c:v>
                </c:pt>
                <c:pt idx="793">
                  <c:v>-132</c:v>
                </c:pt>
                <c:pt idx="794">
                  <c:v>-92</c:v>
                </c:pt>
                <c:pt idx="795">
                  <c:v>-98</c:v>
                </c:pt>
                <c:pt idx="796">
                  <c:v>-180</c:v>
                </c:pt>
                <c:pt idx="797">
                  <c:v>-148</c:v>
                </c:pt>
                <c:pt idx="798">
                  <c:v>-132</c:v>
                </c:pt>
                <c:pt idx="799">
                  <c:v>-158</c:v>
                </c:pt>
                <c:pt idx="800">
                  <c:v>-192</c:v>
                </c:pt>
                <c:pt idx="801">
                  <c:v>-144</c:v>
                </c:pt>
                <c:pt idx="802">
                  <c:v>-92</c:v>
                </c:pt>
                <c:pt idx="803">
                  <c:v>-140</c:v>
                </c:pt>
                <c:pt idx="804">
                  <c:v>-66</c:v>
                </c:pt>
                <c:pt idx="805">
                  <c:v>-12</c:v>
                </c:pt>
                <c:pt idx="806">
                  <c:v>-42</c:v>
                </c:pt>
                <c:pt idx="807">
                  <c:v>-30</c:v>
                </c:pt>
                <c:pt idx="808">
                  <c:v>-24</c:v>
                </c:pt>
                <c:pt idx="809">
                  <c:v>-30</c:v>
                </c:pt>
                <c:pt idx="810">
                  <c:v>-20</c:v>
                </c:pt>
                <c:pt idx="811">
                  <c:v>0</c:v>
                </c:pt>
                <c:pt idx="812">
                  <c:v>26</c:v>
                </c:pt>
                <c:pt idx="813">
                  <c:v>24</c:v>
                </c:pt>
                <c:pt idx="814">
                  <c:v>-66</c:v>
                </c:pt>
                <c:pt idx="815">
                  <c:v>208</c:v>
                </c:pt>
                <c:pt idx="816">
                  <c:v>140</c:v>
                </c:pt>
                <c:pt idx="817">
                  <c:v>130</c:v>
                </c:pt>
                <c:pt idx="818">
                  <c:v>140</c:v>
                </c:pt>
                <c:pt idx="819">
                  <c:v>24</c:v>
                </c:pt>
                <c:pt idx="820">
                  <c:v>24</c:v>
                </c:pt>
                <c:pt idx="821">
                  <c:v>24</c:v>
                </c:pt>
                <c:pt idx="822">
                  <c:v>34</c:v>
                </c:pt>
                <c:pt idx="823">
                  <c:v>90</c:v>
                </c:pt>
                <c:pt idx="824">
                  <c:v>130</c:v>
                </c:pt>
                <c:pt idx="825">
                  <c:v>226</c:v>
                </c:pt>
                <c:pt idx="826">
                  <c:v>200</c:v>
                </c:pt>
                <c:pt idx="827">
                  <c:v>194</c:v>
                </c:pt>
                <c:pt idx="828">
                  <c:v>198</c:v>
                </c:pt>
                <c:pt idx="829">
                  <c:v>218</c:v>
                </c:pt>
                <c:pt idx="830">
                  <c:v>210</c:v>
                </c:pt>
                <c:pt idx="831">
                  <c:v>174</c:v>
                </c:pt>
                <c:pt idx="832">
                  <c:v>148</c:v>
                </c:pt>
                <c:pt idx="833">
                  <c:v>204</c:v>
                </c:pt>
                <c:pt idx="834">
                  <c:v>226</c:v>
                </c:pt>
                <c:pt idx="835">
                  <c:v>174</c:v>
                </c:pt>
                <c:pt idx="836">
                  <c:v>138</c:v>
                </c:pt>
                <c:pt idx="837">
                  <c:v>244</c:v>
                </c:pt>
                <c:pt idx="838">
                  <c:v>228</c:v>
                </c:pt>
                <c:pt idx="839">
                  <c:v>242</c:v>
                </c:pt>
                <c:pt idx="840">
                  <c:v>266</c:v>
                </c:pt>
                <c:pt idx="841">
                  <c:v>272</c:v>
                </c:pt>
                <c:pt idx="842">
                  <c:v>252</c:v>
                </c:pt>
                <c:pt idx="843">
                  <c:v>252</c:v>
                </c:pt>
                <c:pt idx="844">
                  <c:v>234</c:v>
                </c:pt>
                <c:pt idx="845">
                  <c:v>294</c:v>
                </c:pt>
                <c:pt idx="846">
                  <c:v>286</c:v>
                </c:pt>
                <c:pt idx="847">
                  <c:v>256</c:v>
                </c:pt>
                <c:pt idx="848">
                  <c:v>256</c:v>
                </c:pt>
                <c:pt idx="849">
                  <c:v>230</c:v>
                </c:pt>
                <c:pt idx="850">
                  <c:v>264</c:v>
                </c:pt>
                <c:pt idx="851">
                  <c:v>240</c:v>
                </c:pt>
                <c:pt idx="852">
                  <c:v>256</c:v>
                </c:pt>
                <c:pt idx="853">
                  <c:v>282</c:v>
                </c:pt>
                <c:pt idx="854">
                  <c:v>220</c:v>
                </c:pt>
                <c:pt idx="855">
                  <c:v>248</c:v>
                </c:pt>
                <c:pt idx="856">
                  <c:v>240</c:v>
                </c:pt>
                <c:pt idx="857">
                  <c:v>280</c:v>
                </c:pt>
                <c:pt idx="858">
                  <c:v>216</c:v>
                </c:pt>
                <c:pt idx="859">
                  <c:v>182</c:v>
                </c:pt>
                <c:pt idx="860">
                  <c:v>194</c:v>
                </c:pt>
                <c:pt idx="861">
                  <c:v>194</c:v>
                </c:pt>
                <c:pt idx="862">
                  <c:v>166</c:v>
                </c:pt>
                <c:pt idx="863">
                  <c:v>220</c:v>
                </c:pt>
                <c:pt idx="864">
                  <c:v>148</c:v>
                </c:pt>
                <c:pt idx="865">
                  <c:v>28</c:v>
                </c:pt>
                <c:pt idx="866">
                  <c:v>38</c:v>
                </c:pt>
                <c:pt idx="867">
                  <c:v>-40</c:v>
                </c:pt>
                <c:pt idx="868">
                  <c:v>-36</c:v>
                </c:pt>
                <c:pt idx="869">
                  <c:v>72</c:v>
                </c:pt>
                <c:pt idx="870">
                  <c:v>110</c:v>
                </c:pt>
                <c:pt idx="871">
                  <c:v>64</c:v>
                </c:pt>
                <c:pt idx="872">
                  <c:v>64</c:v>
                </c:pt>
                <c:pt idx="873">
                  <c:v>58</c:v>
                </c:pt>
                <c:pt idx="874">
                  <c:v>156</c:v>
                </c:pt>
                <c:pt idx="875">
                  <c:v>132</c:v>
                </c:pt>
                <c:pt idx="876">
                  <c:v>114</c:v>
                </c:pt>
                <c:pt idx="877">
                  <c:v>130</c:v>
                </c:pt>
                <c:pt idx="878">
                  <c:v>120</c:v>
                </c:pt>
                <c:pt idx="879">
                  <c:v>184</c:v>
                </c:pt>
                <c:pt idx="880">
                  <c:v>194</c:v>
                </c:pt>
                <c:pt idx="881">
                  <c:v>158</c:v>
                </c:pt>
                <c:pt idx="882">
                  <c:v>158</c:v>
                </c:pt>
                <c:pt idx="883">
                  <c:v>202</c:v>
                </c:pt>
                <c:pt idx="884">
                  <c:v>174</c:v>
                </c:pt>
                <c:pt idx="885">
                  <c:v>168</c:v>
                </c:pt>
                <c:pt idx="886">
                  <c:v>166</c:v>
                </c:pt>
                <c:pt idx="887">
                  <c:v>140</c:v>
                </c:pt>
                <c:pt idx="888">
                  <c:v>94</c:v>
                </c:pt>
                <c:pt idx="889">
                  <c:v>158</c:v>
                </c:pt>
                <c:pt idx="890">
                  <c:v>120</c:v>
                </c:pt>
                <c:pt idx="891">
                  <c:v>96</c:v>
                </c:pt>
                <c:pt idx="892">
                  <c:v>166</c:v>
                </c:pt>
                <c:pt idx="893">
                  <c:v>88</c:v>
                </c:pt>
                <c:pt idx="894">
                  <c:v>64</c:v>
                </c:pt>
                <c:pt idx="895">
                  <c:v>36</c:v>
                </c:pt>
                <c:pt idx="896">
                  <c:v>4</c:v>
                </c:pt>
                <c:pt idx="897">
                  <c:v>8</c:v>
                </c:pt>
                <c:pt idx="898">
                  <c:v>-40</c:v>
                </c:pt>
                <c:pt idx="899">
                  <c:v>-36</c:v>
                </c:pt>
                <c:pt idx="900">
                  <c:v>-42</c:v>
                </c:pt>
                <c:pt idx="901">
                  <c:v>-52</c:v>
                </c:pt>
                <c:pt idx="902">
                  <c:v>-50</c:v>
                </c:pt>
                <c:pt idx="903">
                  <c:v>-94</c:v>
                </c:pt>
                <c:pt idx="904">
                  <c:v>-82</c:v>
                </c:pt>
                <c:pt idx="905">
                  <c:v>-62</c:v>
                </c:pt>
                <c:pt idx="906">
                  <c:v>-54</c:v>
                </c:pt>
                <c:pt idx="907">
                  <c:v>-54</c:v>
                </c:pt>
                <c:pt idx="908">
                  <c:v>-46</c:v>
                </c:pt>
                <c:pt idx="909">
                  <c:v>-68</c:v>
                </c:pt>
                <c:pt idx="910">
                  <c:v>-134</c:v>
                </c:pt>
                <c:pt idx="911">
                  <c:v>-140</c:v>
                </c:pt>
                <c:pt idx="912">
                  <c:v>-108</c:v>
                </c:pt>
                <c:pt idx="913">
                  <c:v>-122</c:v>
                </c:pt>
                <c:pt idx="914">
                  <c:v>-124</c:v>
                </c:pt>
                <c:pt idx="915">
                  <c:v>-140</c:v>
                </c:pt>
                <c:pt idx="916">
                  <c:v>-62</c:v>
                </c:pt>
                <c:pt idx="917">
                  <c:v>-72</c:v>
                </c:pt>
                <c:pt idx="918">
                  <c:v>-134</c:v>
                </c:pt>
                <c:pt idx="919">
                  <c:v>-116</c:v>
                </c:pt>
                <c:pt idx="920">
                  <c:v>-146</c:v>
                </c:pt>
                <c:pt idx="921">
                  <c:v>-166</c:v>
                </c:pt>
                <c:pt idx="922">
                  <c:v>-182</c:v>
                </c:pt>
                <c:pt idx="923">
                  <c:v>-154</c:v>
                </c:pt>
                <c:pt idx="924">
                  <c:v>-98</c:v>
                </c:pt>
                <c:pt idx="925">
                  <c:v>-20</c:v>
                </c:pt>
                <c:pt idx="926">
                  <c:v>0</c:v>
                </c:pt>
                <c:pt idx="927">
                  <c:v>-108</c:v>
                </c:pt>
                <c:pt idx="928">
                  <c:v>-76</c:v>
                </c:pt>
                <c:pt idx="929">
                  <c:v>-94</c:v>
                </c:pt>
                <c:pt idx="930">
                  <c:v>-70</c:v>
                </c:pt>
                <c:pt idx="931">
                  <c:v>-52</c:v>
                </c:pt>
                <c:pt idx="932">
                  <c:v>-18</c:v>
                </c:pt>
                <c:pt idx="933">
                  <c:v>-80</c:v>
                </c:pt>
                <c:pt idx="934">
                  <c:v>-70</c:v>
                </c:pt>
                <c:pt idx="935">
                  <c:v>-30</c:v>
                </c:pt>
                <c:pt idx="936">
                  <c:v>-30</c:v>
                </c:pt>
                <c:pt idx="937">
                  <c:v>-76</c:v>
                </c:pt>
                <c:pt idx="938">
                  <c:v>-88</c:v>
                </c:pt>
                <c:pt idx="939">
                  <c:v>-64</c:v>
                </c:pt>
                <c:pt idx="940">
                  <c:v>-56</c:v>
                </c:pt>
                <c:pt idx="941">
                  <c:v>-20</c:v>
                </c:pt>
                <c:pt idx="942">
                  <c:v>-14</c:v>
                </c:pt>
                <c:pt idx="943">
                  <c:v>30</c:v>
                </c:pt>
                <c:pt idx="944">
                  <c:v>-24</c:v>
                </c:pt>
                <c:pt idx="945">
                  <c:v>-118</c:v>
                </c:pt>
                <c:pt idx="946">
                  <c:v>-160</c:v>
                </c:pt>
                <c:pt idx="947">
                  <c:v>-90</c:v>
                </c:pt>
                <c:pt idx="948">
                  <c:v>-136</c:v>
                </c:pt>
                <c:pt idx="949">
                  <c:v>-44</c:v>
                </c:pt>
                <c:pt idx="950">
                  <c:v>18</c:v>
                </c:pt>
                <c:pt idx="951">
                  <c:v>14</c:v>
                </c:pt>
                <c:pt idx="952">
                  <c:v>26</c:v>
                </c:pt>
                <c:pt idx="953">
                  <c:v>44</c:v>
                </c:pt>
                <c:pt idx="954">
                  <c:v>70</c:v>
                </c:pt>
                <c:pt idx="955">
                  <c:v>36</c:v>
                </c:pt>
                <c:pt idx="956">
                  <c:v>4</c:v>
                </c:pt>
                <c:pt idx="957">
                  <c:v>64</c:v>
                </c:pt>
                <c:pt idx="958">
                  <c:v>14</c:v>
                </c:pt>
                <c:pt idx="959">
                  <c:v>-56</c:v>
                </c:pt>
                <c:pt idx="960">
                  <c:v>-32</c:v>
                </c:pt>
                <c:pt idx="961">
                  <c:v>-60</c:v>
                </c:pt>
                <c:pt idx="962">
                  <c:v>-120</c:v>
                </c:pt>
                <c:pt idx="963">
                  <c:v>-124</c:v>
                </c:pt>
                <c:pt idx="964">
                  <c:v>-92</c:v>
                </c:pt>
                <c:pt idx="965">
                  <c:v>-130</c:v>
                </c:pt>
                <c:pt idx="966">
                  <c:v>-146</c:v>
                </c:pt>
                <c:pt idx="967">
                  <c:v>-218</c:v>
                </c:pt>
                <c:pt idx="968">
                  <c:v>-180</c:v>
                </c:pt>
                <c:pt idx="969">
                  <c:v>-152</c:v>
                </c:pt>
                <c:pt idx="970">
                  <c:v>-116</c:v>
                </c:pt>
                <c:pt idx="971">
                  <c:v>-168</c:v>
                </c:pt>
                <c:pt idx="972">
                  <c:v>-226</c:v>
                </c:pt>
                <c:pt idx="973">
                  <c:v>-232</c:v>
                </c:pt>
                <c:pt idx="974">
                  <c:v>-234</c:v>
                </c:pt>
                <c:pt idx="975">
                  <c:v>-328</c:v>
                </c:pt>
                <c:pt idx="976">
                  <c:v>-306</c:v>
                </c:pt>
                <c:pt idx="977">
                  <c:v>-234</c:v>
                </c:pt>
                <c:pt idx="978">
                  <c:v>-224</c:v>
                </c:pt>
                <c:pt idx="979">
                  <c:v>-246</c:v>
                </c:pt>
                <c:pt idx="980">
                  <c:v>-324</c:v>
                </c:pt>
                <c:pt idx="981">
                  <c:v>-314</c:v>
                </c:pt>
                <c:pt idx="982">
                  <c:v>-332</c:v>
                </c:pt>
                <c:pt idx="983">
                  <c:v>-402</c:v>
                </c:pt>
                <c:pt idx="984">
                  <c:v>-356</c:v>
                </c:pt>
                <c:pt idx="985">
                  <c:v>-354</c:v>
                </c:pt>
                <c:pt idx="986">
                  <c:v>-366</c:v>
                </c:pt>
                <c:pt idx="987">
                  <c:v>-380</c:v>
                </c:pt>
                <c:pt idx="988">
                  <c:v>-326</c:v>
                </c:pt>
                <c:pt idx="989">
                  <c:v>-350</c:v>
                </c:pt>
                <c:pt idx="990">
                  <c:v>-330</c:v>
                </c:pt>
                <c:pt idx="991">
                  <c:v>-316</c:v>
                </c:pt>
                <c:pt idx="992">
                  <c:v>-276</c:v>
                </c:pt>
                <c:pt idx="993">
                  <c:v>-294</c:v>
                </c:pt>
                <c:pt idx="994">
                  <c:v>-286</c:v>
                </c:pt>
                <c:pt idx="995">
                  <c:v>-222</c:v>
                </c:pt>
                <c:pt idx="996">
                  <c:v>-284</c:v>
                </c:pt>
                <c:pt idx="997">
                  <c:v>-274</c:v>
                </c:pt>
                <c:pt idx="998">
                  <c:v>-282</c:v>
                </c:pt>
                <c:pt idx="999">
                  <c:v>-310</c:v>
                </c:pt>
                <c:pt idx="1000">
                  <c:v>-324</c:v>
                </c:pt>
                <c:pt idx="1001">
                  <c:v>-330</c:v>
                </c:pt>
                <c:pt idx="1002">
                  <c:v>-296</c:v>
                </c:pt>
                <c:pt idx="1003">
                  <c:v>-316</c:v>
                </c:pt>
                <c:pt idx="1004">
                  <c:v>-314</c:v>
                </c:pt>
                <c:pt idx="1005">
                  <c:v>-248</c:v>
                </c:pt>
                <c:pt idx="1006">
                  <c:v>-286</c:v>
                </c:pt>
                <c:pt idx="1007">
                  <c:v>-282</c:v>
                </c:pt>
                <c:pt idx="1008">
                  <c:v>-308</c:v>
                </c:pt>
                <c:pt idx="1009">
                  <c:v>-294</c:v>
                </c:pt>
                <c:pt idx="1010">
                  <c:v>-266</c:v>
                </c:pt>
                <c:pt idx="1011">
                  <c:v>-276</c:v>
                </c:pt>
                <c:pt idx="1012">
                  <c:v>-236</c:v>
                </c:pt>
                <c:pt idx="1013">
                  <c:v>-294</c:v>
                </c:pt>
                <c:pt idx="1014">
                  <c:v>-192</c:v>
                </c:pt>
                <c:pt idx="1015">
                  <c:v>-220</c:v>
                </c:pt>
                <c:pt idx="1016">
                  <c:v>-260</c:v>
                </c:pt>
                <c:pt idx="1017">
                  <c:v>-262</c:v>
                </c:pt>
                <c:pt idx="1018">
                  <c:v>-240</c:v>
                </c:pt>
                <c:pt idx="1019">
                  <c:v>-274</c:v>
                </c:pt>
                <c:pt idx="1020">
                  <c:v>-282</c:v>
                </c:pt>
                <c:pt idx="1021">
                  <c:v>-314</c:v>
                </c:pt>
                <c:pt idx="1022">
                  <c:v>-278</c:v>
                </c:pt>
                <c:pt idx="1023">
                  <c:v>-316</c:v>
                </c:pt>
                <c:pt idx="1024">
                  <c:v>-332</c:v>
                </c:pt>
                <c:pt idx="1025">
                  <c:v>-356</c:v>
                </c:pt>
                <c:pt idx="1026">
                  <c:v>-342</c:v>
                </c:pt>
                <c:pt idx="1027">
                  <c:v>-356</c:v>
                </c:pt>
                <c:pt idx="1028">
                  <c:v>-344</c:v>
                </c:pt>
                <c:pt idx="1029">
                  <c:v>-416</c:v>
                </c:pt>
                <c:pt idx="1030">
                  <c:v>-434</c:v>
                </c:pt>
                <c:pt idx="1031">
                  <c:v>-494</c:v>
                </c:pt>
                <c:pt idx="1032">
                  <c:v>-414</c:v>
                </c:pt>
                <c:pt idx="1033">
                  <c:v>-444</c:v>
                </c:pt>
                <c:pt idx="1034">
                  <c:v>-458</c:v>
                </c:pt>
                <c:pt idx="1035">
                  <c:v>-390</c:v>
                </c:pt>
                <c:pt idx="1036">
                  <c:v>-332</c:v>
                </c:pt>
                <c:pt idx="1037">
                  <c:v>-288</c:v>
                </c:pt>
                <c:pt idx="1038">
                  <c:v>-284</c:v>
                </c:pt>
                <c:pt idx="1039">
                  <c:v>-200</c:v>
                </c:pt>
                <c:pt idx="1040">
                  <c:v>-280</c:v>
                </c:pt>
                <c:pt idx="1041">
                  <c:v>-254</c:v>
                </c:pt>
                <c:pt idx="1042">
                  <c:v>-258</c:v>
                </c:pt>
                <c:pt idx="1043">
                  <c:v>-174</c:v>
                </c:pt>
                <c:pt idx="1044">
                  <c:v>-220</c:v>
                </c:pt>
                <c:pt idx="1045">
                  <c:v>-284</c:v>
                </c:pt>
                <c:pt idx="1046">
                  <c:v>-192</c:v>
                </c:pt>
                <c:pt idx="1047">
                  <c:v>-206</c:v>
                </c:pt>
                <c:pt idx="1048">
                  <c:v>-190</c:v>
                </c:pt>
                <c:pt idx="1049">
                  <c:v>-210</c:v>
                </c:pt>
                <c:pt idx="1050">
                  <c:v>-252</c:v>
                </c:pt>
                <c:pt idx="1051">
                  <c:v>-276</c:v>
                </c:pt>
                <c:pt idx="1052">
                  <c:v>-252</c:v>
                </c:pt>
                <c:pt idx="1053">
                  <c:v>-254</c:v>
                </c:pt>
                <c:pt idx="1054">
                  <c:v>-258</c:v>
                </c:pt>
                <c:pt idx="1055">
                  <c:v>-278</c:v>
                </c:pt>
                <c:pt idx="1056">
                  <c:v>-164</c:v>
                </c:pt>
                <c:pt idx="1057">
                  <c:v>-176</c:v>
                </c:pt>
                <c:pt idx="1058">
                  <c:v>-212</c:v>
                </c:pt>
                <c:pt idx="1059">
                  <c:v>124</c:v>
                </c:pt>
                <c:pt idx="1060">
                  <c:v>150</c:v>
                </c:pt>
                <c:pt idx="1061">
                  <c:v>150</c:v>
                </c:pt>
                <c:pt idx="1062">
                  <c:v>164</c:v>
                </c:pt>
                <c:pt idx="1063">
                  <c:v>164</c:v>
                </c:pt>
                <c:pt idx="1064">
                  <c:v>84</c:v>
                </c:pt>
                <c:pt idx="1065">
                  <c:v>196</c:v>
                </c:pt>
                <c:pt idx="1066">
                  <c:v>162</c:v>
                </c:pt>
                <c:pt idx="1067">
                  <c:v>150</c:v>
                </c:pt>
                <c:pt idx="1068">
                  <c:v>56</c:v>
                </c:pt>
                <c:pt idx="1069">
                  <c:v>128</c:v>
                </c:pt>
                <c:pt idx="1070">
                  <c:v>84</c:v>
                </c:pt>
                <c:pt idx="1071">
                  <c:v>72</c:v>
                </c:pt>
                <c:pt idx="1072">
                  <c:v>0</c:v>
                </c:pt>
                <c:pt idx="1073">
                  <c:v>30</c:v>
                </c:pt>
                <c:pt idx="1074">
                  <c:v>54</c:v>
                </c:pt>
                <c:pt idx="1075">
                  <c:v>12</c:v>
                </c:pt>
                <c:pt idx="1076">
                  <c:v>38</c:v>
                </c:pt>
                <c:pt idx="1077">
                  <c:v>90</c:v>
                </c:pt>
                <c:pt idx="1078">
                  <c:v>68</c:v>
                </c:pt>
                <c:pt idx="1079">
                  <c:v>44</c:v>
                </c:pt>
                <c:pt idx="1080">
                  <c:v>110</c:v>
                </c:pt>
                <c:pt idx="1081">
                  <c:v>26</c:v>
                </c:pt>
                <c:pt idx="1082">
                  <c:v>56</c:v>
                </c:pt>
                <c:pt idx="1083">
                  <c:v>116</c:v>
                </c:pt>
                <c:pt idx="1084">
                  <c:v>122</c:v>
                </c:pt>
                <c:pt idx="1085">
                  <c:v>56</c:v>
                </c:pt>
                <c:pt idx="1086">
                  <c:v>42</c:v>
                </c:pt>
                <c:pt idx="1087">
                  <c:v>104</c:v>
                </c:pt>
                <c:pt idx="1088">
                  <c:v>42</c:v>
                </c:pt>
                <c:pt idx="1089">
                  <c:v>104</c:v>
                </c:pt>
                <c:pt idx="1090">
                  <c:v>116</c:v>
                </c:pt>
                <c:pt idx="1091">
                  <c:v>114</c:v>
                </c:pt>
                <c:pt idx="1092">
                  <c:v>84</c:v>
                </c:pt>
                <c:pt idx="1093">
                  <c:v>132</c:v>
                </c:pt>
                <c:pt idx="1094">
                  <c:v>148</c:v>
                </c:pt>
                <c:pt idx="1095">
                  <c:v>172</c:v>
                </c:pt>
                <c:pt idx="1096">
                  <c:v>204</c:v>
                </c:pt>
                <c:pt idx="1097">
                  <c:v>222</c:v>
                </c:pt>
                <c:pt idx="1098">
                  <c:v>138</c:v>
                </c:pt>
                <c:pt idx="1099">
                  <c:v>178</c:v>
                </c:pt>
                <c:pt idx="1100">
                  <c:v>208</c:v>
                </c:pt>
                <c:pt idx="1101">
                  <c:v>168</c:v>
                </c:pt>
                <c:pt idx="1102">
                  <c:v>70</c:v>
                </c:pt>
                <c:pt idx="1103">
                  <c:v>84</c:v>
                </c:pt>
                <c:pt idx="1104">
                  <c:v>#N/A</c:v>
                </c:pt>
                <c:pt idx="1105">
                  <c:v>52</c:v>
                </c:pt>
                <c:pt idx="1106">
                  <c:v>-24</c:v>
                </c:pt>
                <c:pt idx="1107">
                  <c:v>-18</c:v>
                </c:pt>
                <c:pt idx="1108">
                  <c:v>-18</c:v>
                </c:pt>
                <c:pt idx="1109">
                  <c:v>102</c:v>
                </c:pt>
                <c:pt idx="1110">
                  <c:v>72</c:v>
                </c:pt>
                <c:pt idx="1111">
                  <c:v>88</c:v>
                </c:pt>
                <c:pt idx="1112">
                  <c:v>80</c:v>
                </c:pt>
                <c:pt idx="1113">
                  <c:v>70</c:v>
                </c:pt>
                <c:pt idx="1114">
                  <c:v>64</c:v>
                </c:pt>
                <c:pt idx="1115">
                  <c:v>82</c:v>
                </c:pt>
                <c:pt idx="1116">
                  <c:v>128</c:v>
                </c:pt>
                <c:pt idx="1117">
                  <c:v>40</c:v>
                </c:pt>
                <c:pt idx="1118">
                  <c:v>102</c:v>
                </c:pt>
                <c:pt idx="1119">
                  <c:v>146</c:v>
                </c:pt>
                <c:pt idx="1120">
                  <c:v>122</c:v>
                </c:pt>
                <c:pt idx="1121">
                  <c:v>126</c:v>
                </c:pt>
                <c:pt idx="1122">
                  <c:v>152</c:v>
                </c:pt>
                <c:pt idx="1123">
                  <c:v>156</c:v>
                </c:pt>
                <c:pt idx="1124">
                  <c:v>182</c:v>
                </c:pt>
                <c:pt idx="1125">
                  <c:v>122</c:v>
                </c:pt>
                <c:pt idx="1126">
                  <c:v>136</c:v>
                </c:pt>
                <c:pt idx="1127">
                  <c:v>360</c:v>
                </c:pt>
                <c:pt idx="1128">
                  <c:v>300</c:v>
                </c:pt>
                <c:pt idx="1129">
                  <c:v>314</c:v>
                </c:pt>
                <c:pt idx="1130">
                  <c:v>214</c:v>
                </c:pt>
                <c:pt idx="1131">
                  <c:v>194</c:v>
                </c:pt>
                <c:pt idx="1132">
                  <c:v>170</c:v>
                </c:pt>
                <c:pt idx="1133">
                  <c:v>168</c:v>
                </c:pt>
                <c:pt idx="1134">
                  <c:v>164</c:v>
                </c:pt>
                <c:pt idx="1135">
                  <c:v>128</c:v>
                </c:pt>
                <c:pt idx="1136">
                  <c:v>172</c:v>
                </c:pt>
                <c:pt idx="1137">
                  <c:v>176</c:v>
                </c:pt>
                <c:pt idx="1138">
                  <c:v>188</c:v>
                </c:pt>
                <c:pt idx="1139">
                  <c:v>146</c:v>
                </c:pt>
                <c:pt idx="1140">
                  <c:v>174</c:v>
                </c:pt>
                <c:pt idx="1141">
                  <c:v>152</c:v>
                </c:pt>
                <c:pt idx="1142">
                  <c:v>164</c:v>
                </c:pt>
                <c:pt idx="1143">
                  <c:v>192</c:v>
                </c:pt>
                <c:pt idx="1144">
                  <c:v>238</c:v>
                </c:pt>
                <c:pt idx="1145">
                  <c:v>254</c:v>
                </c:pt>
                <c:pt idx="1146">
                  <c:v>228</c:v>
                </c:pt>
                <c:pt idx="1147">
                  <c:v>128</c:v>
                </c:pt>
                <c:pt idx="1148">
                  <c:v>200</c:v>
                </c:pt>
                <c:pt idx="1149">
                  <c:v>142</c:v>
                </c:pt>
                <c:pt idx="1150">
                  <c:v>128</c:v>
                </c:pt>
                <c:pt idx="1151">
                  <c:v>176</c:v>
                </c:pt>
                <c:pt idx="1152">
                  <c:v>168</c:v>
                </c:pt>
                <c:pt idx="1153">
                  <c:v>160</c:v>
                </c:pt>
                <c:pt idx="1154">
                  <c:v>118</c:v>
                </c:pt>
                <c:pt idx="1155">
                  <c:v>190</c:v>
                </c:pt>
                <c:pt idx="1156">
                  <c:v>198</c:v>
                </c:pt>
                <c:pt idx="1157">
                  <c:v>142</c:v>
                </c:pt>
                <c:pt idx="1158">
                  <c:v>178</c:v>
                </c:pt>
                <c:pt idx="1159">
                  <c:v>194</c:v>
                </c:pt>
                <c:pt idx="1160">
                  <c:v>206</c:v>
                </c:pt>
                <c:pt idx="1161">
                  <c:v>54</c:v>
                </c:pt>
                <c:pt idx="1162">
                  <c:v>-4</c:v>
                </c:pt>
                <c:pt idx="1163">
                  <c:v>22</c:v>
                </c:pt>
                <c:pt idx="1164">
                  <c:v>28</c:v>
                </c:pt>
                <c:pt idx="1165">
                  <c:v>18</c:v>
                </c:pt>
                <c:pt idx="1166">
                  <c:v>96</c:v>
                </c:pt>
                <c:pt idx="1167">
                  <c:v>38</c:v>
                </c:pt>
                <c:pt idx="1168">
                  <c:v>136</c:v>
                </c:pt>
                <c:pt idx="1169">
                  <c:v>#N/A</c:v>
                </c:pt>
                <c:pt idx="1170">
                  <c:v>20</c:v>
                </c:pt>
                <c:pt idx="1171">
                  <c:v>66</c:v>
                </c:pt>
                <c:pt idx="1172">
                  <c:v>46</c:v>
                </c:pt>
                <c:pt idx="1173">
                  <c:v>130</c:v>
                </c:pt>
                <c:pt idx="1174">
                  <c:v>56</c:v>
                </c:pt>
                <c:pt idx="1175">
                  <c:v>18</c:v>
                </c:pt>
                <c:pt idx="1176">
                  <c:v>-22</c:v>
                </c:pt>
                <c:pt idx="1177">
                  <c:v>66</c:v>
                </c:pt>
                <c:pt idx="1178">
                  <c:v>124</c:v>
                </c:pt>
                <c:pt idx="1179">
                  <c:v>102</c:v>
                </c:pt>
                <c:pt idx="1180">
                  <c:v>44</c:v>
                </c:pt>
                <c:pt idx="1181">
                  <c:v>-32</c:v>
                </c:pt>
                <c:pt idx="1182">
                  <c:v>28</c:v>
                </c:pt>
                <c:pt idx="1183">
                  <c:v>12</c:v>
                </c:pt>
                <c:pt idx="1184">
                  <c:v>120</c:v>
                </c:pt>
                <c:pt idx="1185">
                  <c:v>90</c:v>
                </c:pt>
                <c:pt idx="1186">
                  <c:v>48</c:v>
                </c:pt>
                <c:pt idx="1187">
                  <c:v>44</c:v>
                </c:pt>
                <c:pt idx="1188">
                  <c:v>-18</c:v>
                </c:pt>
                <c:pt idx="1189">
                  <c:v>-76</c:v>
                </c:pt>
                <c:pt idx="1190">
                  <c:v>-102</c:v>
                </c:pt>
                <c:pt idx="1191">
                  <c:v>-12</c:v>
                </c:pt>
                <c:pt idx="1192">
                  <c:v>-64</c:v>
                </c:pt>
                <c:pt idx="1193">
                  <c:v>44</c:v>
                </c:pt>
                <c:pt idx="1194">
                  <c:v>20</c:v>
                </c:pt>
                <c:pt idx="1195">
                  <c:v>14</c:v>
                </c:pt>
                <c:pt idx="1196">
                  <c:v>48</c:v>
                </c:pt>
                <c:pt idx="1197">
                  <c:v>34</c:v>
                </c:pt>
                <c:pt idx="1198">
                  <c:v>74</c:v>
                </c:pt>
                <c:pt idx="1199">
                  <c:v>-8</c:v>
                </c:pt>
                <c:pt idx="1200">
                  <c:v>-18</c:v>
                </c:pt>
                <c:pt idx="1201">
                  <c:v>-16</c:v>
                </c:pt>
                <c:pt idx="1202">
                  <c:v>14</c:v>
                </c:pt>
                <c:pt idx="1203">
                  <c:v>26</c:v>
                </c:pt>
                <c:pt idx="1204">
                  <c:v>86</c:v>
                </c:pt>
                <c:pt idx="1205">
                  <c:v>144</c:v>
                </c:pt>
                <c:pt idx="1206">
                  <c:v>128</c:v>
                </c:pt>
                <c:pt idx="1207">
                  <c:v>182</c:v>
                </c:pt>
                <c:pt idx="1208">
                  <c:v>156</c:v>
                </c:pt>
                <c:pt idx="1209">
                  <c:v>126</c:v>
                </c:pt>
                <c:pt idx="1210">
                  <c:v>88</c:v>
                </c:pt>
                <c:pt idx="1211">
                  <c:v>62</c:v>
                </c:pt>
                <c:pt idx="1212">
                  <c:v>54</c:v>
                </c:pt>
                <c:pt idx="1213">
                  <c:v>28</c:v>
                </c:pt>
                <c:pt idx="1214">
                  <c:v>60</c:v>
                </c:pt>
                <c:pt idx="1215">
                  <c:v>16</c:v>
                </c:pt>
                <c:pt idx="1216">
                  <c:v>-8</c:v>
                </c:pt>
                <c:pt idx="1217">
                  <c:v>12</c:v>
                </c:pt>
                <c:pt idx="1218">
                  <c:v>-14</c:v>
                </c:pt>
                <c:pt idx="1219">
                  <c:v>-10</c:v>
                </c:pt>
                <c:pt idx="1220">
                  <c:v>-34</c:v>
                </c:pt>
                <c:pt idx="1221">
                  <c:v>0</c:v>
                </c:pt>
                <c:pt idx="1222">
                  <c:v>-40</c:v>
                </c:pt>
                <c:pt idx="1223">
                  <c:v>-114</c:v>
                </c:pt>
                <c:pt idx="1224">
                  <c:v>16</c:v>
                </c:pt>
                <c:pt idx="1225">
                  <c:v>16</c:v>
                </c:pt>
                <c:pt idx="1226">
                  <c:v>-88</c:v>
                </c:pt>
                <c:pt idx="1227">
                  <c:v>-84</c:v>
                </c:pt>
                <c:pt idx="1228">
                  <c:v>-4</c:v>
                </c:pt>
                <c:pt idx="1229">
                  <c:v>64</c:v>
                </c:pt>
                <c:pt idx="1230">
                  <c:v>8</c:v>
                </c:pt>
                <c:pt idx="1231">
                  <c:v>-70</c:v>
                </c:pt>
                <c:pt idx="1232">
                  <c:v>-118</c:v>
                </c:pt>
                <c:pt idx="1233">
                  <c:v>-42</c:v>
                </c:pt>
                <c:pt idx="1234">
                  <c:v>-58</c:v>
                </c:pt>
                <c:pt idx="1235">
                  <c:v>-104</c:v>
                </c:pt>
                <c:pt idx="1236">
                  <c:v>-84</c:v>
                </c:pt>
                <c:pt idx="1237">
                  <c:v>-174</c:v>
                </c:pt>
                <c:pt idx="1238">
                  <c:v>-122</c:v>
                </c:pt>
                <c:pt idx="1239">
                  <c:v>-190</c:v>
                </c:pt>
                <c:pt idx="1240">
                  <c:v>-144</c:v>
                </c:pt>
                <c:pt idx="1241">
                  <c:v>-216</c:v>
                </c:pt>
                <c:pt idx="1242">
                  <c:v>-112</c:v>
                </c:pt>
                <c:pt idx="1243">
                  <c:v>-56</c:v>
                </c:pt>
                <c:pt idx="1244">
                  <c:v>-88</c:v>
                </c:pt>
                <c:pt idx="1245">
                  <c:v>-64</c:v>
                </c:pt>
                <c:pt idx="1246">
                  <c:v>-162</c:v>
                </c:pt>
                <c:pt idx="1247">
                  <c:v>-156</c:v>
                </c:pt>
                <c:pt idx="1248">
                  <c:v>-202</c:v>
                </c:pt>
                <c:pt idx="1249">
                  <c:v>-166</c:v>
                </c:pt>
                <c:pt idx="1250">
                  <c:v>-174</c:v>
                </c:pt>
                <c:pt idx="1251">
                  <c:v>-144</c:v>
                </c:pt>
                <c:pt idx="1252">
                  <c:v>-166</c:v>
                </c:pt>
                <c:pt idx="1253">
                  <c:v>-70</c:v>
                </c:pt>
                <c:pt idx="1254">
                  <c:v>-186</c:v>
                </c:pt>
                <c:pt idx="1255">
                  <c:v>-240</c:v>
                </c:pt>
                <c:pt idx="1256">
                  <c:v>-248</c:v>
                </c:pt>
                <c:pt idx="1257">
                  <c:v>-226</c:v>
                </c:pt>
                <c:pt idx="1258">
                  <c:v>-182</c:v>
                </c:pt>
                <c:pt idx="1259">
                  <c:v>-222</c:v>
                </c:pt>
                <c:pt idx="1260">
                  <c:v>-202</c:v>
                </c:pt>
                <c:pt idx="1261">
                  <c:v>-174</c:v>
                </c:pt>
                <c:pt idx="1262">
                  <c:v>-144</c:v>
                </c:pt>
                <c:pt idx="1263">
                  <c:v>-216</c:v>
                </c:pt>
                <c:pt idx="1264">
                  <c:v>-288</c:v>
                </c:pt>
                <c:pt idx="1265">
                  <c:v>-246</c:v>
                </c:pt>
                <c:pt idx="1266">
                  <c:v>-208</c:v>
                </c:pt>
                <c:pt idx="1267">
                  <c:v>-128</c:v>
                </c:pt>
                <c:pt idx="1268">
                  <c:v>-200</c:v>
                </c:pt>
                <c:pt idx="1269">
                  <c:v>-226</c:v>
                </c:pt>
                <c:pt idx="1270">
                  <c:v>-196</c:v>
                </c:pt>
                <c:pt idx="1271">
                  <c:v>-288</c:v>
                </c:pt>
                <c:pt idx="1272">
                  <c:v>-360</c:v>
                </c:pt>
                <c:pt idx="1273">
                  <c:v>-340</c:v>
                </c:pt>
                <c:pt idx="1274">
                  <c:v>-376</c:v>
                </c:pt>
                <c:pt idx="1275">
                  <c:v>-304</c:v>
                </c:pt>
                <c:pt idx="1276">
                  <c:v>-378</c:v>
                </c:pt>
                <c:pt idx="1277">
                  <c:v>-282</c:v>
                </c:pt>
                <c:pt idx="1278">
                  <c:v>-314</c:v>
                </c:pt>
                <c:pt idx="1279">
                  <c:v>-418</c:v>
                </c:pt>
                <c:pt idx="1280">
                  <c:v>-418</c:v>
                </c:pt>
                <c:pt idx="1281">
                  <c:v>-368</c:v>
                </c:pt>
                <c:pt idx="1282">
                  <c:v>-394</c:v>
                </c:pt>
                <c:pt idx="1283">
                  <c:v>-446</c:v>
                </c:pt>
                <c:pt idx="1284">
                  <c:v>-328</c:v>
                </c:pt>
                <c:pt idx="1285">
                  <c:v>-372</c:v>
                </c:pt>
                <c:pt idx="1286">
                  <c:v>-330</c:v>
                </c:pt>
                <c:pt idx="1287">
                  <c:v>-344</c:v>
                </c:pt>
                <c:pt idx="1288">
                  <c:v>-382</c:v>
                </c:pt>
                <c:pt idx="1289">
                  <c:v>-412</c:v>
                </c:pt>
                <c:pt idx="1290">
                  <c:v>-372</c:v>
                </c:pt>
                <c:pt idx="1291">
                  <c:v>-382</c:v>
                </c:pt>
                <c:pt idx="1292">
                  <c:v>-390</c:v>
                </c:pt>
                <c:pt idx="1293">
                  <c:v>-404</c:v>
                </c:pt>
                <c:pt idx="1294">
                  <c:v>-470</c:v>
                </c:pt>
                <c:pt idx="1295">
                  <c:v>-508</c:v>
                </c:pt>
                <c:pt idx="1296">
                  <c:v>-482</c:v>
                </c:pt>
                <c:pt idx="1297">
                  <c:v>-546</c:v>
                </c:pt>
                <c:pt idx="1298">
                  <c:v>-510</c:v>
                </c:pt>
                <c:pt idx="1299">
                  <c:v>-550</c:v>
                </c:pt>
                <c:pt idx="1300">
                  <c:v>-546</c:v>
                </c:pt>
                <c:pt idx="1301">
                  <c:v>-520</c:v>
                </c:pt>
                <c:pt idx="1302">
                  <c:v>152</c:v>
                </c:pt>
                <c:pt idx="1303">
                  <c:v>44</c:v>
                </c:pt>
                <c:pt idx="1304">
                  <c:v>8</c:v>
                </c:pt>
                <c:pt idx="1305">
                  <c:v>-164</c:v>
                </c:pt>
                <c:pt idx="1306">
                  <c:v>8</c:v>
                </c:pt>
                <c:pt idx="1307">
                  <c:v>-4</c:v>
                </c:pt>
                <c:pt idx="1308">
                  <c:v>-36</c:v>
                </c:pt>
                <c:pt idx="1309">
                  <c:v>-86</c:v>
                </c:pt>
                <c:pt idx="1310">
                  <c:v>-46</c:v>
                </c:pt>
                <c:pt idx="1311">
                  <c:v>38</c:v>
                </c:pt>
                <c:pt idx="1312">
                  <c:v>4</c:v>
                </c:pt>
                <c:pt idx="1313">
                  <c:v>-8</c:v>
                </c:pt>
                <c:pt idx="1314">
                  <c:v>70</c:v>
                </c:pt>
                <c:pt idx="1315">
                  <c:v>60</c:v>
                </c:pt>
                <c:pt idx="1316">
                  <c:v>142</c:v>
                </c:pt>
                <c:pt idx="1317">
                  <c:v>28</c:v>
                </c:pt>
                <c:pt idx="1318">
                  <c:v>48</c:v>
                </c:pt>
                <c:pt idx="1319">
                  <c:v>0</c:v>
                </c:pt>
                <c:pt idx="1320">
                  <c:v>-12</c:v>
                </c:pt>
                <c:pt idx="1321">
                  <c:v>134</c:v>
                </c:pt>
                <c:pt idx="1322">
                  <c:v>58</c:v>
                </c:pt>
                <c:pt idx="1323">
                  <c:v>12</c:v>
                </c:pt>
                <c:pt idx="1324">
                  <c:v>-82</c:v>
                </c:pt>
                <c:pt idx="1325">
                  <c:v>-188</c:v>
                </c:pt>
                <c:pt idx="1326">
                  <c:v>-218</c:v>
                </c:pt>
                <c:pt idx="1327">
                  <c:v>-72</c:v>
                </c:pt>
                <c:pt idx="1328">
                  <c:v>-106</c:v>
                </c:pt>
                <c:pt idx="1329">
                  <c:v>68</c:v>
                </c:pt>
                <c:pt idx="1330">
                  <c:v>-22</c:v>
                </c:pt>
                <c:pt idx="1331">
                  <c:v>68</c:v>
                </c:pt>
                <c:pt idx="1332">
                  <c:v>-8</c:v>
                </c:pt>
                <c:pt idx="1333">
                  <c:v>14</c:v>
                </c:pt>
                <c:pt idx="1334">
                  <c:v>64</c:v>
                </c:pt>
                <c:pt idx="1335">
                  <c:v>86</c:v>
                </c:pt>
                <c:pt idx="1336">
                  <c:v>40</c:v>
                </c:pt>
                <c:pt idx="1337">
                  <c:v>-8</c:v>
                </c:pt>
                <c:pt idx="1338">
                  <c:v>-14</c:v>
                </c:pt>
                <c:pt idx="1339">
                  <c:v>30</c:v>
                </c:pt>
                <c:pt idx="1340">
                  <c:v>-50</c:v>
                </c:pt>
                <c:pt idx="1341">
                  <c:v>56</c:v>
                </c:pt>
                <c:pt idx="1342">
                  <c:v>100</c:v>
                </c:pt>
                <c:pt idx="1343">
                  <c:v>70</c:v>
                </c:pt>
                <c:pt idx="1344">
                  <c:v>52</c:v>
                </c:pt>
                <c:pt idx="1345">
                  <c:v>42</c:v>
                </c:pt>
                <c:pt idx="1346">
                  <c:v>164</c:v>
                </c:pt>
                <c:pt idx="1347">
                  <c:v>134</c:v>
                </c:pt>
                <c:pt idx="1348">
                  <c:v>156</c:v>
                </c:pt>
                <c:pt idx="1349">
                  <c:v>162</c:v>
                </c:pt>
                <c:pt idx="1350">
                  <c:v>232</c:v>
                </c:pt>
                <c:pt idx="1351">
                  <c:v>248</c:v>
                </c:pt>
                <c:pt idx="1352">
                  <c:v>210</c:v>
                </c:pt>
                <c:pt idx="1353">
                  <c:v>344</c:v>
                </c:pt>
                <c:pt idx="1354">
                  <c:v>230</c:v>
                </c:pt>
                <c:pt idx="1355">
                  <c:v>108</c:v>
                </c:pt>
                <c:pt idx="1356">
                  <c:v>168</c:v>
                </c:pt>
                <c:pt idx="1357">
                  <c:v>152</c:v>
                </c:pt>
                <c:pt idx="1358">
                  <c:v>152</c:v>
                </c:pt>
                <c:pt idx="1359">
                  <c:v>184</c:v>
                </c:pt>
                <c:pt idx="1360">
                  <c:v>#N/A</c:v>
                </c:pt>
                <c:pt idx="1361">
                  <c:v>214</c:v>
                </c:pt>
                <c:pt idx="1362">
                  <c:v>172</c:v>
                </c:pt>
                <c:pt idx="1363">
                  <c:v>166</c:v>
                </c:pt>
                <c:pt idx="1364">
                  <c:v>132</c:v>
                </c:pt>
                <c:pt idx="1365">
                  <c:v>104</c:v>
                </c:pt>
                <c:pt idx="1366">
                  <c:v>130</c:v>
                </c:pt>
                <c:pt idx="1367">
                  <c:v>126</c:v>
                </c:pt>
                <c:pt idx="1368">
                  <c:v>182</c:v>
                </c:pt>
                <c:pt idx="1369">
                  <c:v>140</c:v>
                </c:pt>
                <c:pt idx="1370">
                  <c:v>180</c:v>
                </c:pt>
                <c:pt idx="1371">
                  <c:v>206</c:v>
                </c:pt>
                <c:pt idx="1372">
                  <c:v>122</c:v>
                </c:pt>
                <c:pt idx="1373">
                  <c:v>100</c:v>
                </c:pt>
                <c:pt idx="1374">
                  <c:v>136</c:v>
                </c:pt>
                <c:pt idx="1375">
                  <c:v>22</c:v>
                </c:pt>
                <c:pt idx="1376">
                  <c:v>122</c:v>
                </c:pt>
                <c:pt idx="1377">
                  <c:v>108</c:v>
                </c:pt>
                <c:pt idx="1378">
                  <c:v>156</c:v>
                </c:pt>
                <c:pt idx="1379">
                  <c:v>170</c:v>
                </c:pt>
                <c:pt idx="1380">
                  <c:v>212</c:v>
                </c:pt>
                <c:pt idx="1381">
                  <c:v>208</c:v>
                </c:pt>
                <c:pt idx="1382">
                  <c:v>180</c:v>
                </c:pt>
                <c:pt idx="1383">
                  <c:v>140</c:v>
                </c:pt>
                <c:pt idx="1384">
                  <c:v>112</c:v>
                </c:pt>
                <c:pt idx="1385">
                  <c:v>132</c:v>
                </c:pt>
                <c:pt idx="1386">
                  <c:v>238</c:v>
                </c:pt>
                <c:pt idx="1387">
                  <c:v>208</c:v>
                </c:pt>
                <c:pt idx="1388">
                  <c:v>166</c:v>
                </c:pt>
                <c:pt idx="1389">
                  <c:v>278</c:v>
                </c:pt>
                <c:pt idx="1390">
                  <c:v>248</c:v>
                </c:pt>
                <c:pt idx="1391">
                  <c:v>282</c:v>
                </c:pt>
                <c:pt idx="1392">
                  <c:v>170</c:v>
                </c:pt>
                <c:pt idx="1393">
                  <c:v>266</c:v>
                </c:pt>
                <c:pt idx="1394">
                  <c:v>256</c:v>
                </c:pt>
                <c:pt idx="1395">
                  <c:v>258</c:v>
                </c:pt>
                <c:pt idx="1396">
                  <c:v>258</c:v>
                </c:pt>
                <c:pt idx="1397">
                  <c:v>168</c:v>
                </c:pt>
                <c:pt idx="1398">
                  <c:v>240</c:v>
                </c:pt>
                <c:pt idx="1399">
                  <c:v>278</c:v>
                </c:pt>
                <c:pt idx="1400">
                  <c:v>210</c:v>
                </c:pt>
                <c:pt idx="1401">
                  <c:v>148</c:v>
                </c:pt>
                <c:pt idx="1402">
                  <c:v>126</c:v>
                </c:pt>
                <c:pt idx="1403">
                  <c:v>162</c:v>
                </c:pt>
                <c:pt idx="1404">
                  <c:v>90</c:v>
                </c:pt>
                <c:pt idx="1405">
                  <c:v>74</c:v>
                </c:pt>
                <c:pt idx="1406">
                  <c:v>66</c:v>
                </c:pt>
                <c:pt idx="1407">
                  <c:v>10</c:v>
                </c:pt>
                <c:pt idx="1408">
                  <c:v>10</c:v>
                </c:pt>
                <c:pt idx="1409">
                  <c:v>24</c:v>
                </c:pt>
                <c:pt idx="1410">
                  <c:v>32</c:v>
                </c:pt>
                <c:pt idx="1411">
                  <c:v>-52</c:v>
                </c:pt>
                <c:pt idx="1412">
                  <c:v>-48</c:v>
                </c:pt>
                <c:pt idx="1413">
                  <c:v>-54</c:v>
                </c:pt>
                <c:pt idx="1414">
                  <c:v>-88</c:v>
                </c:pt>
                <c:pt idx="1415">
                  <c:v>-46</c:v>
                </c:pt>
                <c:pt idx="1416">
                  <c:v>-50</c:v>
                </c:pt>
                <c:pt idx="1417">
                  <c:v>30</c:v>
                </c:pt>
                <c:pt idx="1418">
                  <c:v>34</c:v>
                </c:pt>
                <c:pt idx="1419">
                  <c:v>-48</c:v>
                </c:pt>
                <c:pt idx="1420">
                  <c:v>0</c:v>
                </c:pt>
                <c:pt idx="1421">
                  <c:v>2</c:v>
                </c:pt>
                <c:pt idx="1422">
                  <c:v>86</c:v>
                </c:pt>
                <c:pt idx="1423">
                  <c:v>0</c:v>
                </c:pt>
                <c:pt idx="1424">
                  <c:v>36</c:v>
                </c:pt>
                <c:pt idx="1425">
                  <c:v>38</c:v>
                </c:pt>
                <c:pt idx="1426">
                  <c:v>106</c:v>
                </c:pt>
                <c:pt idx="1427">
                  <c:v>70</c:v>
                </c:pt>
                <c:pt idx="1428">
                  <c:v>-118</c:v>
                </c:pt>
                <c:pt idx="1429">
                  <c:v>-120</c:v>
                </c:pt>
                <c:pt idx="1430">
                  <c:v>-62</c:v>
                </c:pt>
                <c:pt idx="1431">
                  <c:v>-10</c:v>
                </c:pt>
                <c:pt idx="1432">
                  <c:v>2</c:v>
                </c:pt>
                <c:pt idx="1433">
                  <c:v>-32</c:v>
                </c:pt>
                <c:pt idx="1434">
                  <c:v>-84</c:v>
                </c:pt>
                <c:pt idx="1435">
                  <c:v>-24</c:v>
                </c:pt>
                <c:pt idx="1436">
                  <c:v>-118</c:v>
                </c:pt>
                <c:pt idx="1437">
                  <c:v>-10</c:v>
                </c:pt>
                <c:pt idx="1438">
                  <c:v>-50</c:v>
                </c:pt>
                <c:pt idx="1439">
                  <c:v>-38</c:v>
                </c:pt>
                <c:pt idx="1440">
                  <c:v>-96</c:v>
                </c:pt>
                <c:pt idx="1441">
                  <c:v>14</c:v>
                </c:pt>
                <c:pt idx="1442">
                  <c:v>150</c:v>
                </c:pt>
                <c:pt idx="1443">
                  <c:v>-40</c:v>
                </c:pt>
                <c:pt idx="1444">
                  <c:v>-34</c:v>
                </c:pt>
                <c:pt idx="1445">
                  <c:v>-74</c:v>
                </c:pt>
                <c:pt idx="1446">
                  <c:v>134</c:v>
                </c:pt>
                <c:pt idx="1447">
                  <c:v>122</c:v>
                </c:pt>
                <c:pt idx="1448">
                  <c:v>158</c:v>
                </c:pt>
                <c:pt idx="1449">
                  <c:v>176</c:v>
                </c:pt>
                <c:pt idx="1450">
                  <c:v>148</c:v>
                </c:pt>
                <c:pt idx="1451">
                  <c:v>162</c:v>
                </c:pt>
                <c:pt idx="1452">
                  <c:v>84</c:v>
                </c:pt>
                <c:pt idx="1453">
                  <c:v>184</c:v>
                </c:pt>
                <c:pt idx="1454">
                  <c:v>152</c:v>
                </c:pt>
                <c:pt idx="1455">
                  <c:v>208</c:v>
                </c:pt>
                <c:pt idx="1456">
                  <c:v>170</c:v>
                </c:pt>
                <c:pt idx="1457">
                  <c:v>-80</c:v>
                </c:pt>
                <c:pt idx="1458">
                  <c:v>52</c:v>
                </c:pt>
                <c:pt idx="1459">
                  <c:v>-22</c:v>
                </c:pt>
                <c:pt idx="1460">
                  <c:v>26</c:v>
                </c:pt>
                <c:pt idx="1461">
                  <c:v>-92</c:v>
                </c:pt>
                <c:pt idx="1462">
                  <c:v>-66</c:v>
                </c:pt>
                <c:pt idx="1463">
                  <c:v>-88</c:v>
                </c:pt>
                <c:pt idx="1464">
                  <c:v>-108</c:v>
                </c:pt>
                <c:pt idx="1465">
                  <c:v>-98</c:v>
                </c:pt>
                <c:pt idx="1466">
                  <c:v>-122</c:v>
                </c:pt>
                <c:pt idx="1467">
                  <c:v>46</c:v>
                </c:pt>
                <c:pt idx="1468">
                  <c:v>-80</c:v>
                </c:pt>
                <c:pt idx="1469">
                  <c:v>36</c:v>
                </c:pt>
                <c:pt idx="1470">
                  <c:v>16</c:v>
                </c:pt>
                <c:pt idx="1471">
                  <c:v>-120</c:v>
                </c:pt>
                <c:pt idx="1472">
                  <c:v>-254</c:v>
                </c:pt>
                <c:pt idx="1473">
                  <c:v>-144</c:v>
                </c:pt>
                <c:pt idx="1474">
                  <c:v>-182</c:v>
                </c:pt>
                <c:pt idx="1475">
                  <c:v>-130</c:v>
                </c:pt>
                <c:pt idx="1476">
                  <c:v>-106</c:v>
                </c:pt>
                <c:pt idx="1477">
                  <c:v>-42</c:v>
                </c:pt>
                <c:pt idx="1478">
                  <c:v>-6</c:v>
                </c:pt>
                <c:pt idx="1479">
                  <c:v>-44</c:v>
                </c:pt>
                <c:pt idx="1480">
                  <c:v>-58</c:v>
                </c:pt>
                <c:pt idx="1481">
                  <c:v>-100</c:v>
                </c:pt>
                <c:pt idx="1482">
                  <c:v>#N/A</c:v>
                </c:pt>
                <c:pt idx="1483">
                  <c:v>-102</c:v>
                </c:pt>
                <c:pt idx="1484">
                  <c:v>30</c:v>
                </c:pt>
                <c:pt idx="1485">
                  <c:v>2</c:v>
                </c:pt>
                <c:pt idx="1486">
                  <c:v>62</c:v>
                </c:pt>
                <c:pt idx="1487">
                  <c:v>118</c:v>
                </c:pt>
                <c:pt idx="1488">
                  <c:v>102</c:v>
                </c:pt>
                <c:pt idx="1489">
                  <c:v>112</c:v>
                </c:pt>
                <c:pt idx="1490">
                  <c:v>108</c:v>
                </c:pt>
                <c:pt idx="1491">
                  <c:v>102</c:v>
                </c:pt>
                <c:pt idx="1492">
                  <c:v>94</c:v>
                </c:pt>
                <c:pt idx="1493">
                  <c:v>150</c:v>
                </c:pt>
                <c:pt idx="1494">
                  <c:v>138</c:v>
                </c:pt>
                <c:pt idx="1495">
                  <c:v>118</c:v>
                </c:pt>
                <c:pt idx="1496">
                  <c:v>76</c:v>
                </c:pt>
                <c:pt idx="1497">
                  <c:v>-98</c:v>
                </c:pt>
                <c:pt idx="1498">
                  <c:v>-108</c:v>
                </c:pt>
                <c:pt idx="1499">
                  <c:v>-30</c:v>
                </c:pt>
                <c:pt idx="1500">
                  <c:v>-68</c:v>
                </c:pt>
                <c:pt idx="1501">
                  <c:v>-160</c:v>
                </c:pt>
                <c:pt idx="1502">
                  <c:v>-182</c:v>
                </c:pt>
                <c:pt idx="1503">
                  <c:v>-62</c:v>
                </c:pt>
                <c:pt idx="1504">
                  <c:v>-78</c:v>
                </c:pt>
                <c:pt idx="1505">
                  <c:v>-98</c:v>
                </c:pt>
                <c:pt idx="1506">
                  <c:v>-258</c:v>
                </c:pt>
                <c:pt idx="1507">
                  <c:v>-80</c:v>
                </c:pt>
                <c:pt idx="1508">
                  <c:v>-166</c:v>
                </c:pt>
                <c:pt idx="1509">
                  <c:v>-112</c:v>
                </c:pt>
                <c:pt idx="1510">
                  <c:v>-182</c:v>
                </c:pt>
                <c:pt idx="1511">
                  <c:v>-44</c:v>
                </c:pt>
                <c:pt idx="1512">
                  <c:v>-228</c:v>
                </c:pt>
                <c:pt idx="1513">
                  <c:v>-164</c:v>
                </c:pt>
                <c:pt idx="1514">
                  <c:v>-208</c:v>
                </c:pt>
                <c:pt idx="1515">
                  <c:v>-102</c:v>
                </c:pt>
                <c:pt idx="1516">
                  <c:v>-76</c:v>
                </c:pt>
                <c:pt idx="1517">
                  <c:v>-190</c:v>
                </c:pt>
                <c:pt idx="1518">
                  <c:v>-308</c:v>
                </c:pt>
                <c:pt idx="1519">
                  <c:v>-212</c:v>
                </c:pt>
                <c:pt idx="1520">
                  <c:v>-182</c:v>
                </c:pt>
                <c:pt idx="1521">
                  <c:v>-152</c:v>
                </c:pt>
                <c:pt idx="1522">
                  <c:v>-88</c:v>
                </c:pt>
                <c:pt idx="1523">
                  <c:v>-184</c:v>
                </c:pt>
                <c:pt idx="1524">
                  <c:v>-210</c:v>
                </c:pt>
                <c:pt idx="1525">
                  <c:v>-220</c:v>
                </c:pt>
                <c:pt idx="1526">
                  <c:v>-80</c:v>
                </c:pt>
                <c:pt idx="1527">
                  <c:v>-52</c:v>
                </c:pt>
                <c:pt idx="1528">
                  <c:v>-96</c:v>
                </c:pt>
                <c:pt idx="1529">
                  <c:v>-62</c:v>
                </c:pt>
                <c:pt idx="1530">
                  <c:v>18</c:v>
                </c:pt>
                <c:pt idx="1531">
                  <c:v>-36</c:v>
                </c:pt>
                <c:pt idx="1532">
                  <c:v>-146</c:v>
                </c:pt>
                <c:pt idx="1533">
                  <c:v>-100</c:v>
                </c:pt>
                <c:pt idx="1534">
                  <c:v>-178</c:v>
                </c:pt>
                <c:pt idx="1535">
                  <c:v>-104</c:v>
                </c:pt>
                <c:pt idx="1536">
                  <c:v>-96</c:v>
                </c:pt>
              </c:numCache>
            </c:numRef>
          </c:val>
          <c:smooth val="0"/>
        </c:ser>
        <c:ser>
          <c:idx val="6"/>
          <c:order val="2"/>
          <c:tx>
            <c:strRef>
              <c:f>豆油基差分析!$X$19</c:f>
              <c:strCache>
                <c:ptCount val="1"/>
                <c:pt idx="0">
                  <c:v>09合约基差</c:v>
                </c:pt>
              </c:strCache>
            </c:strRef>
          </c:tx>
          <c:spPr>
            <a:ln>
              <a:solidFill>
                <a:schemeClr val="bg2">
                  <a:lumMod val="25000"/>
                </a:schemeClr>
              </a:solidFill>
            </a:ln>
          </c:spPr>
          <c:marker>
            <c:symbol val="none"/>
          </c:marker>
          <c:cat>
            <c:numRef>
              <c:f>豆油基差分析!$Q$20:$Q$1556</c:f>
              <c:numCache>
                <c:formatCode>yyyy\-mm\-dd</c:formatCode>
                <c:ptCount val="1537"/>
                <c:pt idx="0">
                  <c:v>43354</c:v>
                </c:pt>
                <c:pt idx="1">
                  <c:v>43353</c:v>
                </c:pt>
                <c:pt idx="2">
                  <c:v>43350</c:v>
                </c:pt>
                <c:pt idx="3">
                  <c:v>43349</c:v>
                </c:pt>
                <c:pt idx="4">
                  <c:v>43348</c:v>
                </c:pt>
                <c:pt idx="5">
                  <c:v>43347</c:v>
                </c:pt>
                <c:pt idx="6">
                  <c:v>43346</c:v>
                </c:pt>
                <c:pt idx="7">
                  <c:v>43343</c:v>
                </c:pt>
                <c:pt idx="8">
                  <c:v>43342</c:v>
                </c:pt>
                <c:pt idx="9">
                  <c:v>43341</c:v>
                </c:pt>
                <c:pt idx="10">
                  <c:v>43340</c:v>
                </c:pt>
                <c:pt idx="11">
                  <c:v>43339</c:v>
                </c:pt>
                <c:pt idx="12">
                  <c:v>43336</c:v>
                </c:pt>
                <c:pt idx="13">
                  <c:v>43335</c:v>
                </c:pt>
                <c:pt idx="14">
                  <c:v>43334</c:v>
                </c:pt>
                <c:pt idx="15">
                  <c:v>43333</c:v>
                </c:pt>
                <c:pt idx="16">
                  <c:v>43332</c:v>
                </c:pt>
                <c:pt idx="17">
                  <c:v>43329</c:v>
                </c:pt>
                <c:pt idx="18">
                  <c:v>43328</c:v>
                </c:pt>
                <c:pt idx="19">
                  <c:v>43327</c:v>
                </c:pt>
                <c:pt idx="20">
                  <c:v>43326</c:v>
                </c:pt>
                <c:pt idx="21">
                  <c:v>43325</c:v>
                </c:pt>
                <c:pt idx="22">
                  <c:v>43322</c:v>
                </c:pt>
                <c:pt idx="23">
                  <c:v>43321</c:v>
                </c:pt>
                <c:pt idx="24">
                  <c:v>43320</c:v>
                </c:pt>
                <c:pt idx="25">
                  <c:v>43319</c:v>
                </c:pt>
                <c:pt idx="26">
                  <c:v>43318</c:v>
                </c:pt>
                <c:pt idx="27">
                  <c:v>43315</c:v>
                </c:pt>
                <c:pt idx="28">
                  <c:v>43314</c:v>
                </c:pt>
                <c:pt idx="29">
                  <c:v>43313</c:v>
                </c:pt>
                <c:pt idx="30">
                  <c:v>43312</c:v>
                </c:pt>
                <c:pt idx="31">
                  <c:v>43311</c:v>
                </c:pt>
                <c:pt idx="32">
                  <c:v>43308</c:v>
                </c:pt>
                <c:pt idx="33">
                  <c:v>43307</c:v>
                </c:pt>
                <c:pt idx="34">
                  <c:v>43306</c:v>
                </c:pt>
                <c:pt idx="35">
                  <c:v>43305</c:v>
                </c:pt>
                <c:pt idx="36">
                  <c:v>43304</c:v>
                </c:pt>
                <c:pt idx="37">
                  <c:v>43301</c:v>
                </c:pt>
                <c:pt idx="38">
                  <c:v>43300</c:v>
                </c:pt>
                <c:pt idx="39">
                  <c:v>43299</c:v>
                </c:pt>
                <c:pt idx="40">
                  <c:v>43298</c:v>
                </c:pt>
                <c:pt idx="41">
                  <c:v>43297</c:v>
                </c:pt>
                <c:pt idx="42">
                  <c:v>43294</c:v>
                </c:pt>
                <c:pt idx="43">
                  <c:v>43293</c:v>
                </c:pt>
                <c:pt idx="44">
                  <c:v>43292</c:v>
                </c:pt>
                <c:pt idx="45">
                  <c:v>43291</c:v>
                </c:pt>
                <c:pt idx="46">
                  <c:v>43290</c:v>
                </c:pt>
                <c:pt idx="47">
                  <c:v>43287</c:v>
                </c:pt>
                <c:pt idx="48">
                  <c:v>43286</c:v>
                </c:pt>
                <c:pt idx="49">
                  <c:v>43285</c:v>
                </c:pt>
                <c:pt idx="50">
                  <c:v>43284</c:v>
                </c:pt>
                <c:pt idx="51">
                  <c:v>43283</c:v>
                </c:pt>
                <c:pt idx="52">
                  <c:v>43280</c:v>
                </c:pt>
                <c:pt idx="53">
                  <c:v>43279</c:v>
                </c:pt>
                <c:pt idx="54">
                  <c:v>43278</c:v>
                </c:pt>
                <c:pt idx="55">
                  <c:v>43277</c:v>
                </c:pt>
                <c:pt idx="56">
                  <c:v>43276</c:v>
                </c:pt>
                <c:pt idx="57">
                  <c:v>43273</c:v>
                </c:pt>
                <c:pt idx="58">
                  <c:v>43272</c:v>
                </c:pt>
                <c:pt idx="59">
                  <c:v>43271</c:v>
                </c:pt>
                <c:pt idx="60">
                  <c:v>43270</c:v>
                </c:pt>
                <c:pt idx="61">
                  <c:v>43266</c:v>
                </c:pt>
                <c:pt idx="62">
                  <c:v>43265</c:v>
                </c:pt>
                <c:pt idx="63">
                  <c:v>43264</c:v>
                </c:pt>
                <c:pt idx="64">
                  <c:v>43263</c:v>
                </c:pt>
                <c:pt idx="65">
                  <c:v>43262</c:v>
                </c:pt>
                <c:pt idx="66">
                  <c:v>43259</c:v>
                </c:pt>
                <c:pt idx="67">
                  <c:v>43258</c:v>
                </c:pt>
                <c:pt idx="68">
                  <c:v>43257</c:v>
                </c:pt>
                <c:pt idx="69">
                  <c:v>43256</c:v>
                </c:pt>
                <c:pt idx="70">
                  <c:v>43255</c:v>
                </c:pt>
                <c:pt idx="71">
                  <c:v>43252</c:v>
                </c:pt>
                <c:pt idx="72">
                  <c:v>43251</c:v>
                </c:pt>
                <c:pt idx="73">
                  <c:v>43250</c:v>
                </c:pt>
                <c:pt idx="74">
                  <c:v>43249</c:v>
                </c:pt>
                <c:pt idx="75">
                  <c:v>43248</c:v>
                </c:pt>
                <c:pt idx="76">
                  <c:v>43245</c:v>
                </c:pt>
                <c:pt idx="77">
                  <c:v>43244</c:v>
                </c:pt>
                <c:pt idx="78">
                  <c:v>43243</c:v>
                </c:pt>
                <c:pt idx="79">
                  <c:v>43242</c:v>
                </c:pt>
                <c:pt idx="80">
                  <c:v>43241</c:v>
                </c:pt>
                <c:pt idx="81">
                  <c:v>43238</c:v>
                </c:pt>
                <c:pt idx="82">
                  <c:v>43237</c:v>
                </c:pt>
                <c:pt idx="83">
                  <c:v>43236</c:v>
                </c:pt>
                <c:pt idx="84">
                  <c:v>43235</c:v>
                </c:pt>
                <c:pt idx="85">
                  <c:v>43234</c:v>
                </c:pt>
                <c:pt idx="86">
                  <c:v>43231</c:v>
                </c:pt>
                <c:pt idx="87">
                  <c:v>43230</c:v>
                </c:pt>
                <c:pt idx="88">
                  <c:v>43229</c:v>
                </c:pt>
                <c:pt idx="89">
                  <c:v>43228</c:v>
                </c:pt>
                <c:pt idx="90">
                  <c:v>43227</c:v>
                </c:pt>
                <c:pt idx="91">
                  <c:v>43224</c:v>
                </c:pt>
                <c:pt idx="92">
                  <c:v>43223</c:v>
                </c:pt>
                <c:pt idx="93">
                  <c:v>43222</c:v>
                </c:pt>
                <c:pt idx="94">
                  <c:v>43217</c:v>
                </c:pt>
                <c:pt idx="95">
                  <c:v>43216</c:v>
                </c:pt>
                <c:pt idx="96">
                  <c:v>43215</c:v>
                </c:pt>
                <c:pt idx="97">
                  <c:v>43214</c:v>
                </c:pt>
                <c:pt idx="98">
                  <c:v>43213</c:v>
                </c:pt>
                <c:pt idx="99">
                  <c:v>43210</c:v>
                </c:pt>
                <c:pt idx="100">
                  <c:v>43209</c:v>
                </c:pt>
                <c:pt idx="101">
                  <c:v>43208</c:v>
                </c:pt>
                <c:pt idx="102">
                  <c:v>43207</c:v>
                </c:pt>
                <c:pt idx="103">
                  <c:v>43206</c:v>
                </c:pt>
                <c:pt idx="104">
                  <c:v>43203</c:v>
                </c:pt>
                <c:pt idx="105">
                  <c:v>43202</c:v>
                </c:pt>
                <c:pt idx="106">
                  <c:v>43201</c:v>
                </c:pt>
                <c:pt idx="107">
                  <c:v>43200</c:v>
                </c:pt>
                <c:pt idx="108">
                  <c:v>43199</c:v>
                </c:pt>
                <c:pt idx="109">
                  <c:v>43194</c:v>
                </c:pt>
                <c:pt idx="110">
                  <c:v>43193</c:v>
                </c:pt>
                <c:pt idx="111">
                  <c:v>43192</c:v>
                </c:pt>
                <c:pt idx="112">
                  <c:v>43189</c:v>
                </c:pt>
                <c:pt idx="113">
                  <c:v>43188</c:v>
                </c:pt>
                <c:pt idx="114">
                  <c:v>43187</c:v>
                </c:pt>
                <c:pt idx="115">
                  <c:v>43186</c:v>
                </c:pt>
                <c:pt idx="116">
                  <c:v>43185</c:v>
                </c:pt>
                <c:pt idx="117">
                  <c:v>43182</c:v>
                </c:pt>
                <c:pt idx="118">
                  <c:v>43181</c:v>
                </c:pt>
                <c:pt idx="119">
                  <c:v>43180</c:v>
                </c:pt>
                <c:pt idx="120">
                  <c:v>43179</c:v>
                </c:pt>
                <c:pt idx="121">
                  <c:v>43178</c:v>
                </c:pt>
                <c:pt idx="122">
                  <c:v>43175</c:v>
                </c:pt>
                <c:pt idx="123">
                  <c:v>43174</c:v>
                </c:pt>
                <c:pt idx="124">
                  <c:v>43173</c:v>
                </c:pt>
                <c:pt idx="125">
                  <c:v>43172</c:v>
                </c:pt>
                <c:pt idx="126">
                  <c:v>43171</c:v>
                </c:pt>
                <c:pt idx="127">
                  <c:v>43168</c:v>
                </c:pt>
                <c:pt idx="128">
                  <c:v>43167</c:v>
                </c:pt>
                <c:pt idx="129">
                  <c:v>43166</c:v>
                </c:pt>
                <c:pt idx="130">
                  <c:v>43165</c:v>
                </c:pt>
                <c:pt idx="131">
                  <c:v>43164</c:v>
                </c:pt>
                <c:pt idx="132">
                  <c:v>43161</c:v>
                </c:pt>
                <c:pt idx="133">
                  <c:v>43160</c:v>
                </c:pt>
                <c:pt idx="134">
                  <c:v>43159</c:v>
                </c:pt>
                <c:pt idx="135">
                  <c:v>43158</c:v>
                </c:pt>
                <c:pt idx="136">
                  <c:v>43157</c:v>
                </c:pt>
                <c:pt idx="137">
                  <c:v>43154</c:v>
                </c:pt>
                <c:pt idx="138">
                  <c:v>43153</c:v>
                </c:pt>
                <c:pt idx="139">
                  <c:v>43145</c:v>
                </c:pt>
                <c:pt idx="140">
                  <c:v>43144</c:v>
                </c:pt>
                <c:pt idx="141">
                  <c:v>43143</c:v>
                </c:pt>
                <c:pt idx="142">
                  <c:v>43140</c:v>
                </c:pt>
                <c:pt idx="143">
                  <c:v>43139</c:v>
                </c:pt>
                <c:pt idx="144">
                  <c:v>43138</c:v>
                </c:pt>
                <c:pt idx="145">
                  <c:v>43137</c:v>
                </c:pt>
                <c:pt idx="146">
                  <c:v>43136</c:v>
                </c:pt>
                <c:pt idx="147">
                  <c:v>43133</c:v>
                </c:pt>
                <c:pt idx="148">
                  <c:v>43132</c:v>
                </c:pt>
                <c:pt idx="149">
                  <c:v>43131</c:v>
                </c:pt>
                <c:pt idx="150">
                  <c:v>43130</c:v>
                </c:pt>
                <c:pt idx="151">
                  <c:v>43129</c:v>
                </c:pt>
                <c:pt idx="152">
                  <c:v>43126</c:v>
                </c:pt>
                <c:pt idx="153">
                  <c:v>43125</c:v>
                </c:pt>
                <c:pt idx="154">
                  <c:v>43124</c:v>
                </c:pt>
                <c:pt idx="155">
                  <c:v>43123</c:v>
                </c:pt>
                <c:pt idx="156">
                  <c:v>43122</c:v>
                </c:pt>
                <c:pt idx="157">
                  <c:v>43119</c:v>
                </c:pt>
                <c:pt idx="158">
                  <c:v>43118</c:v>
                </c:pt>
                <c:pt idx="159">
                  <c:v>43117</c:v>
                </c:pt>
                <c:pt idx="160">
                  <c:v>43116</c:v>
                </c:pt>
                <c:pt idx="161">
                  <c:v>43115</c:v>
                </c:pt>
                <c:pt idx="162">
                  <c:v>43112</c:v>
                </c:pt>
                <c:pt idx="163">
                  <c:v>43111</c:v>
                </c:pt>
                <c:pt idx="164">
                  <c:v>43110</c:v>
                </c:pt>
                <c:pt idx="165">
                  <c:v>43109</c:v>
                </c:pt>
                <c:pt idx="166">
                  <c:v>43108</c:v>
                </c:pt>
                <c:pt idx="167">
                  <c:v>43105</c:v>
                </c:pt>
                <c:pt idx="168">
                  <c:v>43104</c:v>
                </c:pt>
                <c:pt idx="169">
                  <c:v>43103</c:v>
                </c:pt>
                <c:pt idx="170">
                  <c:v>43102</c:v>
                </c:pt>
                <c:pt idx="171">
                  <c:v>43098</c:v>
                </c:pt>
                <c:pt idx="172">
                  <c:v>43097</c:v>
                </c:pt>
                <c:pt idx="173">
                  <c:v>43096</c:v>
                </c:pt>
                <c:pt idx="174">
                  <c:v>43095</c:v>
                </c:pt>
                <c:pt idx="175">
                  <c:v>43094</c:v>
                </c:pt>
                <c:pt idx="176">
                  <c:v>43091</c:v>
                </c:pt>
                <c:pt idx="177">
                  <c:v>43090</c:v>
                </c:pt>
                <c:pt idx="178">
                  <c:v>43089</c:v>
                </c:pt>
                <c:pt idx="179">
                  <c:v>43088</c:v>
                </c:pt>
                <c:pt idx="180">
                  <c:v>43087</c:v>
                </c:pt>
                <c:pt idx="181">
                  <c:v>43084</c:v>
                </c:pt>
                <c:pt idx="182">
                  <c:v>43083</c:v>
                </c:pt>
                <c:pt idx="183">
                  <c:v>43082</c:v>
                </c:pt>
                <c:pt idx="184">
                  <c:v>43081</c:v>
                </c:pt>
                <c:pt idx="185">
                  <c:v>43080</c:v>
                </c:pt>
                <c:pt idx="186">
                  <c:v>43077</c:v>
                </c:pt>
                <c:pt idx="187">
                  <c:v>43076</c:v>
                </c:pt>
                <c:pt idx="188">
                  <c:v>43075</c:v>
                </c:pt>
                <c:pt idx="189">
                  <c:v>43074</c:v>
                </c:pt>
                <c:pt idx="190">
                  <c:v>43073</c:v>
                </c:pt>
                <c:pt idx="191">
                  <c:v>43070</c:v>
                </c:pt>
                <c:pt idx="192">
                  <c:v>43069</c:v>
                </c:pt>
                <c:pt idx="193">
                  <c:v>43068</c:v>
                </c:pt>
                <c:pt idx="194">
                  <c:v>43067</c:v>
                </c:pt>
                <c:pt idx="195">
                  <c:v>43066</c:v>
                </c:pt>
                <c:pt idx="196">
                  <c:v>43063</c:v>
                </c:pt>
                <c:pt idx="197">
                  <c:v>43062</c:v>
                </c:pt>
                <c:pt idx="198">
                  <c:v>43061</c:v>
                </c:pt>
                <c:pt idx="199">
                  <c:v>43060</c:v>
                </c:pt>
                <c:pt idx="200">
                  <c:v>43059</c:v>
                </c:pt>
                <c:pt idx="201">
                  <c:v>43056</c:v>
                </c:pt>
                <c:pt idx="202">
                  <c:v>43055</c:v>
                </c:pt>
                <c:pt idx="203">
                  <c:v>43054</c:v>
                </c:pt>
                <c:pt idx="204">
                  <c:v>43053</c:v>
                </c:pt>
                <c:pt idx="205">
                  <c:v>43052</c:v>
                </c:pt>
                <c:pt idx="206">
                  <c:v>43049</c:v>
                </c:pt>
                <c:pt idx="207">
                  <c:v>43048</c:v>
                </c:pt>
                <c:pt idx="208">
                  <c:v>43047</c:v>
                </c:pt>
                <c:pt idx="209">
                  <c:v>43046</c:v>
                </c:pt>
                <c:pt idx="210">
                  <c:v>43045</c:v>
                </c:pt>
                <c:pt idx="211">
                  <c:v>43042</c:v>
                </c:pt>
                <c:pt idx="212">
                  <c:v>43041</c:v>
                </c:pt>
                <c:pt idx="213">
                  <c:v>43040</c:v>
                </c:pt>
                <c:pt idx="214">
                  <c:v>43039</c:v>
                </c:pt>
                <c:pt idx="215">
                  <c:v>43038</c:v>
                </c:pt>
                <c:pt idx="216">
                  <c:v>43035</c:v>
                </c:pt>
                <c:pt idx="217">
                  <c:v>43034</c:v>
                </c:pt>
                <c:pt idx="218">
                  <c:v>43033</c:v>
                </c:pt>
                <c:pt idx="219">
                  <c:v>43032</c:v>
                </c:pt>
                <c:pt idx="220">
                  <c:v>43031</c:v>
                </c:pt>
                <c:pt idx="221">
                  <c:v>43028</c:v>
                </c:pt>
                <c:pt idx="222">
                  <c:v>43027</c:v>
                </c:pt>
                <c:pt idx="223">
                  <c:v>43026</c:v>
                </c:pt>
                <c:pt idx="224">
                  <c:v>43025</c:v>
                </c:pt>
                <c:pt idx="225">
                  <c:v>43024</c:v>
                </c:pt>
                <c:pt idx="226">
                  <c:v>43021</c:v>
                </c:pt>
                <c:pt idx="227">
                  <c:v>43020</c:v>
                </c:pt>
                <c:pt idx="228">
                  <c:v>43019</c:v>
                </c:pt>
                <c:pt idx="229">
                  <c:v>43018</c:v>
                </c:pt>
                <c:pt idx="230">
                  <c:v>43017</c:v>
                </c:pt>
                <c:pt idx="231">
                  <c:v>43007</c:v>
                </c:pt>
                <c:pt idx="232">
                  <c:v>43006</c:v>
                </c:pt>
                <c:pt idx="233">
                  <c:v>43005</c:v>
                </c:pt>
                <c:pt idx="234">
                  <c:v>43004</c:v>
                </c:pt>
                <c:pt idx="235">
                  <c:v>43003</c:v>
                </c:pt>
                <c:pt idx="236">
                  <c:v>43000</c:v>
                </c:pt>
                <c:pt idx="237">
                  <c:v>42999</c:v>
                </c:pt>
                <c:pt idx="238">
                  <c:v>42998</c:v>
                </c:pt>
                <c:pt idx="239">
                  <c:v>42997</c:v>
                </c:pt>
                <c:pt idx="240">
                  <c:v>42996</c:v>
                </c:pt>
                <c:pt idx="241">
                  <c:v>42993</c:v>
                </c:pt>
                <c:pt idx="242">
                  <c:v>42992</c:v>
                </c:pt>
                <c:pt idx="243">
                  <c:v>42991</c:v>
                </c:pt>
                <c:pt idx="244">
                  <c:v>42990</c:v>
                </c:pt>
                <c:pt idx="245">
                  <c:v>42989</c:v>
                </c:pt>
                <c:pt idx="246">
                  <c:v>42986</c:v>
                </c:pt>
                <c:pt idx="247">
                  <c:v>42985</c:v>
                </c:pt>
                <c:pt idx="248">
                  <c:v>42984</c:v>
                </c:pt>
                <c:pt idx="249">
                  <c:v>42983</c:v>
                </c:pt>
                <c:pt idx="250">
                  <c:v>42982</c:v>
                </c:pt>
                <c:pt idx="251">
                  <c:v>42979</c:v>
                </c:pt>
                <c:pt idx="252">
                  <c:v>42978</c:v>
                </c:pt>
                <c:pt idx="253">
                  <c:v>42977</c:v>
                </c:pt>
                <c:pt idx="254">
                  <c:v>42976</c:v>
                </c:pt>
                <c:pt idx="255">
                  <c:v>42975</c:v>
                </c:pt>
                <c:pt idx="256">
                  <c:v>42972</c:v>
                </c:pt>
                <c:pt idx="257">
                  <c:v>42971</c:v>
                </c:pt>
                <c:pt idx="258">
                  <c:v>42970</c:v>
                </c:pt>
                <c:pt idx="259">
                  <c:v>42969</c:v>
                </c:pt>
                <c:pt idx="260">
                  <c:v>42968</c:v>
                </c:pt>
                <c:pt idx="261">
                  <c:v>42965</c:v>
                </c:pt>
                <c:pt idx="262">
                  <c:v>42964</c:v>
                </c:pt>
                <c:pt idx="263">
                  <c:v>42963</c:v>
                </c:pt>
                <c:pt idx="264">
                  <c:v>42962</c:v>
                </c:pt>
                <c:pt idx="265">
                  <c:v>42961</c:v>
                </c:pt>
                <c:pt idx="266">
                  <c:v>42958</c:v>
                </c:pt>
                <c:pt idx="267">
                  <c:v>42957</c:v>
                </c:pt>
                <c:pt idx="268">
                  <c:v>42956</c:v>
                </c:pt>
                <c:pt idx="269">
                  <c:v>42955</c:v>
                </c:pt>
                <c:pt idx="270">
                  <c:v>42954</c:v>
                </c:pt>
                <c:pt idx="271">
                  <c:v>42951</c:v>
                </c:pt>
                <c:pt idx="272">
                  <c:v>42950</c:v>
                </c:pt>
                <c:pt idx="273">
                  <c:v>42949</c:v>
                </c:pt>
                <c:pt idx="274">
                  <c:v>42948</c:v>
                </c:pt>
                <c:pt idx="275">
                  <c:v>42947</c:v>
                </c:pt>
                <c:pt idx="276">
                  <c:v>42944</c:v>
                </c:pt>
                <c:pt idx="277">
                  <c:v>42943</c:v>
                </c:pt>
                <c:pt idx="278">
                  <c:v>42942</c:v>
                </c:pt>
                <c:pt idx="279">
                  <c:v>42941</c:v>
                </c:pt>
                <c:pt idx="280">
                  <c:v>42940</c:v>
                </c:pt>
                <c:pt idx="281">
                  <c:v>42937</c:v>
                </c:pt>
                <c:pt idx="282">
                  <c:v>42936</c:v>
                </c:pt>
                <c:pt idx="283">
                  <c:v>42935</c:v>
                </c:pt>
                <c:pt idx="284">
                  <c:v>42934</c:v>
                </c:pt>
                <c:pt idx="285">
                  <c:v>42933</c:v>
                </c:pt>
                <c:pt idx="286">
                  <c:v>42930</c:v>
                </c:pt>
                <c:pt idx="287">
                  <c:v>42929</c:v>
                </c:pt>
                <c:pt idx="288">
                  <c:v>42928</c:v>
                </c:pt>
                <c:pt idx="289">
                  <c:v>42927</c:v>
                </c:pt>
                <c:pt idx="290">
                  <c:v>42926</c:v>
                </c:pt>
                <c:pt idx="291">
                  <c:v>42923</c:v>
                </c:pt>
                <c:pt idx="292">
                  <c:v>42922</c:v>
                </c:pt>
                <c:pt idx="293">
                  <c:v>42921</c:v>
                </c:pt>
                <c:pt idx="294">
                  <c:v>42920</c:v>
                </c:pt>
                <c:pt idx="295">
                  <c:v>42919</c:v>
                </c:pt>
                <c:pt idx="296">
                  <c:v>42916</c:v>
                </c:pt>
                <c:pt idx="297">
                  <c:v>42915</c:v>
                </c:pt>
                <c:pt idx="298">
                  <c:v>42914</c:v>
                </c:pt>
                <c:pt idx="299">
                  <c:v>42913</c:v>
                </c:pt>
                <c:pt idx="300">
                  <c:v>42912</c:v>
                </c:pt>
                <c:pt idx="301">
                  <c:v>42909</c:v>
                </c:pt>
                <c:pt idx="302">
                  <c:v>42908</c:v>
                </c:pt>
                <c:pt idx="303">
                  <c:v>42907</c:v>
                </c:pt>
                <c:pt idx="304">
                  <c:v>42906</c:v>
                </c:pt>
                <c:pt idx="305">
                  <c:v>42905</c:v>
                </c:pt>
                <c:pt idx="306">
                  <c:v>42902</c:v>
                </c:pt>
                <c:pt idx="307">
                  <c:v>42901</c:v>
                </c:pt>
                <c:pt idx="308">
                  <c:v>42900</c:v>
                </c:pt>
                <c:pt idx="309">
                  <c:v>42899</c:v>
                </c:pt>
                <c:pt idx="310">
                  <c:v>42898</c:v>
                </c:pt>
                <c:pt idx="311">
                  <c:v>42895</c:v>
                </c:pt>
                <c:pt idx="312">
                  <c:v>42894</c:v>
                </c:pt>
                <c:pt idx="313">
                  <c:v>42893</c:v>
                </c:pt>
                <c:pt idx="314">
                  <c:v>42892</c:v>
                </c:pt>
                <c:pt idx="315">
                  <c:v>42891</c:v>
                </c:pt>
                <c:pt idx="316">
                  <c:v>42888</c:v>
                </c:pt>
                <c:pt idx="317">
                  <c:v>42887</c:v>
                </c:pt>
                <c:pt idx="318">
                  <c:v>42886</c:v>
                </c:pt>
                <c:pt idx="319">
                  <c:v>42881</c:v>
                </c:pt>
                <c:pt idx="320">
                  <c:v>42880</c:v>
                </c:pt>
                <c:pt idx="321">
                  <c:v>42879</c:v>
                </c:pt>
                <c:pt idx="322">
                  <c:v>42878</c:v>
                </c:pt>
                <c:pt idx="323">
                  <c:v>42877</c:v>
                </c:pt>
                <c:pt idx="324">
                  <c:v>42874</c:v>
                </c:pt>
                <c:pt idx="325">
                  <c:v>42873</c:v>
                </c:pt>
                <c:pt idx="326">
                  <c:v>42872</c:v>
                </c:pt>
                <c:pt idx="327">
                  <c:v>42871</c:v>
                </c:pt>
                <c:pt idx="328">
                  <c:v>42870</c:v>
                </c:pt>
                <c:pt idx="329">
                  <c:v>42867</c:v>
                </c:pt>
                <c:pt idx="330">
                  <c:v>42866</c:v>
                </c:pt>
                <c:pt idx="331">
                  <c:v>42865</c:v>
                </c:pt>
                <c:pt idx="332">
                  <c:v>42864</c:v>
                </c:pt>
                <c:pt idx="333">
                  <c:v>42863</c:v>
                </c:pt>
                <c:pt idx="334">
                  <c:v>42860</c:v>
                </c:pt>
                <c:pt idx="335">
                  <c:v>42859</c:v>
                </c:pt>
                <c:pt idx="336">
                  <c:v>42858</c:v>
                </c:pt>
                <c:pt idx="337">
                  <c:v>42857</c:v>
                </c:pt>
                <c:pt idx="338">
                  <c:v>42853</c:v>
                </c:pt>
                <c:pt idx="339">
                  <c:v>42852</c:v>
                </c:pt>
                <c:pt idx="340">
                  <c:v>42851</c:v>
                </c:pt>
                <c:pt idx="341">
                  <c:v>42850</c:v>
                </c:pt>
                <c:pt idx="342">
                  <c:v>42849</c:v>
                </c:pt>
                <c:pt idx="343">
                  <c:v>42846</c:v>
                </c:pt>
                <c:pt idx="344">
                  <c:v>42845</c:v>
                </c:pt>
                <c:pt idx="345">
                  <c:v>42844</c:v>
                </c:pt>
                <c:pt idx="346">
                  <c:v>42843</c:v>
                </c:pt>
                <c:pt idx="347">
                  <c:v>42842</c:v>
                </c:pt>
                <c:pt idx="348">
                  <c:v>42839</c:v>
                </c:pt>
                <c:pt idx="349">
                  <c:v>42838</c:v>
                </c:pt>
                <c:pt idx="350">
                  <c:v>42837</c:v>
                </c:pt>
                <c:pt idx="351">
                  <c:v>42836</c:v>
                </c:pt>
                <c:pt idx="352">
                  <c:v>42835</c:v>
                </c:pt>
                <c:pt idx="353">
                  <c:v>42832</c:v>
                </c:pt>
                <c:pt idx="354">
                  <c:v>42831</c:v>
                </c:pt>
                <c:pt idx="355">
                  <c:v>42830</c:v>
                </c:pt>
                <c:pt idx="356">
                  <c:v>42825</c:v>
                </c:pt>
                <c:pt idx="357">
                  <c:v>42824</c:v>
                </c:pt>
                <c:pt idx="358">
                  <c:v>42823</c:v>
                </c:pt>
                <c:pt idx="359">
                  <c:v>42822</c:v>
                </c:pt>
                <c:pt idx="360">
                  <c:v>42821</c:v>
                </c:pt>
                <c:pt idx="361">
                  <c:v>42818</c:v>
                </c:pt>
                <c:pt idx="362">
                  <c:v>42817</c:v>
                </c:pt>
                <c:pt idx="363">
                  <c:v>42816</c:v>
                </c:pt>
                <c:pt idx="364">
                  <c:v>42815</c:v>
                </c:pt>
                <c:pt idx="365">
                  <c:v>42814</c:v>
                </c:pt>
                <c:pt idx="366">
                  <c:v>42811</c:v>
                </c:pt>
                <c:pt idx="367">
                  <c:v>42810</c:v>
                </c:pt>
                <c:pt idx="368">
                  <c:v>42809</c:v>
                </c:pt>
                <c:pt idx="369">
                  <c:v>42808</c:v>
                </c:pt>
                <c:pt idx="370">
                  <c:v>42807</c:v>
                </c:pt>
                <c:pt idx="371">
                  <c:v>42804</c:v>
                </c:pt>
                <c:pt idx="372">
                  <c:v>42803</c:v>
                </c:pt>
                <c:pt idx="373">
                  <c:v>42802</c:v>
                </c:pt>
                <c:pt idx="374">
                  <c:v>42801</c:v>
                </c:pt>
                <c:pt idx="375">
                  <c:v>42800</c:v>
                </c:pt>
                <c:pt idx="376">
                  <c:v>42797</c:v>
                </c:pt>
                <c:pt idx="377">
                  <c:v>42796</c:v>
                </c:pt>
                <c:pt idx="378">
                  <c:v>42795</c:v>
                </c:pt>
                <c:pt idx="379">
                  <c:v>42794</c:v>
                </c:pt>
                <c:pt idx="380">
                  <c:v>42793</c:v>
                </c:pt>
                <c:pt idx="381">
                  <c:v>42790</c:v>
                </c:pt>
                <c:pt idx="382">
                  <c:v>42789</c:v>
                </c:pt>
                <c:pt idx="383">
                  <c:v>42788</c:v>
                </c:pt>
                <c:pt idx="384">
                  <c:v>42787</c:v>
                </c:pt>
                <c:pt idx="385">
                  <c:v>42786</c:v>
                </c:pt>
                <c:pt idx="386">
                  <c:v>42783</c:v>
                </c:pt>
                <c:pt idx="387">
                  <c:v>42782</c:v>
                </c:pt>
                <c:pt idx="388">
                  <c:v>42781</c:v>
                </c:pt>
                <c:pt idx="389">
                  <c:v>42780</c:v>
                </c:pt>
                <c:pt idx="390">
                  <c:v>42779</c:v>
                </c:pt>
                <c:pt idx="391">
                  <c:v>42776</c:v>
                </c:pt>
                <c:pt idx="392">
                  <c:v>42775</c:v>
                </c:pt>
                <c:pt idx="393">
                  <c:v>42774</c:v>
                </c:pt>
                <c:pt idx="394">
                  <c:v>42773</c:v>
                </c:pt>
                <c:pt idx="395">
                  <c:v>42772</c:v>
                </c:pt>
                <c:pt idx="396">
                  <c:v>42769</c:v>
                </c:pt>
                <c:pt idx="397">
                  <c:v>42761</c:v>
                </c:pt>
                <c:pt idx="398">
                  <c:v>42760</c:v>
                </c:pt>
                <c:pt idx="399">
                  <c:v>42759</c:v>
                </c:pt>
                <c:pt idx="400">
                  <c:v>42758</c:v>
                </c:pt>
                <c:pt idx="401">
                  <c:v>42755</c:v>
                </c:pt>
                <c:pt idx="402">
                  <c:v>42754</c:v>
                </c:pt>
                <c:pt idx="403">
                  <c:v>42753</c:v>
                </c:pt>
                <c:pt idx="404">
                  <c:v>42752</c:v>
                </c:pt>
                <c:pt idx="405">
                  <c:v>42751</c:v>
                </c:pt>
                <c:pt idx="406">
                  <c:v>42748</c:v>
                </c:pt>
                <c:pt idx="407">
                  <c:v>42747</c:v>
                </c:pt>
                <c:pt idx="408">
                  <c:v>42746</c:v>
                </c:pt>
                <c:pt idx="409">
                  <c:v>42745</c:v>
                </c:pt>
                <c:pt idx="410">
                  <c:v>42744</c:v>
                </c:pt>
                <c:pt idx="411">
                  <c:v>42741</c:v>
                </c:pt>
                <c:pt idx="412">
                  <c:v>42740</c:v>
                </c:pt>
                <c:pt idx="413">
                  <c:v>42739</c:v>
                </c:pt>
                <c:pt idx="414">
                  <c:v>42738</c:v>
                </c:pt>
                <c:pt idx="415">
                  <c:v>42734</c:v>
                </c:pt>
                <c:pt idx="416">
                  <c:v>42733</c:v>
                </c:pt>
                <c:pt idx="417">
                  <c:v>42732</c:v>
                </c:pt>
                <c:pt idx="418">
                  <c:v>42731</c:v>
                </c:pt>
                <c:pt idx="419">
                  <c:v>42730</c:v>
                </c:pt>
                <c:pt idx="420">
                  <c:v>42727</c:v>
                </c:pt>
                <c:pt idx="421">
                  <c:v>42726</c:v>
                </c:pt>
                <c:pt idx="422">
                  <c:v>42725</c:v>
                </c:pt>
                <c:pt idx="423">
                  <c:v>42724</c:v>
                </c:pt>
                <c:pt idx="424">
                  <c:v>42723</c:v>
                </c:pt>
                <c:pt idx="425">
                  <c:v>42720</c:v>
                </c:pt>
                <c:pt idx="426">
                  <c:v>42719</c:v>
                </c:pt>
                <c:pt idx="427">
                  <c:v>42718</c:v>
                </c:pt>
                <c:pt idx="428">
                  <c:v>42717</c:v>
                </c:pt>
                <c:pt idx="429">
                  <c:v>42716</c:v>
                </c:pt>
                <c:pt idx="430">
                  <c:v>42713</c:v>
                </c:pt>
                <c:pt idx="431">
                  <c:v>42712</c:v>
                </c:pt>
                <c:pt idx="432">
                  <c:v>42711</c:v>
                </c:pt>
                <c:pt idx="433">
                  <c:v>42710</c:v>
                </c:pt>
                <c:pt idx="434">
                  <c:v>42709</c:v>
                </c:pt>
                <c:pt idx="435">
                  <c:v>42706</c:v>
                </c:pt>
                <c:pt idx="436">
                  <c:v>42705</c:v>
                </c:pt>
                <c:pt idx="437">
                  <c:v>42704</c:v>
                </c:pt>
                <c:pt idx="438">
                  <c:v>42703</c:v>
                </c:pt>
                <c:pt idx="439">
                  <c:v>42702</c:v>
                </c:pt>
                <c:pt idx="440">
                  <c:v>42699</c:v>
                </c:pt>
                <c:pt idx="441">
                  <c:v>42698</c:v>
                </c:pt>
                <c:pt idx="442">
                  <c:v>42697</c:v>
                </c:pt>
                <c:pt idx="443">
                  <c:v>42696</c:v>
                </c:pt>
                <c:pt idx="444">
                  <c:v>42695</c:v>
                </c:pt>
                <c:pt idx="445">
                  <c:v>42692</c:v>
                </c:pt>
                <c:pt idx="446">
                  <c:v>42691</c:v>
                </c:pt>
                <c:pt idx="447">
                  <c:v>42690</c:v>
                </c:pt>
                <c:pt idx="448">
                  <c:v>42689</c:v>
                </c:pt>
                <c:pt idx="449">
                  <c:v>42688</c:v>
                </c:pt>
                <c:pt idx="450">
                  <c:v>42685</c:v>
                </c:pt>
                <c:pt idx="451">
                  <c:v>42684</c:v>
                </c:pt>
                <c:pt idx="452">
                  <c:v>42683</c:v>
                </c:pt>
                <c:pt idx="453">
                  <c:v>42682</c:v>
                </c:pt>
                <c:pt idx="454">
                  <c:v>42681</c:v>
                </c:pt>
                <c:pt idx="455">
                  <c:v>42678</c:v>
                </c:pt>
                <c:pt idx="456">
                  <c:v>42677</c:v>
                </c:pt>
                <c:pt idx="457">
                  <c:v>42676</c:v>
                </c:pt>
                <c:pt idx="458">
                  <c:v>42675</c:v>
                </c:pt>
                <c:pt idx="459">
                  <c:v>42674</c:v>
                </c:pt>
                <c:pt idx="460">
                  <c:v>42671</c:v>
                </c:pt>
                <c:pt idx="461">
                  <c:v>42670</c:v>
                </c:pt>
                <c:pt idx="462">
                  <c:v>42669</c:v>
                </c:pt>
                <c:pt idx="463">
                  <c:v>42668</c:v>
                </c:pt>
                <c:pt idx="464">
                  <c:v>42667</c:v>
                </c:pt>
                <c:pt idx="465">
                  <c:v>42664</c:v>
                </c:pt>
                <c:pt idx="466">
                  <c:v>42663</c:v>
                </c:pt>
                <c:pt idx="467">
                  <c:v>42662</c:v>
                </c:pt>
                <c:pt idx="468">
                  <c:v>42661</c:v>
                </c:pt>
                <c:pt idx="469">
                  <c:v>42660</c:v>
                </c:pt>
                <c:pt idx="470">
                  <c:v>42657</c:v>
                </c:pt>
                <c:pt idx="471">
                  <c:v>42656</c:v>
                </c:pt>
                <c:pt idx="472">
                  <c:v>42655</c:v>
                </c:pt>
                <c:pt idx="473">
                  <c:v>42654</c:v>
                </c:pt>
                <c:pt idx="474">
                  <c:v>42653</c:v>
                </c:pt>
                <c:pt idx="475">
                  <c:v>42643</c:v>
                </c:pt>
                <c:pt idx="476">
                  <c:v>42642</c:v>
                </c:pt>
                <c:pt idx="477">
                  <c:v>42641</c:v>
                </c:pt>
                <c:pt idx="478">
                  <c:v>42640</c:v>
                </c:pt>
                <c:pt idx="479">
                  <c:v>42639</c:v>
                </c:pt>
                <c:pt idx="480">
                  <c:v>42636</c:v>
                </c:pt>
                <c:pt idx="481">
                  <c:v>42635</c:v>
                </c:pt>
                <c:pt idx="482">
                  <c:v>42634</c:v>
                </c:pt>
                <c:pt idx="483">
                  <c:v>42633</c:v>
                </c:pt>
                <c:pt idx="484">
                  <c:v>42632</c:v>
                </c:pt>
                <c:pt idx="485">
                  <c:v>42627</c:v>
                </c:pt>
                <c:pt idx="486">
                  <c:v>42626</c:v>
                </c:pt>
                <c:pt idx="487">
                  <c:v>42625</c:v>
                </c:pt>
                <c:pt idx="488">
                  <c:v>42622</c:v>
                </c:pt>
                <c:pt idx="489">
                  <c:v>42621</c:v>
                </c:pt>
                <c:pt idx="490">
                  <c:v>42620</c:v>
                </c:pt>
                <c:pt idx="491">
                  <c:v>42619</c:v>
                </c:pt>
                <c:pt idx="492">
                  <c:v>42618</c:v>
                </c:pt>
                <c:pt idx="493">
                  <c:v>42615</c:v>
                </c:pt>
                <c:pt idx="494">
                  <c:v>42614</c:v>
                </c:pt>
                <c:pt idx="495">
                  <c:v>42613</c:v>
                </c:pt>
                <c:pt idx="496">
                  <c:v>42612</c:v>
                </c:pt>
                <c:pt idx="497">
                  <c:v>42611</c:v>
                </c:pt>
                <c:pt idx="498">
                  <c:v>42608</c:v>
                </c:pt>
                <c:pt idx="499">
                  <c:v>42607</c:v>
                </c:pt>
                <c:pt idx="500">
                  <c:v>42606</c:v>
                </c:pt>
                <c:pt idx="501">
                  <c:v>42605</c:v>
                </c:pt>
                <c:pt idx="502">
                  <c:v>42604</c:v>
                </c:pt>
                <c:pt idx="503">
                  <c:v>42601</c:v>
                </c:pt>
                <c:pt idx="504">
                  <c:v>42600</c:v>
                </c:pt>
                <c:pt idx="505">
                  <c:v>42599</c:v>
                </c:pt>
                <c:pt idx="506">
                  <c:v>42598</c:v>
                </c:pt>
                <c:pt idx="507">
                  <c:v>42597</c:v>
                </c:pt>
                <c:pt idx="508">
                  <c:v>42594</c:v>
                </c:pt>
                <c:pt idx="509">
                  <c:v>42593</c:v>
                </c:pt>
                <c:pt idx="510">
                  <c:v>42592</c:v>
                </c:pt>
                <c:pt idx="511">
                  <c:v>42591</c:v>
                </c:pt>
                <c:pt idx="512">
                  <c:v>42590</c:v>
                </c:pt>
                <c:pt idx="513">
                  <c:v>42587</c:v>
                </c:pt>
                <c:pt idx="514">
                  <c:v>42586</c:v>
                </c:pt>
                <c:pt idx="515">
                  <c:v>42585</c:v>
                </c:pt>
                <c:pt idx="516">
                  <c:v>42584</c:v>
                </c:pt>
                <c:pt idx="517">
                  <c:v>42583</c:v>
                </c:pt>
                <c:pt idx="518">
                  <c:v>42580</c:v>
                </c:pt>
                <c:pt idx="519">
                  <c:v>42579</c:v>
                </c:pt>
                <c:pt idx="520">
                  <c:v>42578</c:v>
                </c:pt>
                <c:pt idx="521">
                  <c:v>42577</c:v>
                </c:pt>
                <c:pt idx="522">
                  <c:v>42576</c:v>
                </c:pt>
                <c:pt idx="523">
                  <c:v>42573</c:v>
                </c:pt>
                <c:pt idx="524">
                  <c:v>42572</c:v>
                </c:pt>
                <c:pt idx="525">
                  <c:v>42571</c:v>
                </c:pt>
                <c:pt idx="526">
                  <c:v>42570</c:v>
                </c:pt>
                <c:pt idx="527">
                  <c:v>42569</c:v>
                </c:pt>
                <c:pt idx="528">
                  <c:v>42566</c:v>
                </c:pt>
                <c:pt idx="529">
                  <c:v>42565</c:v>
                </c:pt>
                <c:pt idx="530">
                  <c:v>42564</c:v>
                </c:pt>
                <c:pt idx="531">
                  <c:v>42563</c:v>
                </c:pt>
                <c:pt idx="532">
                  <c:v>42562</c:v>
                </c:pt>
                <c:pt idx="533">
                  <c:v>42559</c:v>
                </c:pt>
                <c:pt idx="534">
                  <c:v>42558</c:v>
                </c:pt>
                <c:pt idx="535">
                  <c:v>42557</c:v>
                </c:pt>
                <c:pt idx="536">
                  <c:v>42556</c:v>
                </c:pt>
                <c:pt idx="537">
                  <c:v>42555</c:v>
                </c:pt>
                <c:pt idx="538">
                  <c:v>42552</c:v>
                </c:pt>
                <c:pt idx="539">
                  <c:v>42551</c:v>
                </c:pt>
                <c:pt idx="540">
                  <c:v>42550</c:v>
                </c:pt>
                <c:pt idx="541">
                  <c:v>42549</c:v>
                </c:pt>
                <c:pt idx="542">
                  <c:v>42548</c:v>
                </c:pt>
                <c:pt idx="543">
                  <c:v>42545</c:v>
                </c:pt>
                <c:pt idx="544">
                  <c:v>42544</c:v>
                </c:pt>
                <c:pt idx="545">
                  <c:v>42543</c:v>
                </c:pt>
                <c:pt idx="546">
                  <c:v>42542</c:v>
                </c:pt>
                <c:pt idx="547">
                  <c:v>42541</c:v>
                </c:pt>
                <c:pt idx="548">
                  <c:v>42538</c:v>
                </c:pt>
                <c:pt idx="549">
                  <c:v>42537</c:v>
                </c:pt>
                <c:pt idx="550">
                  <c:v>42536</c:v>
                </c:pt>
                <c:pt idx="551">
                  <c:v>42535</c:v>
                </c:pt>
                <c:pt idx="552">
                  <c:v>42534</c:v>
                </c:pt>
                <c:pt idx="553">
                  <c:v>42529</c:v>
                </c:pt>
                <c:pt idx="554">
                  <c:v>42528</c:v>
                </c:pt>
                <c:pt idx="555">
                  <c:v>42527</c:v>
                </c:pt>
                <c:pt idx="556">
                  <c:v>42524</c:v>
                </c:pt>
                <c:pt idx="557">
                  <c:v>42523</c:v>
                </c:pt>
                <c:pt idx="558">
                  <c:v>42522</c:v>
                </c:pt>
                <c:pt idx="559">
                  <c:v>42521</c:v>
                </c:pt>
                <c:pt idx="560">
                  <c:v>42520</c:v>
                </c:pt>
                <c:pt idx="561">
                  <c:v>42517</c:v>
                </c:pt>
                <c:pt idx="562">
                  <c:v>42516</c:v>
                </c:pt>
                <c:pt idx="563">
                  <c:v>42515</c:v>
                </c:pt>
                <c:pt idx="564">
                  <c:v>42514</c:v>
                </c:pt>
                <c:pt idx="565">
                  <c:v>42513</c:v>
                </c:pt>
                <c:pt idx="566">
                  <c:v>42510</c:v>
                </c:pt>
                <c:pt idx="567">
                  <c:v>42509</c:v>
                </c:pt>
                <c:pt idx="568">
                  <c:v>42508</c:v>
                </c:pt>
                <c:pt idx="569">
                  <c:v>42507</c:v>
                </c:pt>
                <c:pt idx="570">
                  <c:v>42506</c:v>
                </c:pt>
                <c:pt idx="571">
                  <c:v>42503</c:v>
                </c:pt>
                <c:pt idx="572">
                  <c:v>42502</c:v>
                </c:pt>
                <c:pt idx="573">
                  <c:v>42501</c:v>
                </c:pt>
                <c:pt idx="574">
                  <c:v>42500</c:v>
                </c:pt>
                <c:pt idx="575">
                  <c:v>42499</c:v>
                </c:pt>
                <c:pt idx="576">
                  <c:v>42496</c:v>
                </c:pt>
                <c:pt idx="577">
                  <c:v>42495</c:v>
                </c:pt>
                <c:pt idx="578">
                  <c:v>42494</c:v>
                </c:pt>
                <c:pt idx="579">
                  <c:v>42493</c:v>
                </c:pt>
                <c:pt idx="580">
                  <c:v>42489</c:v>
                </c:pt>
                <c:pt idx="581">
                  <c:v>42488</c:v>
                </c:pt>
                <c:pt idx="582">
                  <c:v>42487</c:v>
                </c:pt>
                <c:pt idx="583">
                  <c:v>42486</c:v>
                </c:pt>
                <c:pt idx="584">
                  <c:v>42485</c:v>
                </c:pt>
                <c:pt idx="585">
                  <c:v>42482</c:v>
                </c:pt>
                <c:pt idx="586">
                  <c:v>42481</c:v>
                </c:pt>
                <c:pt idx="587">
                  <c:v>42480</c:v>
                </c:pt>
                <c:pt idx="588">
                  <c:v>42479</c:v>
                </c:pt>
                <c:pt idx="589">
                  <c:v>42478</c:v>
                </c:pt>
                <c:pt idx="590">
                  <c:v>42475</c:v>
                </c:pt>
                <c:pt idx="591">
                  <c:v>42474</c:v>
                </c:pt>
                <c:pt idx="592">
                  <c:v>42473</c:v>
                </c:pt>
                <c:pt idx="593">
                  <c:v>42472</c:v>
                </c:pt>
                <c:pt idx="594">
                  <c:v>42471</c:v>
                </c:pt>
                <c:pt idx="595">
                  <c:v>42468</c:v>
                </c:pt>
                <c:pt idx="596">
                  <c:v>42467</c:v>
                </c:pt>
                <c:pt idx="597">
                  <c:v>42466</c:v>
                </c:pt>
                <c:pt idx="598">
                  <c:v>42465</c:v>
                </c:pt>
                <c:pt idx="599">
                  <c:v>42461</c:v>
                </c:pt>
                <c:pt idx="600">
                  <c:v>42460</c:v>
                </c:pt>
                <c:pt idx="601">
                  <c:v>42459</c:v>
                </c:pt>
                <c:pt idx="602">
                  <c:v>42458</c:v>
                </c:pt>
                <c:pt idx="603">
                  <c:v>42457</c:v>
                </c:pt>
                <c:pt idx="604">
                  <c:v>42454</c:v>
                </c:pt>
                <c:pt idx="605">
                  <c:v>42453</c:v>
                </c:pt>
                <c:pt idx="606">
                  <c:v>42452</c:v>
                </c:pt>
                <c:pt idx="607">
                  <c:v>42451</c:v>
                </c:pt>
                <c:pt idx="608">
                  <c:v>42450</c:v>
                </c:pt>
                <c:pt idx="609">
                  <c:v>42447</c:v>
                </c:pt>
                <c:pt idx="610">
                  <c:v>42446</c:v>
                </c:pt>
                <c:pt idx="611">
                  <c:v>42445</c:v>
                </c:pt>
                <c:pt idx="612">
                  <c:v>42444</c:v>
                </c:pt>
                <c:pt idx="613">
                  <c:v>42443</c:v>
                </c:pt>
                <c:pt idx="614">
                  <c:v>42440</c:v>
                </c:pt>
                <c:pt idx="615">
                  <c:v>42439</c:v>
                </c:pt>
                <c:pt idx="616">
                  <c:v>42438</c:v>
                </c:pt>
                <c:pt idx="617">
                  <c:v>42437</c:v>
                </c:pt>
                <c:pt idx="618">
                  <c:v>42436</c:v>
                </c:pt>
                <c:pt idx="619">
                  <c:v>42433</c:v>
                </c:pt>
                <c:pt idx="620">
                  <c:v>42432</c:v>
                </c:pt>
                <c:pt idx="621">
                  <c:v>42431</c:v>
                </c:pt>
                <c:pt idx="622">
                  <c:v>42430</c:v>
                </c:pt>
                <c:pt idx="623">
                  <c:v>42429</c:v>
                </c:pt>
                <c:pt idx="624">
                  <c:v>42426</c:v>
                </c:pt>
                <c:pt idx="625">
                  <c:v>42425</c:v>
                </c:pt>
                <c:pt idx="626">
                  <c:v>42424</c:v>
                </c:pt>
                <c:pt idx="627">
                  <c:v>42423</c:v>
                </c:pt>
                <c:pt idx="628">
                  <c:v>42422</c:v>
                </c:pt>
                <c:pt idx="629">
                  <c:v>42419</c:v>
                </c:pt>
                <c:pt idx="630">
                  <c:v>42418</c:v>
                </c:pt>
                <c:pt idx="631">
                  <c:v>42417</c:v>
                </c:pt>
                <c:pt idx="632">
                  <c:v>42416</c:v>
                </c:pt>
                <c:pt idx="633">
                  <c:v>42415</c:v>
                </c:pt>
                <c:pt idx="634">
                  <c:v>42405</c:v>
                </c:pt>
                <c:pt idx="635">
                  <c:v>42404</c:v>
                </c:pt>
                <c:pt idx="636">
                  <c:v>42403</c:v>
                </c:pt>
                <c:pt idx="637">
                  <c:v>42402</c:v>
                </c:pt>
                <c:pt idx="638">
                  <c:v>42401</c:v>
                </c:pt>
                <c:pt idx="639">
                  <c:v>42398</c:v>
                </c:pt>
                <c:pt idx="640">
                  <c:v>42397</c:v>
                </c:pt>
                <c:pt idx="641">
                  <c:v>42396</c:v>
                </c:pt>
                <c:pt idx="642">
                  <c:v>42395</c:v>
                </c:pt>
                <c:pt idx="643">
                  <c:v>42394</c:v>
                </c:pt>
                <c:pt idx="644">
                  <c:v>42391</c:v>
                </c:pt>
                <c:pt idx="645">
                  <c:v>42390</c:v>
                </c:pt>
                <c:pt idx="646">
                  <c:v>42389</c:v>
                </c:pt>
                <c:pt idx="647">
                  <c:v>42388</c:v>
                </c:pt>
                <c:pt idx="648">
                  <c:v>42387</c:v>
                </c:pt>
                <c:pt idx="649">
                  <c:v>42384</c:v>
                </c:pt>
                <c:pt idx="650">
                  <c:v>42383</c:v>
                </c:pt>
                <c:pt idx="651">
                  <c:v>42382</c:v>
                </c:pt>
                <c:pt idx="652">
                  <c:v>42381</c:v>
                </c:pt>
                <c:pt idx="653">
                  <c:v>42380</c:v>
                </c:pt>
                <c:pt idx="654">
                  <c:v>42377</c:v>
                </c:pt>
                <c:pt idx="655">
                  <c:v>42376</c:v>
                </c:pt>
                <c:pt idx="656">
                  <c:v>42375</c:v>
                </c:pt>
                <c:pt idx="657">
                  <c:v>42374</c:v>
                </c:pt>
                <c:pt idx="658">
                  <c:v>42373</c:v>
                </c:pt>
                <c:pt idx="659">
                  <c:v>42369</c:v>
                </c:pt>
                <c:pt idx="660">
                  <c:v>42368</c:v>
                </c:pt>
                <c:pt idx="661">
                  <c:v>42367</c:v>
                </c:pt>
                <c:pt idx="662">
                  <c:v>42366</c:v>
                </c:pt>
                <c:pt idx="663">
                  <c:v>42363</c:v>
                </c:pt>
                <c:pt idx="664">
                  <c:v>42362</c:v>
                </c:pt>
                <c:pt idx="665">
                  <c:v>42361</c:v>
                </c:pt>
                <c:pt idx="666">
                  <c:v>42360</c:v>
                </c:pt>
                <c:pt idx="667">
                  <c:v>42359</c:v>
                </c:pt>
                <c:pt idx="668">
                  <c:v>42356</c:v>
                </c:pt>
                <c:pt idx="669">
                  <c:v>42355</c:v>
                </c:pt>
                <c:pt idx="670">
                  <c:v>42354</c:v>
                </c:pt>
                <c:pt idx="671">
                  <c:v>42353</c:v>
                </c:pt>
                <c:pt idx="672">
                  <c:v>42352</c:v>
                </c:pt>
                <c:pt idx="673">
                  <c:v>42349</c:v>
                </c:pt>
                <c:pt idx="674">
                  <c:v>42348</c:v>
                </c:pt>
                <c:pt idx="675">
                  <c:v>42347</c:v>
                </c:pt>
                <c:pt idx="676">
                  <c:v>42346</c:v>
                </c:pt>
                <c:pt idx="677">
                  <c:v>42345</c:v>
                </c:pt>
                <c:pt idx="678">
                  <c:v>42342</c:v>
                </c:pt>
                <c:pt idx="679">
                  <c:v>42341</c:v>
                </c:pt>
                <c:pt idx="680">
                  <c:v>42340</c:v>
                </c:pt>
                <c:pt idx="681">
                  <c:v>42339</c:v>
                </c:pt>
                <c:pt idx="682">
                  <c:v>42338</c:v>
                </c:pt>
                <c:pt idx="683">
                  <c:v>42335</c:v>
                </c:pt>
                <c:pt idx="684">
                  <c:v>42334</c:v>
                </c:pt>
                <c:pt idx="685">
                  <c:v>42333</c:v>
                </c:pt>
                <c:pt idx="686">
                  <c:v>42332</c:v>
                </c:pt>
                <c:pt idx="687">
                  <c:v>42331</c:v>
                </c:pt>
                <c:pt idx="688">
                  <c:v>42328</c:v>
                </c:pt>
                <c:pt idx="689">
                  <c:v>42327</c:v>
                </c:pt>
                <c:pt idx="690">
                  <c:v>42326</c:v>
                </c:pt>
                <c:pt idx="691">
                  <c:v>42325</c:v>
                </c:pt>
                <c:pt idx="692">
                  <c:v>42324</c:v>
                </c:pt>
                <c:pt idx="693">
                  <c:v>42321</c:v>
                </c:pt>
                <c:pt idx="694">
                  <c:v>42320</c:v>
                </c:pt>
                <c:pt idx="695">
                  <c:v>42319</c:v>
                </c:pt>
                <c:pt idx="696">
                  <c:v>42318</c:v>
                </c:pt>
                <c:pt idx="697">
                  <c:v>42317</c:v>
                </c:pt>
                <c:pt idx="698">
                  <c:v>42314</c:v>
                </c:pt>
                <c:pt idx="699">
                  <c:v>42313</c:v>
                </c:pt>
                <c:pt idx="700">
                  <c:v>42312</c:v>
                </c:pt>
                <c:pt idx="701">
                  <c:v>42311</c:v>
                </c:pt>
                <c:pt idx="702">
                  <c:v>42310</c:v>
                </c:pt>
                <c:pt idx="703">
                  <c:v>42307</c:v>
                </c:pt>
                <c:pt idx="704">
                  <c:v>42306</c:v>
                </c:pt>
                <c:pt idx="705">
                  <c:v>42305</c:v>
                </c:pt>
                <c:pt idx="706">
                  <c:v>42304</c:v>
                </c:pt>
                <c:pt idx="707">
                  <c:v>42303</c:v>
                </c:pt>
                <c:pt idx="708">
                  <c:v>42300</c:v>
                </c:pt>
                <c:pt idx="709">
                  <c:v>42299</c:v>
                </c:pt>
                <c:pt idx="710">
                  <c:v>42298</c:v>
                </c:pt>
                <c:pt idx="711">
                  <c:v>42297</c:v>
                </c:pt>
                <c:pt idx="712">
                  <c:v>42296</c:v>
                </c:pt>
                <c:pt idx="713">
                  <c:v>42293</c:v>
                </c:pt>
                <c:pt idx="714">
                  <c:v>42292</c:v>
                </c:pt>
                <c:pt idx="715">
                  <c:v>42291</c:v>
                </c:pt>
                <c:pt idx="716">
                  <c:v>42290</c:v>
                </c:pt>
                <c:pt idx="717">
                  <c:v>42289</c:v>
                </c:pt>
                <c:pt idx="718">
                  <c:v>42286</c:v>
                </c:pt>
                <c:pt idx="719">
                  <c:v>42285</c:v>
                </c:pt>
                <c:pt idx="720">
                  <c:v>42277</c:v>
                </c:pt>
                <c:pt idx="721">
                  <c:v>42276</c:v>
                </c:pt>
                <c:pt idx="722">
                  <c:v>42275</c:v>
                </c:pt>
                <c:pt idx="723">
                  <c:v>42272</c:v>
                </c:pt>
                <c:pt idx="724">
                  <c:v>42271</c:v>
                </c:pt>
                <c:pt idx="725">
                  <c:v>42270</c:v>
                </c:pt>
                <c:pt idx="726">
                  <c:v>42269</c:v>
                </c:pt>
                <c:pt idx="727">
                  <c:v>42268</c:v>
                </c:pt>
                <c:pt idx="728">
                  <c:v>42265</c:v>
                </c:pt>
                <c:pt idx="729">
                  <c:v>42264</c:v>
                </c:pt>
                <c:pt idx="730">
                  <c:v>42263</c:v>
                </c:pt>
                <c:pt idx="731">
                  <c:v>42262</c:v>
                </c:pt>
                <c:pt idx="732">
                  <c:v>42261</c:v>
                </c:pt>
                <c:pt idx="733">
                  <c:v>42258</c:v>
                </c:pt>
                <c:pt idx="734">
                  <c:v>42257</c:v>
                </c:pt>
                <c:pt idx="735">
                  <c:v>42256</c:v>
                </c:pt>
                <c:pt idx="736">
                  <c:v>42255</c:v>
                </c:pt>
                <c:pt idx="737">
                  <c:v>42254</c:v>
                </c:pt>
                <c:pt idx="738">
                  <c:v>42249</c:v>
                </c:pt>
                <c:pt idx="739">
                  <c:v>42248</c:v>
                </c:pt>
                <c:pt idx="740">
                  <c:v>42247</c:v>
                </c:pt>
                <c:pt idx="741">
                  <c:v>42244</c:v>
                </c:pt>
                <c:pt idx="742">
                  <c:v>42243</c:v>
                </c:pt>
                <c:pt idx="743">
                  <c:v>42242</c:v>
                </c:pt>
                <c:pt idx="744">
                  <c:v>42241</c:v>
                </c:pt>
                <c:pt idx="745">
                  <c:v>42240</c:v>
                </c:pt>
                <c:pt idx="746">
                  <c:v>42237</c:v>
                </c:pt>
                <c:pt idx="747">
                  <c:v>42236</c:v>
                </c:pt>
                <c:pt idx="748">
                  <c:v>42235</c:v>
                </c:pt>
                <c:pt idx="749">
                  <c:v>42234</c:v>
                </c:pt>
                <c:pt idx="750">
                  <c:v>42233</c:v>
                </c:pt>
                <c:pt idx="751">
                  <c:v>42230</c:v>
                </c:pt>
                <c:pt idx="752">
                  <c:v>42229</c:v>
                </c:pt>
                <c:pt idx="753">
                  <c:v>42228</c:v>
                </c:pt>
                <c:pt idx="754">
                  <c:v>42227</c:v>
                </c:pt>
                <c:pt idx="755">
                  <c:v>42226</c:v>
                </c:pt>
                <c:pt idx="756">
                  <c:v>42223</c:v>
                </c:pt>
                <c:pt idx="757">
                  <c:v>42222</c:v>
                </c:pt>
                <c:pt idx="758">
                  <c:v>42221</c:v>
                </c:pt>
                <c:pt idx="759">
                  <c:v>42220</c:v>
                </c:pt>
                <c:pt idx="760">
                  <c:v>42219</c:v>
                </c:pt>
                <c:pt idx="761">
                  <c:v>42216</c:v>
                </c:pt>
                <c:pt idx="762">
                  <c:v>42215</c:v>
                </c:pt>
                <c:pt idx="763">
                  <c:v>42214</c:v>
                </c:pt>
                <c:pt idx="764">
                  <c:v>42213</c:v>
                </c:pt>
                <c:pt idx="765">
                  <c:v>42212</c:v>
                </c:pt>
                <c:pt idx="766">
                  <c:v>42209</c:v>
                </c:pt>
                <c:pt idx="767">
                  <c:v>42208</c:v>
                </c:pt>
                <c:pt idx="768">
                  <c:v>42207</c:v>
                </c:pt>
                <c:pt idx="769">
                  <c:v>42206</c:v>
                </c:pt>
                <c:pt idx="770">
                  <c:v>42205</c:v>
                </c:pt>
                <c:pt idx="771">
                  <c:v>42202</c:v>
                </c:pt>
                <c:pt idx="772">
                  <c:v>42201</c:v>
                </c:pt>
                <c:pt idx="773">
                  <c:v>42200</c:v>
                </c:pt>
                <c:pt idx="774">
                  <c:v>42199</c:v>
                </c:pt>
                <c:pt idx="775">
                  <c:v>42198</c:v>
                </c:pt>
                <c:pt idx="776">
                  <c:v>42195</c:v>
                </c:pt>
                <c:pt idx="777">
                  <c:v>42194</c:v>
                </c:pt>
                <c:pt idx="778">
                  <c:v>42193</c:v>
                </c:pt>
                <c:pt idx="779">
                  <c:v>42192</c:v>
                </c:pt>
                <c:pt idx="780">
                  <c:v>42191</c:v>
                </c:pt>
                <c:pt idx="781">
                  <c:v>42188</c:v>
                </c:pt>
                <c:pt idx="782">
                  <c:v>42187</c:v>
                </c:pt>
                <c:pt idx="783">
                  <c:v>42186</c:v>
                </c:pt>
                <c:pt idx="784">
                  <c:v>42185</c:v>
                </c:pt>
                <c:pt idx="785">
                  <c:v>42184</c:v>
                </c:pt>
                <c:pt idx="786">
                  <c:v>42181</c:v>
                </c:pt>
                <c:pt idx="787">
                  <c:v>42180</c:v>
                </c:pt>
                <c:pt idx="788">
                  <c:v>42179</c:v>
                </c:pt>
                <c:pt idx="789">
                  <c:v>42178</c:v>
                </c:pt>
                <c:pt idx="790">
                  <c:v>42174</c:v>
                </c:pt>
                <c:pt idx="791">
                  <c:v>42173</c:v>
                </c:pt>
                <c:pt idx="792">
                  <c:v>42172</c:v>
                </c:pt>
                <c:pt idx="793">
                  <c:v>42171</c:v>
                </c:pt>
                <c:pt idx="794">
                  <c:v>42170</c:v>
                </c:pt>
                <c:pt idx="795">
                  <c:v>42167</c:v>
                </c:pt>
                <c:pt idx="796">
                  <c:v>42166</c:v>
                </c:pt>
                <c:pt idx="797">
                  <c:v>42165</c:v>
                </c:pt>
                <c:pt idx="798">
                  <c:v>42164</c:v>
                </c:pt>
                <c:pt idx="799">
                  <c:v>42163</c:v>
                </c:pt>
                <c:pt idx="800">
                  <c:v>42160</c:v>
                </c:pt>
                <c:pt idx="801">
                  <c:v>42159</c:v>
                </c:pt>
                <c:pt idx="802">
                  <c:v>42158</c:v>
                </c:pt>
                <c:pt idx="803">
                  <c:v>42157</c:v>
                </c:pt>
                <c:pt idx="804">
                  <c:v>42156</c:v>
                </c:pt>
                <c:pt idx="805">
                  <c:v>42153</c:v>
                </c:pt>
                <c:pt idx="806">
                  <c:v>42152</c:v>
                </c:pt>
                <c:pt idx="807">
                  <c:v>42151</c:v>
                </c:pt>
                <c:pt idx="808">
                  <c:v>42150</c:v>
                </c:pt>
                <c:pt idx="809">
                  <c:v>42149</c:v>
                </c:pt>
                <c:pt idx="810">
                  <c:v>42146</c:v>
                </c:pt>
                <c:pt idx="811">
                  <c:v>42145</c:v>
                </c:pt>
                <c:pt idx="812">
                  <c:v>42144</c:v>
                </c:pt>
                <c:pt idx="813">
                  <c:v>42143</c:v>
                </c:pt>
                <c:pt idx="814">
                  <c:v>42142</c:v>
                </c:pt>
                <c:pt idx="815">
                  <c:v>42139</c:v>
                </c:pt>
                <c:pt idx="816">
                  <c:v>42138</c:v>
                </c:pt>
                <c:pt idx="817">
                  <c:v>42137</c:v>
                </c:pt>
                <c:pt idx="818">
                  <c:v>42136</c:v>
                </c:pt>
                <c:pt idx="819">
                  <c:v>42135</c:v>
                </c:pt>
                <c:pt idx="820">
                  <c:v>42132</c:v>
                </c:pt>
                <c:pt idx="821">
                  <c:v>42131</c:v>
                </c:pt>
                <c:pt idx="822">
                  <c:v>42130</c:v>
                </c:pt>
                <c:pt idx="823">
                  <c:v>42129</c:v>
                </c:pt>
                <c:pt idx="824">
                  <c:v>42128</c:v>
                </c:pt>
                <c:pt idx="825">
                  <c:v>42124</c:v>
                </c:pt>
                <c:pt idx="826">
                  <c:v>42123</c:v>
                </c:pt>
                <c:pt idx="827">
                  <c:v>42122</c:v>
                </c:pt>
                <c:pt idx="828">
                  <c:v>42121</c:v>
                </c:pt>
                <c:pt idx="829">
                  <c:v>42118</c:v>
                </c:pt>
                <c:pt idx="830">
                  <c:v>42117</c:v>
                </c:pt>
                <c:pt idx="831">
                  <c:v>42116</c:v>
                </c:pt>
                <c:pt idx="832">
                  <c:v>42115</c:v>
                </c:pt>
                <c:pt idx="833">
                  <c:v>42114</c:v>
                </c:pt>
                <c:pt idx="834">
                  <c:v>42111</c:v>
                </c:pt>
                <c:pt idx="835">
                  <c:v>42110</c:v>
                </c:pt>
                <c:pt idx="836">
                  <c:v>42109</c:v>
                </c:pt>
                <c:pt idx="837">
                  <c:v>42108</c:v>
                </c:pt>
                <c:pt idx="838">
                  <c:v>42107</c:v>
                </c:pt>
                <c:pt idx="839">
                  <c:v>42104</c:v>
                </c:pt>
                <c:pt idx="840">
                  <c:v>42103</c:v>
                </c:pt>
                <c:pt idx="841">
                  <c:v>42102</c:v>
                </c:pt>
                <c:pt idx="842">
                  <c:v>42101</c:v>
                </c:pt>
                <c:pt idx="843">
                  <c:v>42097</c:v>
                </c:pt>
                <c:pt idx="844">
                  <c:v>42096</c:v>
                </c:pt>
                <c:pt idx="845">
                  <c:v>42095</c:v>
                </c:pt>
                <c:pt idx="846">
                  <c:v>42094</c:v>
                </c:pt>
                <c:pt idx="847">
                  <c:v>42093</c:v>
                </c:pt>
                <c:pt idx="848">
                  <c:v>42090</c:v>
                </c:pt>
                <c:pt idx="849">
                  <c:v>42089</c:v>
                </c:pt>
                <c:pt idx="850">
                  <c:v>42088</c:v>
                </c:pt>
                <c:pt idx="851">
                  <c:v>42087</c:v>
                </c:pt>
                <c:pt idx="852">
                  <c:v>42086</c:v>
                </c:pt>
                <c:pt idx="853">
                  <c:v>42083</c:v>
                </c:pt>
                <c:pt idx="854">
                  <c:v>42082</c:v>
                </c:pt>
                <c:pt idx="855">
                  <c:v>42081</c:v>
                </c:pt>
                <c:pt idx="856">
                  <c:v>42080</c:v>
                </c:pt>
                <c:pt idx="857">
                  <c:v>42079</c:v>
                </c:pt>
                <c:pt idx="858">
                  <c:v>42076</c:v>
                </c:pt>
                <c:pt idx="859">
                  <c:v>42075</c:v>
                </c:pt>
                <c:pt idx="860">
                  <c:v>42074</c:v>
                </c:pt>
                <c:pt idx="861">
                  <c:v>42073</c:v>
                </c:pt>
                <c:pt idx="862">
                  <c:v>42072</c:v>
                </c:pt>
                <c:pt idx="863">
                  <c:v>42069</c:v>
                </c:pt>
                <c:pt idx="864">
                  <c:v>42068</c:v>
                </c:pt>
                <c:pt idx="865">
                  <c:v>42067</c:v>
                </c:pt>
                <c:pt idx="866">
                  <c:v>42066</c:v>
                </c:pt>
                <c:pt idx="867">
                  <c:v>42065</c:v>
                </c:pt>
                <c:pt idx="868">
                  <c:v>42062</c:v>
                </c:pt>
                <c:pt idx="869">
                  <c:v>42061</c:v>
                </c:pt>
                <c:pt idx="870">
                  <c:v>42060</c:v>
                </c:pt>
                <c:pt idx="871">
                  <c:v>42052</c:v>
                </c:pt>
                <c:pt idx="872">
                  <c:v>42051</c:v>
                </c:pt>
                <c:pt idx="873">
                  <c:v>42048</c:v>
                </c:pt>
                <c:pt idx="874">
                  <c:v>42047</c:v>
                </c:pt>
                <c:pt idx="875">
                  <c:v>42046</c:v>
                </c:pt>
                <c:pt idx="876">
                  <c:v>42045</c:v>
                </c:pt>
                <c:pt idx="877">
                  <c:v>42044</c:v>
                </c:pt>
                <c:pt idx="878">
                  <c:v>42041</c:v>
                </c:pt>
                <c:pt idx="879">
                  <c:v>42040</c:v>
                </c:pt>
                <c:pt idx="880">
                  <c:v>42039</c:v>
                </c:pt>
                <c:pt idx="881">
                  <c:v>42038</c:v>
                </c:pt>
                <c:pt idx="882">
                  <c:v>42037</c:v>
                </c:pt>
                <c:pt idx="883">
                  <c:v>42034</c:v>
                </c:pt>
                <c:pt idx="884">
                  <c:v>42033</c:v>
                </c:pt>
                <c:pt idx="885">
                  <c:v>42032</c:v>
                </c:pt>
                <c:pt idx="886">
                  <c:v>42031</c:v>
                </c:pt>
                <c:pt idx="887">
                  <c:v>42030</c:v>
                </c:pt>
                <c:pt idx="888">
                  <c:v>42027</c:v>
                </c:pt>
                <c:pt idx="889">
                  <c:v>42026</c:v>
                </c:pt>
                <c:pt idx="890">
                  <c:v>42025</c:v>
                </c:pt>
                <c:pt idx="891">
                  <c:v>42024</c:v>
                </c:pt>
                <c:pt idx="892">
                  <c:v>42023</c:v>
                </c:pt>
                <c:pt idx="893">
                  <c:v>42020</c:v>
                </c:pt>
                <c:pt idx="894">
                  <c:v>42019</c:v>
                </c:pt>
                <c:pt idx="895">
                  <c:v>42018</c:v>
                </c:pt>
                <c:pt idx="896">
                  <c:v>42017</c:v>
                </c:pt>
                <c:pt idx="897">
                  <c:v>42016</c:v>
                </c:pt>
                <c:pt idx="898">
                  <c:v>42013</c:v>
                </c:pt>
                <c:pt idx="899">
                  <c:v>42012</c:v>
                </c:pt>
                <c:pt idx="900">
                  <c:v>42011</c:v>
                </c:pt>
                <c:pt idx="901">
                  <c:v>42010</c:v>
                </c:pt>
                <c:pt idx="902">
                  <c:v>42009</c:v>
                </c:pt>
                <c:pt idx="903">
                  <c:v>42004</c:v>
                </c:pt>
                <c:pt idx="904">
                  <c:v>42003</c:v>
                </c:pt>
                <c:pt idx="905">
                  <c:v>42002</c:v>
                </c:pt>
                <c:pt idx="906">
                  <c:v>41999</c:v>
                </c:pt>
                <c:pt idx="907">
                  <c:v>41998</c:v>
                </c:pt>
                <c:pt idx="908">
                  <c:v>41997</c:v>
                </c:pt>
                <c:pt idx="909">
                  <c:v>41996</c:v>
                </c:pt>
                <c:pt idx="910">
                  <c:v>41995</c:v>
                </c:pt>
                <c:pt idx="911">
                  <c:v>41992</c:v>
                </c:pt>
                <c:pt idx="912">
                  <c:v>41991</c:v>
                </c:pt>
                <c:pt idx="913">
                  <c:v>41990</c:v>
                </c:pt>
                <c:pt idx="914">
                  <c:v>41989</c:v>
                </c:pt>
                <c:pt idx="915">
                  <c:v>41988</c:v>
                </c:pt>
                <c:pt idx="916">
                  <c:v>41985</c:v>
                </c:pt>
                <c:pt idx="917">
                  <c:v>41984</c:v>
                </c:pt>
                <c:pt idx="918">
                  <c:v>41983</c:v>
                </c:pt>
                <c:pt idx="919">
                  <c:v>41982</c:v>
                </c:pt>
                <c:pt idx="920">
                  <c:v>41981</c:v>
                </c:pt>
                <c:pt idx="921">
                  <c:v>41978</c:v>
                </c:pt>
                <c:pt idx="922">
                  <c:v>41977</c:v>
                </c:pt>
                <c:pt idx="923">
                  <c:v>41976</c:v>
                </c:pt>
                <c:pt idx="924">
                  <c:v>41975</c:v>
                </c:pt>
                <c:pt idx="925">
                  <c:v>41974</c:v>
                </c:pt>
                <c:pt idx="926">
                  <c:v>41971</c:v>
                </c:pt>
                <c:pt idx="927">
                  <c:v>41970</c:v>
                </c:pt>
                <c:pt idx="928">
                  <c:v>41969</c:v>
                </c:pt>
                <c:pt idx="929">
                  <c:v>41968</c:v>
                </c:pt>
                <c:pt idx="930">
                  <c:v>41967</c:v>
                </c:pt>
                <c:pt idx="931">
                  <c:v>41964</c:v>
                </c:pt>
                <c:pt idx="932">
                  <c:v>41963</c:v>
                </c:pt>
                <c:pt idx="933">
                  <c:v>41962</c:v>
                </c:pt>
                <c:pt idx="934">
                  <c:v>41961</c:v>
                </c:pt>
                <c:pt idx="935">
                  <c:v>41960</c:v>
                </c:pt>
                <c:pt idx="936">
                  <c:v>41957</c:v>
                </c:pt>
                <c:pt idx="937">
                  <c:v>41956</c:v>
                </c:pt>
                <c:pt idx="938">
                  <c:v>41955</c:v>
                </c:pt>
                <c:pt idx="939">
                  <c:v>41954</c:v>
                </c:pt>
                <c:pt idx="940">
                  <c:v>41953</c:v>
                </c:pt>
                <c:pt idx="941">
                  <c:v>41950</c:v>
                </c:pt>
                <c:pt idx="942">
                  <c:v>41949</c:v>
                </c:pt>
                <c:pt idx="943">
                  <c:v>41948</c:v>
                </c:pt>
                <c:pt idx="944">
                  <c:v>41947</c:v>
                </c:pt>
                <c:pt idx="945">
                  <c:v>41946</c:v>
                </c:pt>
                <c:pt idx="946">
                  <c:v>41943</c:v>
                </c:pt>
                <c:pt idx="947">
                  <c:v>41942</c:v>
                </c:pt>
                <c:pt idx="948">
                  <c:v>41941</c:v>
                </c:pt>
                <c:pt idx="949">
                  <c:v>41940</c:v>
                </c:pt>
                <c:pt idx="950">
                  <c:v>41939</c:v>
                </c:pt>
                <c:pt idx="951">
                  <c:v>41936</c:v>
                </c:pt>
                <c:pt idx="952">
                  <c:v>41935</c:v>
                </c:pt>
                <c:pt idx="953">
                  <c:v>41934</c:v>
                </c:pt>
                <c:pt idx="954">
                  <c:v>41933</c:v>
                </c:pt>
                <c:pt idx="955">
                  <c:v>41932</c:v>
                </c:pt>
                <c:pt idx="956">
                  <c:v>41929</c:v>
                </c:pt>
                <c:pt idx="957">
                  <c:v>41928</c:v>
                </c:pt>
                <c:pt idx="958">
                  <c:v>41927</c:v>
                </c:pt>
                <c:pt idx="959">
                  <c:v>41926</c:v>
                </c:pt>
                <c:pt idx="960">
                  <c:v>41925</c:v>
                </c:pt>
                <c:pt idx="961">
                  <c:v>41922</c:v>
                </c:pt>
                <c:pt idx="962">
                  <c:v>41921</c:v>
                </c:pt>
                <c:pt idx="963">
                  <c:v>41920</c:v>
                </c:pt>
                <c:pt idx="964">
                  <c:v>41912</c:v>
                </c:pt>
                <c:pt idx="965">
                  <c:v>41911</c:v>
                </c:pt>
                <c:pt idx="966">
                  <c:v>41908</c:v>
                </c:pt>
                <c:pt idx="967">
                  <c:v>41907</c:v>
                </c:pt>
                <c:pt idx="968">
                  <c:v>41906</c:v>
                </c:pt>
                <c:pt idx="969">
                  <c:v>41905</c:v>
                </c:pt>
                <c:pt idx="970">
                  <c:v>41904</c:v>
                </c:pt>
                <c:pt idx="971">
                  <c:v>41901</c:v>
                </c:pt>
                <c:pt idx="972">
                  <c:v>41900</c:v>
                </c:pt>
                <c:pt idx="973">
                  <c:v>41899</c:v>
                </c:pt>
                <c:pt idx="974">
                  <c:v>41898</c:v>
                </c:pt>
                <c:pt idx="975">
                  <c:v>41897</c:v>
                </c:pt>
                <c:pt idx="976">
                  <c:v>41894</c:v>
                </c:pt>
                <c:pt idx="977">
                  <c:v>41893</c:v>
                </c:pt>
                <c:pt idx="978">
                  <c:v>41892</c:v>
                </c:pt>
                <c:pt idx="979">
                  <c:v>41891</c:v>
                </c:pt>
                <c:pt idx="980">
                  <c:v>41887</c:v>
                </c:pt>
                <c:pt idx="981">
                  <c:v>41886</c:v>
                </c:pt>
                <c:pt idx="982">
                  <c:v>41885</c:v>
                </c:pt>
                <c:pt idx="983">
                  <c:v>41884</c:v>
                </c:pt>
                <c:pt idx="984">
                  <c:v>41883</c:v>
                </c:pt>
                <c:pt idx="985">
                  <c:v>41880</c:v>
                </c:pt>
                <c:pt idx="986">
                  <c:v>41879</c:v>
                </c:pt>
                <c:pt idx="987">
                  <c:v>41878</c:v>
                </c:pt>
                <c:pt idx="988">
                  <c:v>41877</c:v>
                </c:pt>
                <c:pt idx="989">
                  <c:v>41876</c:v>
                </c:pt>
                <c:pt idx="990">
                  <c:v>41873</c:v>
                </c:pt>
                <c:pt idx="991">
                  <c:v>41872</c:v>
                </c:pt>
                <c:pt idx="992">
                  <c:v>41871</c:v>
                </c:pt>
                <c:pt idx="993">
                  <c:v>41870</c:v>
                </c:pt>
                <c:pt idx="994">
                  <c:v>41869</c:v>
                </c:pt>
                <c:pt idx="995">
                  <c:v>41866</c:v>
                </c:pt>
                <c:pt idx="996">
                  <c:v>41865</c:v>
                </c:pt>
                <c:pt idx="997">
                  <c:v>41864</c:v>
                </c:pt>
                <c:pt idx="998">
                  <c:v>41863</c:v>
                </c:pt>
                <c:pt idx="999">
                  <c:v>41862</c:v>
                </c:pt>
                <c:pt idx="1000">
                  <c:v>41859</c:v>
                </c:pt>
                <c:pt idx="1001">
                  <c:v>41858</c:v>
                </c:pt>
                <c:pt idx="1002">
                  <c:v>41857</c:v>
                </c:pt>
                <c:pt idx="1003">
                  <c:v>41856</c:v>
                </c:pt>
                <c:pt idx="1004">
                  <c:v>41855</c:v>
                </c:pt>
                <c:pt idx="1005">
                  <c:v>41852</c:v>
                </c:pt>
                <c:pt idx="1006">
                  <c:v>41851</c:v>
                </c:pt>
                <c:pt idx="1007">
                  <c:v>41850</c:v>
                </c:pt>
                <c:pt idx="1008">
                  <c:v>41849</c:v>
                </c:pt>
                <c:pt idx="1009">
                  <c:v>41848</c:v>
                </c:pt>
                <c:pt idx="1010">
                  <c:v>41845</c:v>
                </c:pt>
                <c:pt idx="1011">
                  <c:v>41844</c:v>
                </c:pt>
                <c:pt idx="1012">
                  <c:v>41843</c:v>
                </c:pt>
                <c:pt idx="1013">
                  <c:v>41842</c:v>
                </c:pt>
                <c:pt idx="1014">
                  <c:v>41841</c:v>
                </c:pt>
                <c:pt idx="1015">
                  <c:v>41838</c:v>
                </c:pt>
                <c:pt idx="1016">
                  <c:v>41837</c:v>
                </c:pt>
                <c:pt idx="1017">
                  <c:v>41836</c:v>
                </c:pt>
                <c:pt idx="1018">
                  <c:v>41835</c:v>
                </c:pt>
                <c:pt idx="1019">
                  <c:v>41834</c:v>
                </c:pt>
                <c:pt idx="1020">
                  <c:v>41831</c:v>
                </c:pt>
                <c:pt idx="1021">
                  <c:v>41830</c:v>
                </c:pt>
                <c:pt idx="1022">
                  <c:v>41829</c:v>
                </c:pt>
                <c:pt idx="1023">
                  <c:v>41828</c:v>
                </c:pt>
                <c:pt idx="1024">
                  <c:v>41827</c:v>
                </c:pt>
                <c:pt idx="1025">
                  <c:v>41824</c:v>
                </c:pt>
                <c:pt idx="1026">
                  <c:v>41823</c:v>
                </c:pt>
                <c:pt idx="1027">
                  <c:v>41822</c:v>
                </c:pt>
                <c:pt idx="1028">
                  <c:v>41821</c:v>
                </c:pt>
                <c:pt idx="1029">
                  <c:v>41820</c:v>
                </c:pt>
                <c:pt idx="1030">
                  <c:v>41817</c:v>
                </c:pt>
                <c:pt idx="1031">
                  <c:v>41816</c:v>
                </c:pt>
                <c:pt idx="1032">
                  <c:v>41815</c:v>
                </c:pt>
                <c:pt idx="1033">
                  <c:v>41814</c:v>
                </c:pt>
                <c:pt idx="1034">
                  <c:v>41813</c:v>
                </c:pt>
                <c:pt idx="1035">
                  <c:v>41810</c:v>
                </c:pt>
                <c:pt idx="1036">
                  <c:v>41809</c:v>
                </c:pt>
                <c:pt idx="1037">
                  <c:v>41808</c:v>
                </c:pt>
                <c:pt idx="1038">
                  <c:v>41807</c:v>
                </c:pt>
                <c:pt idx="1039">
                  <c:v>41806</c:v>
                </c:pt>
                <c:pt idx="1040">
                  <c:v>41803</c:v>
                </c:pt>
                <c:pt idx="1041">
                  <c:v>41802</c:v>
                </c:pt>
                <c:pt idx="1042">
                  <c:v>41801</c:v>
                </c:pt>
                <c:pt idx="1043">
                  <c:v>41800</c:v>
                </c:pt>
                <c:pt idx="1044">
                  <c:v>41799</c:v>
                </c:pt>
                <c:pt idx="1045">
                  <c:v>41796</c:v>
                </c:pt>
                <c:pt idx="1046">
                  <c:v>41795</c:v>
                </c:pt>
                <c:pt idx="1047">
                  <c:v>41794</c:v>
                </c:pt>
                <c:pt idx="1048">
                  <c:v>41793</c:v>
                </c:pt>
                <c:pt idx="1049">
                  <c:v>41789</c:v>
                </c:pt>
                <c:pt idx="1050">
                  <c:v>41788</c:v>
                </c:pt>
                <c:pt idx="1051">
                  <c:v>41787</c:v>
                </c:pt>
                <c:pt idx="1052">
                  <c:v>41786</c:v>
                </c:pt>
                <c:pt idx="1053">
                  <c:v>41785</c:v>
                </c:pt>
                <c:pt idx="1054">
                  <c:v>41782</c:v>
                </c:pt>
                <c:pt idx="1055">
                  <c:v>41781</c:v>
                </c:pt>
                <c:pt idx="1056">
                  <c:v>41780</c:v>
                </c:pt>
                <c:pt idx="1057">
                  <c:v>41779</c:v>
                </c:pt>
                <c:pt idx="1058">
                  <c:v>41778</c:v>
                </c:pt>
                <c:pt idx="1059">
                  <c:v>41775</c:v>
                </c:pt>
                <c:pt idx="1060">
                  <c:v>41774</c:v>
                </c:pt>
                <c:pt idx="1061">
                  <c:v>41773</c:v>
                </c:pt>
                <c:pt idx="1062">
                  <c:v>41772</c:v>
                </c:pt>
                <c:pt idx="1063">
                  <c:v>41771</c:v>
                </c:pt>
                <c:pt idx="1064">
                  <c:v>41768</c:v>
                </c:pt>
                <c:pt idx="1065">
                  <c:v>41767</c:v>
                </c:pt>
                <c:pt idx="1066">
                  <c:v>41766</c:v>
                </c:pt>
                <c:pt idx="1067">
                  <c:v>41765</c:v>
                </c:pt>
                <c:pt idx="1068">
                  <c:v>41764</c:v>
                </c:pt>
                <c:pt idx="1069">
                  <c:v>41759</c:v>
                </c:pt>
                <c:pt idx="1070">
                  <c:v>41758</c:v>
                </c:pt>
                <c:pt idx="1071">
                  <c:v>41757</c:v>
                </c:pt>
                <c:pt idx="1072">
                  <c:v>41754</c:v>
                </c:pt>
                <c:pt idx="1073">
                  <c:v>41753</c:v>
                </c:pt>
                <c:pt idx="1074">
                  <c:v>41752</c:v>
                </c:pt>
                <c:pt idx="1075">
                  <c:v>41751</c:v>
                </c:pt>
                <c:pt idx="1076">
                  <c:v>41750</c:v>
                </c:pt>
                <c:pt idx="1077">
                  <c:v>41747</c:v>
                </c:pt>
                <c:pt idx="1078">
                  <c:v>41746</c:v>
                </c:pt>
                <c:pt idx="1079">
                  <c:v>41745</c:v>
                </c:pt>
                <c:pt idx="1080">
                  <c:v>41744</c:v>
                </c:pt>
                <c:pt idx="1081">
                  <c:v>41743</c:v>
                </c:pt>
                <c:pt idx="1082">
                  <c:v>41740</c:v>
                </c:pt>
                <c:pt idx="1083">
                  <c:v>41739</c:v>
                </c:pt>
                <c:pt idx="1084">
                  <c:v>41738</c:v>
                </c:pt>
                <c:pt idx="1085">
                  <c:v>41737</c:v>
                </c:pt>
                <c:pt idx="1086">
                  <c:v>41733</c:v>
                </c:pt>
                <c:pt idx="1087">
                  <c:v>41732</c:v>
                </c:pt>
                <c:pt idx="1088">
                  <c:v>41731</c:v>
                </c:pt>
                <c:pt idx="1089">
                  <c:v>41730</c:v>
                </c:pt>
                <c:pt idx="1090">
                  <c:v>41729</c:v>
                </c:pt>
                <c:pt idx="1091">
                  <c:v>41726</c:v>
                </c:pt>
                <c:pt idx="1092">
                  <c:v>41725</c:v>
                </c:pt>
                <c:pt idx="1093">
                  <c:v>41724</c:v>
                </c:pt>
                <c:pt idx="1094">
                  <c:v>41723</c:v>
                </c:pt>
                <c:pt idx="1095">
                  <c:v>41722</c:v>
                </c:pt>
                <c:pt idx="1096">
                  <c:v>41719</c:v>
                </c:pt>
                <c:pt idx="1097">
                  <c:v>41718</c:v>
                </c:pt>
                <c:pt idx="1098">
                  <c:v>41717</c:v>
                </c:pt>
                <c:pt idx="1099">
                  <c:v>41716</c:v>
                </c:pt>
                <c:pt idx="1100">
                  <c:v>41715</c:v>
                </c:pt>
                <c:pt idx="1101">
                  <c:v>41712</c:v>
                </c:pt>
                <c:pt idx="1102">
                  <c:v>41711</c:v>
                </c:pt>
                <c:pt idx="1103">
                  <c:v>41710</c:v>
                </c:pt>
                <c:pt idx="1104">
                  <c:v>41709</c:v>
                </c:pt>
                <c:pt idx="1105">
                  <c:v>41708</c:v>
                </c:pt>
                <c:pt idx="1106">
                  <c:v>41705</c:v>
                </c:pt>
                <c:pt idx="1107">
                  <c:v>41704</c:v>
                </c:pt>
                <c:pt idx="1108">
                  <c:v>41703</c:v>
                </c:pt>
                <c:pt idx="1109">
                  <c:v>41702</c:v>
                </c:pt>
                <c:pt idx="1110">
                  <c:v>41701</c:v>
                </c:pt>
                <c:pt idx="1111">
                  <c:v>41698</c:v>
                </c:pt>
                <c:pt idx="1112">
                  <c:v>41697</c:v>
                </c:pt>
                <c:pt idx="1113">
                  <c:v>41696</c:v>
                </c:pt>
                <c:pt idx="1114">
                  <c:v>41695</c:v>
                </c:pt>
                <c:pt idx="1115">
                  <c:v>41694</c:v>
                </c:pt>
                <c:pt idx="1116">
                  <c:v>41691</c:v>
                </c:pt>
                <c:pt idx="1117">
                  <c:v>41690</c:v>
                </c:pt>
                <c:pt idx="1118">
                  <c:v>41689</c:v>
                </c:pt>
                <c:pt idx="1119">
                  <c:v>41688</c:v>
                </c:pt>
                <c:pt idx="1120">
                  <c:v>41687</c:v>
                </c:pt>
                <c:pt idx="1121">
                  <c:v>41684</c:v>
                </c:pt>
                <c:pt idx="1122">
                  <c:v>41683</c:v>
                </c:pt>
                <c:pt idx="1123">
                  <c:v>41682</c:v>
                </c:pt>
                <c:pt idx="1124">
                  <c:v>41681</c:v>
                </c:pt>
                <c:pt idx="1125">
                  <c:v>41680</c:v>
                </c:pt>
                <c:pt idx="1126">
                  <c:v>41677</c:v>
                </c:pt>
                <c:pt idx="1127">
                  <c:v>41669</c:v>
                </c:pt>
                <c:pt idx="1128">
                  <c:v>41668</c:v>
                </c:pt>
                <c:pt idx="1129">
                  <c:v>41667</c:v>
                </c:pt>
                <c:pt idx="1130">
                  <c:v>41666</c:v>
                </c:pt>
                <c:pt idx="1131">
                  <c:v>41663</c:v>
                </c:pt>
                <c:pt idx="1132">
                  <c:v>41662</c:v>
                </c:pt>
                <c:pt idx="1133">
                  <c:v>41661</c:v>
                </c:pt>
                <c:pt idx="1134">
                  <c:v>41660</c:v>
                </c:pt>
                <c:pt idx="1135">
                  <c:v>41659</c:v>
                </c:pt>
                <c:pt idx="1136">
                  <c:v>41656</c:v>
                </c:pt>
                <c:pt idx="1137">
                  <c:v>41655</c:v>
                </c:pt>
                <c:pt idx="1138">
                  <c:v>41654</c:v>
                </c:pt>
                <c:pt idx="1139">
                  <c:v>41653</c:v>
                </c:pt>
                <c:pt idx="1140">
                  <c:v>41652</c:v>
                </c:pt>
                <c:pt idx="1141">
                  <c:v>41649</c:v>
                </c:pt>
                <c:pt idx="1142">
                  <c:v>41648</c:v>
                </c:pt>
                <c:pt idx="1143">
                  <c:v>41647</c:v>
                </c:pt>
                <c:pt idx="1144">
                  <c:v>41646</c:v>
                </c:pt>
                <c:pt idx="1145">
                  <c:v>41645</c:v>
                </c:pt>
                <c:pt idx="1146">
                  <c:v>41642</c:v>
                </c:pt>
                <c:pt idx="1147">
                  <c:v>41641</c:v>
                </c:pt>
                <c:pt idx="1148">
                  <c:v>41639</c:v>
                </c:pt>
                <c:pt idx="1149">
                  <c:v>41638</c:v>
                </c:pt>
                <c:pt idx="1150">
                  <c:v>41635</c:v>
                </c:pt>
                <c:pt idx="1151">
                  <c:v>41634</c:v>
                </c:pt>
                <c:pt idx="1152">
                  <c:v>41633</c:v>
                </c:pt>
                <c:pt idx="1153">
                  <c:v>41632</c:v>
                </c:pt>
                <c:pt idx="1154">
                  <c:v>41631</c:v>
                </c:pt>
                <c:pt idx="1155">
                  <c:v>41628</c:v>
                </c:pt>
                <c:pt idx="1156">
                  <c:v>41627</c:v>
                </c:pt>
                <c:pt idx="1157">
                  <c:v>41626</c:v>
                </c:pt>
                <c:pt idx="1158">
                  <c:v>41625</c:v>
                </c:pt>
                <c:pt idx="1159">
                  <c:v>41624</c:v>
                </c:pt>
                <c:pt idx="1160">
                  <c:v>41621</c:v>
                </c:pt>
                <c:pt idx="1161">
                  <c:v>41620</c:v>
                </c:pt>
                <c:pt idx="1162">
                  <c:v>41619</c:v>
                </c:pt>
                <c:pt idx="1163">
                  <c:v>41618</c:v>
                </c:pt>
                <c:pt idx="1164">
                  <c:v>41617</c:v>
                </c:pt>
                <c:pt idx="1165">
                  <c:v>41614</c:v>
                </c:pt>
                <c:pt idx="1166">
                  <c:v>41613</c:v>
                </c:pt>
                <c:pt idx="1167">
                  <c:v>41612</c:v>
                </c:pt>
                <c:pt idx="1168">
                  <c:v>41611</c:v>
                </c:pt>
                <c:pt idx="1169">
                  <c:v>41610</c:v>
                </c:pt>
                <c:pt idx="1170">
                  <c:v>41607</c:v>
                </c:pt>
                <c:pt idx="1171">
                  <c:v>41606</c:v>
                </c:pt>
                <c:pt idx="1172">
                  <c:v>41605</c:v>
                </c:pt>
                <c:pt idx="1173">
                  <c:v>41604</c:v>
                </c:pt>
                <c:pt idx="1174">
                  <c:v>41603</c:v>
                </c:pt>
                <c:pt idx="1175">
                  <c:v>41600</c:v>
                </c:pt>
                <c:pt idx="1176">
                  <c:v>41599</c:v>
                </c:pt>
                <c:pt idx="1177">
                  <c:v>41598</c:v>
                </c:pt>
                <c:pt idx="1178">
                  <c:v>41597</c:v>
                </c:pt>
                <c:pt idx="1179">
                  <c:v>41596</c:v>
                </c:pt>
                <c:pt idx="1180">
                  <c:v>41593</c:v>
                </c:pt>
                <c:pt idx="1181">
                  <c:v>41592</c:v>
                </c:pt>
                <c:pt idx="1182">
                  <c:v>41591</c:v>
                </c:pt>
                <c:pt idx="1183">
                  <c:v>41590</c:v>
                </c:pt>
                <c:pt idx="1184">
                  <c:v>41589</c:v>
                </c:pt>
                <c:pt idx="1185">
                  <c:v>41586</c:v>
                </c:pt>
                <c:pt idx="1186">
                  <c:v>41585</c:v>
                </c:pt>
                <c:pt idx="1187">
                  <c:v>41584</c:v>
                </c:pt>
                <c:pt idx="1188">
                  <c:v>41583</c:v>
                </c:pt>
                <c:pt idx="1189">
                  <c:v>41582</c:v>
                </c:pt>
                <c:pt idx="1190">
                  <c:v>41579</c:v>
                </c:pt>
                <c:pt idx="1191">
                  <c:v>41578</c:v>
                </c:pt>
                <c:pt idx="1192">
                  <c:v>41577</c:v>
                </c:pt>
                <c:pt idx="1193">
                  <c:v>41576</c:v>
                </c:pt>
                <c:pt idx="1194">
                  <c:v>41575</c:v>
                </c:pt>
                <c:pt idx="1195">
                  <c:v>41572</c:v>
                </c:pt>
                <c:pt idx="1196">
                  <c:v>41571</c:v>
                </c:pt>
                <c:pt idx="1197">
                  <c:v>41570</c:v>
                </c:pt>
                <c:pt idx="1198">
                  <c:v>41569</c:v>
                </c:pt>
                <c:pt idx="1199">
                  <c:v>41568</c:v>
                </c:pt>
                <c:pt idx="1200">
                  <c:v>41565</c:v>
                </c:pt>
                <c:pt idx="1201">
                  <c:v>41564</c:v>
                </c:pt>
                <c:pt idx="1202">
                  <c:v>41563</c:v>
                </c:pt>
                <c:pt idx="1203">
                  <c:v>41562</c:v>
                </c:pt>
                <c:pt idx="1204">
                  <c:v>41561</c:v>
                </c:pt>
                <c:pt idx="1205">
                  <c:v>41558</c:v>
                </c:pt>
                <c:pt idx="1206">
                  <c:v>41557</c:v>
                </c:pt>
                <c:pt idx="1207">
                  <c:v>41556</c:v>
                </c:pt>
                <c:pt idx="1208">
                  <c:v>41555</c:v>
                </c:pt>
                <c:pt idx="1209">
                  <c:v>41547</c:v>
                </c:pt>
                <c:pt idx="1210">
                  <c:v>41544</c:v>
                </c:pt>
                <c:pt idx="1211">
                  <c:v>41543</c:v>
                </c:pt>
                <c:pt idx="1212">
                  <c:v>41542</c:v>
                </c:pt>
                <c:pt idx="1213">
                  <c:v>41541</c:v>
                </c:pt>
                <c:pt idx="1214">
                  <c:v>41540</c:v>
                </c:pt>
                <c:pt idx="1215">
                  <c:v>41535</c:v>
                </c:pt>
                <c:pt idx="1216">
                  <c:v>41534</c:v>
                </c:pt>
                <c:pt idx="1217">
                  <c:v>41533</c:v>
                </c:pt>
                <c:pt idx="1218">
                  <c:v>41530</c:v>
                </c:pt>
                <c:pt idx="1219">
                  <c:v>41529</c:v>
                </c:pt>
                <c:pt idx="1220">
                  <c:v>41528</c:v>
                </c:pt>
                <c:pt idx="1221">
                  <c:v>41527</c:v>
                </c:pt>
                <c:pt idx="1222">
                  <c:v>41526</c:v>
                </c:pt>
                <c:pt idx="1223">
                  <c:v>41523</c:v>
                </c:pt>
                <c:pt idx="1224">
                  <c:v>41522</c:v>
                </c:pt>
                <c:pt idx="1225">
                  <c:v>41521</c:v>
                </c:pt>
                <c:pt idx="1226">
                  <c:v>41520</c:v>
                </c:pt>
                <c:pt idx="1227">
                  <c:v>41519</c:v>
                </c:pt>
                <c:pt idx="1228">
                  <c:v>41516</c:v>
                </c:pt>
                <c:pt idx="1229">
                  <c:v>41515</c:v>
                </c:pt>
                <c:pt idx="1230">
                  <c:v>41514</c:v>
                </c:pt>
                <c:pt idx="1231">
                  <c:v>41513</c:v>
                </c:pt>
                <c:pt idx="1232">
                  <c:v>41512</c:v>
                </c:pt>
                <c:pt idx="1233">
                  <c:v>41509</c:v>
                </c:pt>
                <c:pt idx="1234">
                  <c:v>41508</c:v>
                </c:pt>
                <c:pt idx="1235">
                  <c:v>41507</c:v>
                </c:pt>
                <c:pt idx="1236">
                  <c:v>41506</c:v>
                </c:pt>
                <c:pt idx="1237">
                  <c:v>41505</c:v>
                </c:pt>
                <c:pt idx="1238">
                  <c:v>41502</c:v>
                </c:pt>
                <c:pt idx="1239">
                  <c:v>41501</c:v>
                </c:pt>
                <c:pt idx="1240">
                  <c:v>41500</c:v>
                </c:pt>
                <c:pt idx="1241">
                  <c:v>41499</c:v>
                </c:pt>
                <c:pt idx="1242">
                  <c:v>41498</c:v>
                </c:pt>
                <c:pt idx="1243">
                  <c:v>41495</c:v>
                </c:pt>
                <c:pt idx="1244">
                  <c:v>41494</c:v>
                </c:pt>
                <c:pt idx="1245">
                  <c:v>41493</c:v>
                </c:pt>
                <c:pt idx="1246">
                  <c:v>41492</c:v>
                </c:pt>
                <c:pt idx="1247">
                  <c:v>41491</c:v>
                </c:pt>
                <c:pt idx="1248">
                  <c:v>41488</c:v>
                </c:pt>
                <c:pt idx="1249">
                  <c:v>41487</c:v>
                </c:pt>
                <c:pt idx="1250">
                  <c:v>41486</c:v>
                </c:pt>
                <c:pt idx="1251">
                  <c:v>41485</c:v>
                </c:pt>
                <c:pt idx="1252">
                  <c:v>41484</c:v>
                </c:pt>
                <c:pt idx="1253">
                  <c:v>41481</c:v>
                </c:pt>
                <c:pt idx="1254">
                  <c:v>41480</c:v>
                </c:pt>
                <c:pt idx="1255">
                  <c:v>41479</c:v>
                </c:pt>
                <c:pt idx="1256">
                  <c:v>41478</c:v>
                </c:pt>
                <c:pt idx="1257">
                  <c:v>41477</c:v>
                </c:pt>
                <c:pt idx="1258">
                  <c:v>41474</c:v>
                </c:pt>
                <c:pt idx="1259">
                  <c:v>41473</c:v>
                </c:pt>
                <c:pt idx="1260">
                  <c:v>41472</c:v>
                </c:pt>
                <c:pt idx="1261">
                  <c:v>41471</c:v>
                </c:pt>
                <c:pt idx="1262">
                  <c:v>41470</c:v>
                </c:pt>
                <c:pt idx="1263">
                  <c:v>41467</c:v>
                </c:pt>
                <c:pt idx="1264">
                  <c:v>41466</c:v>
                </c:pt>
                <c:pt idx="1265">
                  <c:v>41465</c:v>
                </c:pt>
                <c:pt idx="1266">
                  <c:v>41464</c:v>
                </c:pt>
                <c:pt idx="1267">
                  <c:v>41463</c:v>
                </c:pt>
                <c:pt idx="1268">
                  <c:v>41460</c:v>
                </c:pt>
                <c:pt idx="1269">
                  <c:v>41459</c:v>
                </c:pt>
                <c:pt idx="1270">
                  <c:v>41458</c:v>
                </c:pt>
                <c:pt idx="1271">
                  <c:v>41457</c:v>
                </c:pt>
                <c:pt idx="1272">
                  <c:v>41456</c:v>
                </c:pt>
                <c:pt idx="1273">
                  <c:v>41453</c:v>
                </c:pt>
                <c:pt idx="1274">
                  <c:v>41452</c:v>
                </c:pt>
                <c:pt idx="1275">
                  <c:v>41451</c:v>
                </c:pt>
                <c:pt idx="1276">
                  <c:v>41450</c:v>
                </c:pt>
                <c:pt idx="1277">
                  <c:v>41449</c:v>
                </c:pt>
                <c:pt idx="1278">
                  <c:v>41446</c:v>
                </c:pt>
                <c:pt idx="1279">
                  <c:v>41445</c:v>
                </c:pt>
                <c:pt idx="1280">
                  <c:v>41444</c:v>
                </c:pt>
                <c:pt idx="1281">
                  <c:v>41443</c:v>
                </c:pt>
                <c:pt idx="1282">
                  <c:v>41442</c:v>
                </c:pt>
                <c:pt idx="1283">
                  <c:v>41439</c:v>
                </c:pt>
                <c:pt idx="1284">
                  <c:v>41438</c:v>
                </c:pt>
                <c:pt idx="1285">
                  <c:v>41432</c:v>
                </c:pt>
                <c:pt idx="1286">
                  <c:v>41431</c:v>
                </c:pt>
                <c:pt idx="1287">
                  <c:v>41430</c:v>
                </c:pt>
                <c:pt idx="1288">
                  <c:v>41429</c:v>
                </c:pt>
                <c:pt idx="1289">
                  <c:v>41428</c:v>
                </c:pt>
                <c:pt idx="1290">
                  <c:v>41425</c:v>
                </c:pt>
                <c:pt idx="1291">
                  <c:v>41424</c:v>
                </c:pt>
                <c:pt idx="1292">
                  <c:v>41423</c:v>
                </c:pt>
                <c:pt idx="1293">
                  <c:v>41422</c:v>
                </c:pt>
                <c:pt idx="1294">
                  <c:v>41421</c:v>
                </c:pt>
                <c:pt idx="1295">
                  <c:v>41418</c:v>
                </c:pt>
                <c:pt idx="1296">
                  <c:v>41417</c:v>
                </c:pt>
                <c:pt idx="1297">
                  <c:v>41416</c:v>
                </c:pt>
                <c:pt idx="1298">
                  <c:v>41415</c:v>
                </c:pt>
                <c:pt idx="1299">
                  <c:v>41414</c:v>
                </c:pt>
                <c:pt idx="1300">
                  <c:v>41411</c:v>
                </c:pt>
                <c:pt idx="1301">
                  <c:v>41410</c:v>
                </c:pt>
                <c:pt idx="1302">
                  <c:v>41409</c:v>
                </c:pt>
                <c:pt idx="1303">
                  <c:v>41408</c:v>
                </c:pt>
                <c:pt idx="1304">
                  <c:v>41407</c:v>
                </c:pt>
                <c:pt idx="1305">
                  <c:v>41404</c:v>
                </c:pt>
                <c:pt idx="1306">
                  <c:v>41403</c:v>
                </c:pt>
                <c:pt idx="1307">
                  <c:v>41402</c:v>
                </c:pt>
                <c:pt idx="1308">
                  <c:v>41401</c:v>
                </c:pt>
                <c:pt idx="1309">
                  <c:v>41400</c:v>
                </c:pt>
                <c:pt idx="1310">
                  <c:v>41397</c:v>
                </c:pt>
                <c:pt idx="1311">
                  <c:v>41396</c:v>
                </c:pt>
                <c:pt idx="1312">
                  <c:v>41390</c:v>
                </c:pt>
                <c:pt idx="1313">
                  <c:v>41389</c:v>
                </c:pt>
                <c:pt idx="1314">
                  <c:v>41388</c:v>
                </c:pt>
                <c:pt idx="1315">
                  <c:v>41387</c:v>
                </c:pt>
                <c:pt idx="1316">
                  <c:v>41386</c:v>
                </c:pt>
                <c:pt idx="1317">
                  <c:v>41383</c:v>
                </c:pt>
                <c:pt idx="1318">
                  <c:v>41382</c:v>
                </c:pt>
                <c:pt idx="1319">
                  <c:v>41381</c:v>
                </c:pt>
                <c:pt idx="1320">
                  <c:v>41380</c:v>
                </c:pt>
                <c:pt idx="1321">
                  <c:v>41379</c:v>
                </c:pt>
                <c:pt idx="1322">
                  <c:v>41376</c:v>
                </c:pt>
                <c:pt idx="1323">
                  <c:v>41375</c:v>
                </c:pt>
                <c:pt idx="1324">
                  <c:v>41374</c:v>
                </c:pt>
                <c:pt idx="1325">
                  <c:v>41373</c:v>
                </c:pt>
                <c:pt idx="1326">
                  <c:v>41372</c:v>
                </c:pt>
                <c:pt idx="1327">
                  <c:v>41367</c:v>
                </c:pt>
                <c:pt idx="1328">
                  <c:v>41366</c:v>
                </c:pt>
                <c:pt idx="1329">
                  <c:v>41365</c:v>
                </c:pt>
                <c:pt idx="1330">
                  <c:v>41362</c:v>
                </c:pt>
                <c:pt idx="1331">
                  <c:v>41361</c:v>
                </c:pt>
                <c:pt idx="1332">
                  <c:v>41360</c:v>
                </c:pt>
                <c:pt idx="1333">
                  <c:v>41359</c:v>
                </c:pt>
                <c:pt idx="1334">
                  <c:v>41358</c:v>
                </c:pt>
                <c:pt idx="1335">
                  <c:v>41355</c:v>
                </c:pt>
                <c:pt idx="1336">
                  <c:v>41354</c:v>
                </c:pt>
                <c:pt idx="1337">
                  <c:v>41353</c:v>
                </c:pt>
                <c:pt idx="1338">
                  <c:v>41352</c:v>
                </c:pt>
                <c:pt idx="1339">
                  <c:v>41351</c:v>
                </c:pt>
                <c:pt idx="1340">
                  <c:v>41348</c:v>
                </c:pt>
                <c:pt idx="1341">
                  <c:v>41347</c:v>
                </c:pt>
                <c:pt idx="1342">
                  <c:v>41346</c:v>
                </c:pt>
                <c:pt idx="1343">
                  <c:v>41345</c:v>
                </c:pt>
                <c:pt idx="1344">
                  <c:v>41344</c:v>
                </c:pt>
                <c:pt idx="1345">
                  <c:v>41341</c:v>
                </c:pt>
                <c:pt idx="1346">
                  <c:v>41340</c:v>
                </c:pt>
                <c:pt idx="1347">
                  <c:v>41339</c:v>
                </c:pt>
                <c:pt idx="1348">
                  <c:v>41338</c:v>
                </c:pt>
                <c:pt idx="1349">
                  <c:v>41337</c:v>
                </c:pt>
                <c:pt idx="1350">
                  <c:v>41334</c:v>
                </c:pt>
                <c:pt idx="1351">
                  <c:v>41333</c:v>
                </c:pt>
                <c:pt idx="1352">
                  <c:v>41332</c:v>
                </c:pt>
                <c:pt idx="1353">
                  <c:v>41331</c:v>
                </c:pt>
                <c:pt idx="1354">
                  <c:v>41330</c:v>
                </c:pt>
                <c:pt idx="1355">
                  <c:v>41327</c:v>
                </c:pt>
                <c:pt idx="1356">
                  <c:v>41326</c:v>
                </c:pt>
                <c:pt idx="1357">
                  <c:v>41325</c:v>
                </c:pt>
                <c:pt idx="1358">
                  <c:v>41324</c:v>
                </c:pt>
                <c:pt idx="1359">
                  <c:v>41323</c:v>
                </c:pt>
                <c:pt idx="1360">
                  <c:v>41313</c:v>
                </c:pt>
                <c:pt idx="1361">
                  <c:v>41312</c:v>
                </c:pt>
                <c:pt idx="1362">
                  <c:v>41311</c:v>
                </c:pt>
                <c:pt idx="1363">
                  <c:v>41310</c:v>
                </c:pt>
                <c:pt idx="1364">
                  <c:v>41309</c:v>
                </c:pt>
                <c:pt idx="1365">
                  <c:v>41306</c:v>
                </c:pt>
                <c:pt idx="1366">
                  <c:v>41305</c:v>
                </c:pt>
                <c:pt idx="1367">
                  <c:v>41304</c:v>
                </c:pt>
                <c:pt idx="1368">
                  <c:v>41303</c:v>
                </c:pt>
                <c:pt idx="1369">
                  <c:v>41302</c:v>
                </c:pt>
                <c:pt idx="1370">
                  <c:v>41299</c:v>
                </c:pt>
                <c:pt idx="1371">
                  <c:v>41298</c:v>
                </c:pt>
                <c:pt idx="1372">
                  <c:v>41297</c:v>
                </c:pt>
                <c:pt idx="1373">
                  <c:v>41296</c:v>
                </c:pt>
                <c:pt idx="1374">
                  <c:v>41295</c:v>
                </c:pt>
                <c:pt idx="1375">
                  <c:v>41292</c:v>
                </c:pt>
                <c:pt idx="1376">
                  <c:v>41291</c:v>
                </c:pt>
                <c:pt idx="1377">
                  <c:v>41290</c:v>
                </c:pt>
                <c:pt idx="1378">
                  <c:v>41289</c:v>
                </c:pt>
                <c:pt idx="1379">
                  <c:v>41288</c:v>
                </c:pt>
                <c:pt idx="1380">
                  <c:v>41285</c:v>
                </c:pt>
                <c:pt idx="1381">
                  <c:v>41284</c:v>
                </c:pt>
                <c:pt idx="1382">
                  <c:v>41283</c:v>
                </c:pt>
                <c:pt idx="1383">
                  <c:v>41282</c:v>
                </c:pt>
                <c:pt idx="1384">
                  <c:v>41281</c:v>
                </c:pt>
                <c:pt idx="1385">
                  <c:v>41278</c:v>
                </c:pt>
                <c:pt idx="1386">
                  <c:v>41274</c:v>
                </c:pt>
                <c:pt idx="1387">
                  <c:v>41271</c:v>
                </c:pt>
                <c:pt idx="1388">
                  <c:v>41270</c:v>
                </c:pt>
                <c:pt idx="1389">
                  <c:v>41269</c:v>
                </c:pt>
                <c:pt idx="1390">
                  <c:v>41268</c:v>
                </c:pt>
                <c:pt idx="1391">
                  <c:v>41267</c:v>
                </c:pt>
                <c:pt idx="1392">
                  <c:v>41264</c:v>
                </c:pt>
                <c:pt idx="1393">
                  <c:v>41263</c:v>
                </c:pt>
                <c:pt idx="1394">
                  <c:v>41262</c:v>
                </c:pt>
                <c:pt idx="1395">
                  <c:v>41261</c:v>
                </c:pt>
                <c:pt idx="1396">
                  <c:v>41260</c:v>
                </c:pt>
                <c:pt idx="1397">
                  <c:v>41257</c:v>
                </c:pt>
                <c:pt idx="1398">
                  <c:v>41256</c:v>
                </c:pt>
                <c:pt idx="1399">
                  <c:v>41255</c:v>
                </c:pt>
                <c:pt idx="1400">
                  <c:v>41254</c:v>
                </c:pt>
                <c:pt idx="1401">
                  <c:v>41253</c:v>
                </c:pt>
                <c:pt idx="1402">
                  <c:v>41250</c:v>
                </c:pt>
                <c:pt idx="1403">
                  <c:v>41249</c:v>
                </c:pt>
                <c:pt idx="1404">
                  <c:v>41248</c:v>
                </c:pt>
                <c:pt idx="1405">
                  <c:v>41247</c:v>
                </c:pt>
                <c:pt idx="1406">
                  <c:v>41246</c:v>
                </c:pt>
                <c:pt idx="1407">
                  <c:v>41243</c:v>
                </c:pt>
                <c:pt idx="1408">
                  <c:v>41242</c:v>
                </c:pt>
                <c:pt idx="1409">
                  <c:v>41241</c:v>
                </c:pt>
                <c:pt idx="1410">
                  <c:v>41240</c:v>
                </c:pt>
                <c:pt idx="1411">
                  <c:v>41239</c:v>
                </c:pt>
                <c:pt idx="1412">
                  <c:v>41236</c:v>
                </c:pt>
                <c:pt idx="1413">
                  <c:v>41235</c:v>
                </c:pt>
                <c:pt idx="1414">
                  <c:v>41234</c:v>
                </c:pt>
                <c:pt idx="1415">
                  <c:v>41233</c:v>
                </c:pt>
                <c:pt idx="1416">
                  <c:v>41232</c:v>
                </c:pt>
                <c:pt idx="1417">
                  <c:v>41229</c:v>
                </c:pt>
                <c:pt idx="1418">
                  <c:v>41228</c:v>
                </c:pt>
                <c:pt idx="1419">
                  <c:v>41227</c:v>
                </c:pt>
                <c:pt idx="1420">
                  <c:v>41226</c:v>
                </c:pt>
                <c:pt idx="1421">
                  <c:v>41225</c:v>
                </c:pt>
                <c:pt idx="1422">
                  <c:v>41222</c:v>
                </c:pt>
                <c:pt idx="1423">
                  <c:v>41221</c:v>
                </c:pt>
                <c:pt idx="1424">
                  <c:v>41220</c:v>
                </c:pt>
                <c:pt idx="1425">
                  <c:v>41219</c:v>
                </c:pt>
                <c:pt idx="1426">
                  <c:v>41218</c:v>
                </c:pt>
                <c:pt idx="1427">
                  <c:v>41215</c:v>
                </c:pt>
                <c:pt idx="1428">
                  <c:v>41214</c:v>
                </c:pt>
                <c:pt idx="1429">
                  <c:v>41213</c:v>
                </c:pt>
                <c:pt idx="1430">
                  <c:v>41212</c:v>
                </c:pt>
                <c:pt idx="1431">
                  <c:v>41211</c:v>
                </c:pt>
                <c:pt idx="1432">
                  <c:v>41208</c:v>
                </c:pt>
                <c:pt idx="1433">
                  <c:v>41207</c:v>
                </c:pt>
                <c:pt idx="1434">
                  <c:v>41206</c:v>
                </c:pt>
                <c:pt idx="1435">
                  <c:v>41205</c:v>
                </c:pt>
                <c:pt idx="1436">
                  <c:v>41204</c:v>
                </c:pt>
                <c:pt idx="1437">
                  <c:v>41201</c:v>
                </c:pt>
                <c:pt idx="1438">
                  <c:v>41200</c:v>
                </c:pt>
                <c:pt idx="1439">
                  <c:v>41199</c:v>
                </c:pt>
                <c:pt idx="1440">
                  <c:v>41198</c:v>
                </c:pt>
                <c:pt idx="1441">
                  <c:v>41197</c:v>
                </c:pt>
                <c:pt idx="1442">
                  <c:v>41194</c:v>
                </c:pt>
                <c:pt idx="1443">
                  <c:v>41193</c:v>
                </c:pt>
                <c:pt idx="1444">
                  <c:v>41192</c:v>
                </c:pt>
                <c:pt idx="1445">
                  <c:v>41191</c:v>
                </c:pt>
                <c:pt idx="1446">
                  <c:v>41190</c:v>
                </c:pt>
                <c:pt idx="1447">
                  <c:v>41180</c:v>
                </c:pt>
                <c:pt idx="1448">
                  <c:v>41179</c:v>
                </c:pt>
                <c:pt idx="1449">
                  <c:v>41178</c:v>
                </c:pt>
                <c:pt idx="1450">
                  <c:v>41177</c:v>
                </c:pt>
                <c:pt idx="1451">
                  <c:v>41176</c:v>
                </c:pt>
                <c:pt idx="1452">
                  <c:v>41173</c:v>
                </c:pt>
                <c:pt idx="1453">
                  <c:v>41172</c:v>
                </c:pt>
                <c:pt idx="1454">
                  <c:v>41171</c:v>
                </c:pt>
                <c:pt idx="1455">
                  <c:v>41170</c:v>
                </c:pt>
                <c:pt idx="1456">
                  <c:v>41169</c:v>
                </c:pt>
                <c:pt idx="1457">
                  <c:v>41166</c:v>
                </c:pt>
                <c:pt idx="1458">
                  <c:v>41165</c:v>
                </c:pt>
                <c:pt idx="1459">
                  <c:v>41164</c:v>
                </c:pt>
                <c:pt idx="1460">
                  <c:v>41163</c:v>
                </c:pt>
                <c:pt idx="1461">
                  <c:v>41162</c:v>
                </c:pt>
                <c:pt idx="1462">
                  <c:v>41159</c:v>
                </c:pt>
                <c:pt idx="1463">
                  <c:v>41158</c:v>
                </c:pt>
                <c:pt idx="1464">
                  <c:v>41157</c:v>
                </c:pt>
                <c:pt idx="1465">
                  <c:v>41156</c:v>
                </c:pt>
                <c:pt idx="1466">
                  <c:v>41155</c:v>
                </c:pt>
                <c:pt idx="1467">
                  <c:v>41152</c:v>
                </c:pt>
                <c:pt idx="1468">
                  <c:v>41151</c:v>
                </c:pt>
                <c:pt idx="1469">
                  <c:v>41150</c:v>
                </c:pt>
                <c:pt idx="1470">
                  <c:v>41149</c:v>
                </c:pt>
                <c:pt idx="1471">
                  <c:v>41148</c:v>
                </c:pt>
                <c:pt idx="1472">
                  <c:v>41145</c:v>
                </c:pt>
                <c:pt idx="1473">
                  <c:v>41144</c:v>
                </c:pt>
                <c:pt idx="1474">
                  <c:v>41143</c:v>
                </c:pt>
                <c:pt idx="1475">
                  <c:v>41142</c:v>
                </c:pt>
                <c:pt idx="1476">
                  <c:v>41141</c:v>
                </c:pt>
                <c:pt idx="1477">
                  <c:v>41138</c:v>
                </c:pt>
                <c:pt idx="1478">
                  <c:v>41137</c:v>
                </c:pt>
                <c:pt idx="1479">
                  <c:v>41136</c:v>
                </c:pt>
                <c:pt idx="1480">
                  <c:v>41135</c:v>
                </c:pt>
                <c:pt idx="1481">
                  <c:v>41134</c:v>
                </c:pt>
                <c:pt idx="1482">
                  <c:v>41131</c:v>
                </c:pt>
                <c:pt idx="1483">
                  <c:v>41130</c:v>
                </c:pt>
                <c:pt idx="1484">
                  <c:v>41129</c:v>
                </c:pt>
                <c:pt idx="1485">
                  <c:v>41128</c:v>
                </c:pt>
                <c:pt idx="1486">
                  <c:v>41127</c:v>
                </c:pt>
                <c:pt idx="1487">
                  <c:v>41124</c:v>
                </c:pt>
                <c:pt idx="1488">
                  <c:v>41123</c:v>
                </c:pt>
                <c:pt idx="1489">
                  <c:v>41122</c:v>
                </c:pt>
                <c:pt idx="1490">
                  <c:v>41121</c:v>
                </c:pt>
                <c:pt idx="1491">
                  <c:v>41120</c:v>
                </c:pt>
                <c:pt idx="1492">
                  <c:v>41117</c:v>
                </c:pt>
                <c:pt idx="1493">
                  <c:v>41116</c:v>
                </c:pt>
                <c:pt idx="1494">
                  <c:v>41115</c:v>
                </c:pt>
                <c:pt idx="1495">
                  <c:v>41114</c:v>
                </c:pt>
                <c:pt idx="1496">
                  <c:v>41113</c:v>
                </c:pt>
                <c:pt idx="1497">
                  <c:v>41110</c:v>
                </c:pt>
                <c:pt idx="1498">
                  <c:v>41109</c:v>
                </c:pt>
                <c:pt idx="1499">
                  <c:v>41108</c:v>
                </c:pt>
                <c:pt idx="1500">
                  <c:v>41107</c:v>
                </c:pt>
                <c:pt idx="1501">
                  <c:v>41106</c:v>
                </c:pt>
                <c:pt idx="1502">
                  <c:v>41103</c:v>
                </c:pt>
                <c:pt idx="1503">
                  <c:v>41102</c:v>
                </c:pt>
                <c:pt idx="1504">
                  <c:v>41101</c:v>
                </c:pt>
                <c:pt idx="1505">
                  <c:v>41100</c:v>
                </c:pt>
                <c:pt idx="1506">
                  <c:v>41099</c:v>
                </c:pt>
                <c:pt idx="1507">
                  <c:v>41096</c:v>
                </c:pt>
                <c:pt idx="1508">
                  <c:v>41095</c:v>
                </c:pt>
                <c:pt idx="1509">
                  <c:v>41094</c:v>
                </c:pt>
                <c:pt idx="1510">
                  <c:v>41093</c:v>
                </c:pt>
                <c:pt idx="1511">
                  <c:v>41092</c:v>
                </c:pt>
                <c:pt idx="1512">
                  <c:v>41089</c:v>
                </c:pt>
                <c:pt idx="1513">
                  <c:v>41088</c:v>
                </c:pt>
                <c:pt idx="1514">
                  <c:v>41087</c:v>
                </c:pt>
                <c:pt idx="1515">
                  <c:v>41086</c:v>
                </c:pt>
                <c:pt idx="1516">
                  <c:v>41085</c:v>
                </c:pt>
                <c:pt idx="1517">
                  <c:v>41081</c:v>
                </c:pt>
                <c:pt idx="1518">
                  <c:v>41080</c:v>
                </c:pt>
                <c:pt idx="1519">
                  <c:v>41079</c:v>
                </c:pt>
                <c:pt idx="1520">
                  <c:v>41078</c:v>
                </c:pt>
                <c:pt idx="1521">
                  <c:v>41075</c:v>
                </c:pt>
                <c:pt idx="1522">
                  <c:v>41074</c:v>
                </c:pt>
                <c:pt idx="1523">
                  <c:v>41073</c:v>
                </c:pt>
                <c:pt idx="1524">
                  <c:v>41072</c:v>
                </c:pt>
                <c:pt idx="1525">
                  <c:v>41071</c:v>
                </c:pt>
                <c:pt idx="1526">
                  <c:v>41068</c:v>
                </c:pt>
                <c:pt idx="1527">
                  <c:v>41067</c:v>
                </c:pt>
                <c:pt idx="1528">
                  <c:v>41066</c:v>
                </c:pt>
                <c:pt idx="1529">
                  <c:v>41065</c:v>
                </c:pt>
                <c:pt idx="1530">
                  <c:v>41064</c:v>
                </c:pt>
                <c:pt idx="1531">
                  <c:v>41061</c:v>
                </c:pt>
                <c:pt idx="1532">
                  <c:v>41060</c:v>
                </c:pt>
                <c:pt idx="1533">
                  <c:v>41059</c:v>
                </c:pt>
                <c:pt idx="1534">
                  <c:v>41058</c:v>
                </c:pt>
                <c:pt idx="1535">
                  <c:v>41057</c:v>
                </c:pt>
                <c:pt idx="1536">
                  <c:v>41054</c:v>
                </c:pt>
              </c:numCache>
            </c:numRef>
          </c:cat>
          <c:val>
            <c:numRef>
              <c:f>豆油基差分析!$X$20:$X$1556</c:f>
              <c:numCache>
                <c:formatCode>General</c:formatCode>
                <c:ptCount val="1537"/>
                <c:pt idx="0">
                  <c:v>-40</c:v>
                </c:pt>
                <c:pt idx="1">
                  <c:v>-92</c:v>
                </c:pt>
                <c:pt idx="2">
                  <c:v>-94</c:v>
                </c:pt>
                <c:pt idx="3">
                  <c:v>-96</c:v>
                </c:pt>
                <c:pt idx="4">
                  <c:v>-140</c:v>
                </c:pt>
                <c:pt idx="5">
                  <c:v>-106</c:v>
                </c:pt>
                <c:pt idx="6">
                  <c:v>-146</c:v>
                </c:pt>
                <c:pt idx="7">
                  <c:v>-42</c:v>
                </c:pt>
                <c:pt idx="8">
                  <c:v>-56</c:v>
                </c:pt>
                <c:pt idx="9">
                  <c:v>-52</c:v>
                </c:pt>
                <c:pt idx="10">
                  <c:v>-126</c:v>
                </c:pt>
                <c:pt idx="11">
                  <c:v>-100</c:v>
                </c:pt>
                <c:pt idx="12">
                  <c:v>-70</c:v>
                </c:pt>
                <c:pt idx="13">
                  <c:v>-108</c:v>
                </c:pt>
                <c:pt idx="14">
                  <c:v>-94</c:v>
                </c:pt>
                <c:pt idx="15">
                  <c:v>-98</c:v>
                </c:pt>
                <c:pt idx="16">
                  <c:v>-70</c:v>
                </c:pt>
                <c:pt idx="17">
                  <c:v>-80</c:v>
                </c:pt>
                <c:pt idx="18">
                  <c:v>-144</c:v>
                </c:pt>
                <c:pt idx="19">
                  <c:v>-174</c:v>
                </c:pt>
                <c:pt idx="20">
                  <c:v>-148</c:v>
                </c:pt>
                <c:pt idx="21">
                  <c:v>-160</c:v>
                </c:pt>
                <c:pt idx="22">
                  <c:v>-206</c:v>
                </c:pt>
                <c:pt idx="23">
                  <c:v>-202</c:v>
                </c:pt>
                <c:pt idx="24">
                  <c:v>-152</c:v>
                </c:pt>
                <c:pt idx="25">
                  <c:v>-196</c:v>
                </c:pt>
                <c:pt idx="26">
                  <c:v>-176</c:v>
                </c:pt>
                <c:pt idx="27">
                  <c:v>-176</c:v>
                </c:pt>
                <c:pt idx="28">
                  <c:v>-166</c:v>
                </c:pt>
                <c:pt idx="29">
                  <c:v>-158</c:v>
                </c:pt>
                <c:pt idx="30">
                  <c:v>-152</c:v>
                </c:pt>
                <c:pt idx="31">
                  <c:v>-176</c:v>
                </c:pt>
                <c:pt idx="32">
                  <c:v>-200</c:v>
                </c:pt>
                <c:pt idx="33">
                  <c:v>-138</c:v>
                </c:pt>
                <c:pt idx="34">
                  <c:v>-98</c:v>
                </c:pt>
                <c:pt idx="35">
                  <c:v>-148</c:v>
                </c:pt>
                <c:pt idx="36">
                  <c:v>-84</c:v>
                </c:pt>
                <c:pt idx="37">
                  <c:v>-118</c:v>
                </c:pt>
                <c:pt idx="38">
                  <c:v>-144</c:v>
                </c:pt>
                <c:pt idx="39">
                  <c:v>-120</c:v>
                </c:pt>
                <c:pt idx="40">
                  <c:v>-128</c:v>
                </c:pt>
                <c:pt idx="41">
                  <c:v>-126</c:v>
                </c:pt>
                <c:pt idx="42">
                  <c:v>-110</c:v>
                </c:pt>
                <c:pt idx="43">
                  <c:v>-152</c:v>
                </c:pt>
                <c:pt idx="44">
                  <c:v>-90</c:v>
                </c:pt>
                <c:pt idx="45">
                  <c:v>-74</c:v>
                </c:pt>
                <c:pt idx="46">
                  <c:v>-164</c:v>
                </c:pt>
                <c:pt idx="47">
                  <c:v>-164</c:v>
                </c:pt>
                <c:pt idx="48">
                  <c:v>-142</c:v>
                </c:pt>
                <c:pt idx="49">
                  <c:v>-130</c:v>
                </c:pt>
                <c:pt idx="50">
                  <c:v>-146</c:v>
                </c:pt>
                <c:pt idx="51">
                  <c:v>-146</c:v>
                </c:pt>
                <c:pt idx="52">
                  <c:v>-120</c:v>
                </c:pt>
                <c:pt idx="53">
                  <c:v>-144</c:v>
                </c:pt>
                <c:pt idx="54">
                  <c:v>-148</c:v>
                </c:pt>
                <c:pt idx="55">
                  <c:v>-152</c:v>
                </c:pt>
                <c:pt idx="56">
                  <c:v>-88</c:v>
                </c:pt>
                <c:pt idx="57">
                  <c:v>-142</c:v>
                </c:pt>
                <c:pt idx="58">
                  <c:v>-140</c:v>
                </c:pt>
                <c:pt idx="59">
                  <c:v>-144</c:v>
                </c:pt>
                <c:pt idx="60">
                  <c:v>-8</c:v>
                </c:pt>
                <c:pt idx="61">
                  <c:v>-214</c:v>
                </c:pt>
                <c:pt idx="62">
                  <c:v>-206</c:v>
                </c:pt>
                <c:pt idx="63">
                  <c:v>-182</c:v>
                </c:pt>
                <c:pt idx="64">
                  <c:v>-160</c:v>
                </c:pt>
                <c:pt idx="65">
                  <c:v>-198</c:v>
                </c:pt>
                <c:pt idx="66">
                  <c:v>-174</c:v>
                </c:pt>
                <c:pt idx="67">
                  <c:v>-232</c:v>
                </c:pt>
                <c:pt idx="68">
                  <c:v>-164</c:v>
                </c:pt>
                <c:pt idx="69">
                  <c:v>-182</c:v>
                </c:pt>
                <c:pt idx="70">
                  <c:v>-184</c:v>
                </c:pt>
                <c:pt idx="71">
                  <c:v>-212</c:v>
                </c:pt>
                <c:pt idx="72">
                  <c:v>-194</c:v>
                </c:pt>
                <c:pt idx="73">
                  <c:v>-188</c:v>
                </c:pt>
                <c:pt idx="74">
                  <c:v>-226</c:v>
                </c:pt>
                <c:pt idx="75">
                  <c:v>-170</c:v>
                </c:pt>
                <c:pt idx="76">
                  <c:v>-164</c:v>
                </c:pt>
                <c:pt idx="77">
                  <c:v>-194</c:v>
                </c:pt>
                <c:pt idx="78">
                  <c:v>-168</c:v>
                </c:pt>
                <c:pt idx="79">
                  <c:v>-182</c:v>
                </c:pt>
                <c:pt idx="80">
                  <c:v>-164</c:v>
                </c:pt>
                <c:pt idx="81">
                  <c:v>-190</c:v>
                </c:pt>
                <c:pt idx="82">
                  <c:v>-194</c:v>
                </c:pt>
                <c:pt idx="83">
                  <c:v>-180</c:v>
                </c:pt>
                <c:pt idx="84">
                  <c:v>-136</c:v>
                </c:pt>
                <c:pt idx="85">
                  <c:v>-150</c:v>
                </c:pt>
                <c:pt idx="86">
                  <c:v>-150</c:v>
                </c:pt>
                <c:pt idx="87">
                  <c:v>-162</c:v>
                </c:pt>
                <c:pt idx="88">
                  <c:v>-204</c:v>
                </c:pt>
                <c:pt idx="89">
                  <c:v>-162</c:v>
                </c:pt>
                <c:pt idx="90">
                  <c:v>-186</c:v>
                </c:pt>
                <c:pt idx="91">
                  <c:v>-176</c:v>
                </c:pt>
                <c:pt idx="92">
                  <c:v>-188</c:v>
                </c:pt>
                <c:pt idx="93">
                  <c:v>-198</c:v>
                </c:pt>
                <c:pt idx="94">
                  <c:v>-174</c:v>
                </c:pt>
                <c:pt idx="95">
                  <c:v>-176</c:v>
                </c:pt>
                <c:pt idx="96">
                  <c:v>-166</c:v>
                </c:pt>
                <c:pt idx="97">
                  <c:v>-142</c:v>
                </c:pt>
                <c:pt idx="98">
                  <c:v>-154</c:v>
                </c:pt>
                <c:pt idx="99">
                  <c:v>-140</c:v>
                </c:pt>
                <c:pt idx="100">
                  <c:v>-170</c:v>
                </c:pt>
                <c:pt idx="101">
                  <c:v>-132</c:v>
                </c:pt>
                <c:pt idx="102">
                  <c:v>-150</c:v>
                </c:pt>
                <c:pt idx="103">
                  <c:v>-138</c:v>
                </c:pt>
                <c:pt idx="104">
                  <c:v>-174</c:v>
                </c:pt>
                <c:pt idx="105">
                  <c:v>-100</c:v>
                </c:pt>
                <c:pt idx="106">
                  <c:v>-110</c:v>
                </c:pt>
                <c:pt idx="107">
                  <c:v>-100</c:v>
                </c:pt>
                <c:pt idx="108">
                  <c:v>-26</c:v>
                </c:pt>
                <c:pt idx="109">
                  <c:v>-254</c:v>
                </c:pt>
                <c:pt idx="110">
                  <c:v>-248</c:v>
                </c:pt>
                <c:pt idx="111">
                  <c:v>-264</c:v>
                </c:pt>
                <c:pt idx="112">
                  <c:v>-260</c:v>
                </c:pt>
                <c:pt idx="113">
                  <c:v>-202</c:v>
                </c:pt>
                <c:pt idx="114">
                  <c:v>-232</c:v>
                </c:pt>
                <c:pt idx="115">
                  <c:v>-246</c:v>
                </c:pt>
                <c:pt idx="116">
                  <c:v>-266</c:v>
                </c:pt>
                <c:pt idx="117">
                  <c:v>-288</c:v>
                </c:pt>
                <c:pt idx="118">
                  <c:v>-296</c:v>
                </c:pt>
                <c:pt idx="119">
                  <c:v>-242</c:v>
                </c:pt>
                <c:pt idx="120">
                  <c:v>-268</c:v>
                </c:pt>
                <c:pt idx="121">
                  <c:v>-232</c:v>
                </c:pt>
                <c:pt idx="122">
                  <c:v>-224</c:v>
                </c:pt>
                <c:pt idx="123">
                  <c:v>-242</c:v>
                </c:pt>
                <c:pt idx="124">
                  <c:v>-204</c:v>
                </c:pt>
                <c:pt idx="125">
                  <c:v>-254</c:v>
                </c:pt>
                <c:pt idx="126">
                  <c:v>-208</c:v>
                </c:pt>
                <c:pt idx="127">
                  <c:v>-210</c:v>
                </c:pt>
                <c:pt idx="128">
                  <c:v>-220</c:v>
                </c:pt>
                <c:pt idx="129">
                  <c:v>-252</c:v>
                </c:pt>
                <c:pt idx="130">
                  <c:v>-268</c:v>
                </c:pt>
                <c:pt idx="131">
                  <c:v>-296</c:v>
                </c:pt>
                <c:pt idx="132">
                  <c:v>-310</c:v>
                </c:pt>
                <c:pt idx="133">
                  <c:v>-314</c:v>
                </c:pt>
                <c:pt idx="134">
                  <c:v>-316</c:v>
                </c:pt>
                <c:pt idx="135">
                  <c:v>-258</c:v>
                </c:pt>
                <c:pt idx="136">
                  <c:v>-284</c:v>
                </c:pt>
                <c:pt idx="137">
                  <c:v>-292</c:v>
                </c:pt>
                <c:pt idx="138">
                  <c:v>-326</c:v>
                </c:pt>
                <c:pt idx="139">
                  <c:v>-300</c:v>
                </c:pt>
                <c:pt idx="140">
                  <c:v>-310</c:v>
                </c:pt>
                <c:pt idx="141">
                  <c:v>-306</c:v>
                </c:pt>
                <c:pt idx="142">
                  <c:v>-288</c:v>
                </c:pt>
                <c:pt idx="143">
                  <c:v>-304</c:v>
                </c:pt>
                <c:pt idx="144">
                  <c:v>-256</c:v>
                </c:pt>
                <c:pt idx="145">
                  <c:v>-218</c:v>
                </c:pt>
                <c:pt idx="146">
                  <c:v>-232</c:v>
                </c:pt>
                <c:pt idx="147">
                  <c:v>-216</c:v>
                </c:pt>
                <c:pt idx="148">
                  <c:v>-280</c:v>
                </c:pt>
                <c:pt idx="149">
                  <c:v>-304</c:v>
                </c:pt>
                <c:pt idx="150">
                  <c:v>-256</c:v>
                </c:pt>
                <c:pt idx="151">
                  <c:v>-314</c:v>
                </c:pt>
                <c:pt idx="152">
                  <c:v>-294</c:v>
                </c:pt>
                <c:pt idx="153">
                  <c:v>-272</c:v>
                </c:pt>
                <c:pt idx="154">
                  <c:v>-274</c:v>
                </c:pt>
                <c:pt idx="155">
                  <c:v>-284</c:v>
                </c:pt>
                <c:pt idx="156">
                  <c:v>-286</c:v>
                </c:pt>
                <c:pt idx="157">
                  <c:v>-256</c:v>
                </c:pt>
                <c:pt idx="158">
                  <c:v>-298</c:v>
                </c:pt>
                <c:pt idx="159">
                  <c:v>-248</c:v>
                </c:pt>
                <c:pt idx="160">
                  <c:v>-220</c:v>
                </c:pt>
                <c:pt idx="161">
                  <c:v>-240</c:v>
                </c:pt>
                <c:pt idx="162">
                  <c:v>-242</c:v>
                </c:pt>
                <c:pt idx="163">
                  <c:v>-282</c:v>
                </c:pt>
                <c:pt idx="164">
                  <c:v>-302</c:v>
                </c:pt>
                <c:pt idx="165">
                  <c:v>-298</c:v>
                </c:pt>
                <c:pt idx="166">
                  <c:v>-262</c:v>
                </c:pt>
                <c:pt idx="167">
                  <c:v>-308</c:v>
                </c:pt>
                <c:pt idx="168">
                  <c:v>-350</c:v>
                </c:pt>
                <c:pt idx="169">
                  <c:v>-306</c:v>
                </c:pt>
                <c:pt idx="170">
                  <c:v>-308</c:v>
                </c:pt>
                <c:pt idx="171">
                  <c:v>-322</c:v>
                </c:pt>
                <c:pt idx="172">
                  <c:v>-314</c:v>
                </c:pt>
                <c:pt idx="173">
                  <c:v>-334</c:v>
                </c:pt>
                <c:pt idx="174">
                  <c:v>-324</c:v>
                </c:pt>
                <c:pt idx="175">
                  <c:v>-326</c:v>
                </c:pt>
                <c:pt idx="176">
                  <c:v>-298</c:v>
                </c:pt>
                <c:pt idx="177">
                  <c:v>-284</c:v>
                </c:pt>
                <c:pt idx="178">
                  <c:v>-316</c:v>
                </c:pt>
                <c:pt idx="179">
                  <c:v>-322</c:v>
                </c:pt>
                <c:pt idx="180">
                  <c:v>-322</c:v>
                </c:pt>
                <c:pt idx="181">
                  <c:v>-308</c:v>
                </c:pt>
                <c:pt idx="182">
                  <c:v>-270</c:v>
                </c:pt>
                <c:pt idx="183">
                  <c:v>-324</c:v>
                </c:pt>
                <c:pt idx="184">
                  <c:v>-310</c:v>
                </c:pt>
                <c:pt idx="185">
                  <c:v>-298</c:v>
                </c:pt>
                <c:pt idx="186">
                  <c:v>-282</c:v>
                </c:pt>
                <c:pt idx="187">
                  <c:v>-228</c:v>
                </c:pt>
                <c:pt idx="188">
                  <c:v>-300</c:v>
                </c:pt>
                <c:pt idx="189">
                  <c:v>-296</c:v>
                </c:pt>
                <c:pt idx="190">
                  <c:v>-330</c:v>
                </c:pt>
                <c:pt idx="191">
                  <c:v>-326</c:v>
                </c:pt>
                <c:pt idx="192">
                  <c:v>-292</c:v>
                </c:pt>
                <c:pt idx="193">
                  <c:v>-300</c:v>
                </c:pt>
                <c:pt idx="194">
                  <c:v>-302</c:v>
                </c:pt>
                <c:pt idx="195">
                  <c:v>-306</c:v>
                </c:pt>
                <c:pt idx="196">
                  <c:v>-342</c:v>
                </c:pt>
                <c:pt idx="197">
                  <c:v>-312</c:v>
                </c:pt>
                <c:pt idx="198">
                  <c:v>-312</c:v>
                </c:pt>
                <c:pt idx="199">
                  <c:v>-298</c:v>
                </c:pt>
                <c:pt idx="200">
                  <c:v>-294</c:v>
                </c:pt>
                <c:pt idx="201">
                  <c:v>-260</c:v>
                </c:pt>
                <c:pt idx="202">
                  <c:v>-262</c:v>
                </c:pt>
                <c:pt idx="203">
                  <c:v>-240</c:v>
                </c:pt>
                <c:pt idx="204">
                  <c:v>-284</c:v>
                </c:pt>
                <c:pt idx="205">
                  <c:v>-298</c:v>
                </c:pt>
                <c:pt idx="206">
                  <c:v>-270</c:v>
                </c:pt>
                <c:pt idx="207">
                  <c:v>-316</c:v>
                </c:pt>
                <c:pt idx="208">
                  <c:v>-298</c:v>
                </c:pt>
                <c:pt idx="209">
                  <c:v>-322</c:v>
                </c:pt>
                <c:pt idx="210">
                  <c:v>-334</c:v>
                </c:pt>
                <c:pt idx="211">
                  <c:v>-304</c:v>
                </c:pt>
                <c:pt idx="212">
                  <c:v>-292</c:v>
                </c:pt>
                <c:pt idx="213">
                  <c:v>-256</c:v>
                </c:pt>
                <c:pt idx="214">
                  <c:v>-270</c:v>
                </c:pt>
                <c:pt idx="215">
                  <c:v>-274</c:v>
                </c:pt>
                <c:pt idx="216">
                  <c:v>-282</c:v>
                </c:pt>
                <c:pt idx="217">
                  <c:v>-360</c:v>
                </c:pt>
                <c:pt idx="218">
                  <c:v>-372</c:v>
                </c:pt>
                <c:pt idx="219">
                  <c:v>-318</c:v>
                </c:pt>
                <c:pt idx="220">
                  <c:v>-306</c:v>
                </c:pt>
                <c:pt idx="221">
                  <c:v>-288</c:v>
                </c:pt>
                <c:pt idx="222">
                  <c:v>-154</c:v>
                </c:pt>
                <c:pt idx="223">
                  <c:v>-240</c:v>
                </c:pt>
                <c:pt idx="224">
                  <c:v>-260</c:v>
                </c:pt>
                <c:pt idx="225">
                  <c:v>-266</c:v>
                </c:pt>
                <c:pt idx="226">
                  <c:v>-248</c:v>
                </c:pt>
                <c:pt idx="227">
                  <c:v>-226</c:v>
                </c:pt>
                <c:pt idx="228">
                  <c:v>-260</c:v>
                </c:pt>
                <c:pt idx="229">
                  <c:v>-244</c:v>
                </c:pt>
                <c:pt idx="230">
                  <c:v>-248</c:v>
                </c:pt>
                <c:pt idx="231">
                  <c:v>-236</c:v>
                </c:pt>
                <c:pt idx="232">
                  <c:v>-228</c:v>
                </c:pt>
                <c:pt idx="233">
                  <c:v>-200</c:v>
                </c:pt>
                <c:pt idx="234">
                  <c:v>-214</c:v>
                </c:pt>
                <c:pt idx="235">
                  <c:v>-200</c:v>
                </c:pt>
                <c:pt idx="236">
                  <c:v>-210</c:v>
                </c:pt>
                <c:pt idx="237">
                  <c:v>-144</c:v>
                </c:pt>
                <c:pt idx="238">
                  <c:v>-172</c:v>
                </c:pt>
                <c:pt idx="239">
                  <c:v>-190</c:v>
                </c:pt>
                <c:pt idx="240">
                  <c:v>-182</c:v>
                </c:pt>
                <c:pt idx="241">
                  <c:v>-200</c:v>
                </c:pt>
                <c:pt idx="242">
                  <c:v>162</c:v>
                </c:pt>
                <c:pt idx="243">
                  <c:v>130</c:v>
                </c:pt>
                <c:pt idx="244">
                  <c:v>80</c:v>
                </c:pt>
                <c:pt idx="245">
                  <c:v>58</c:v>
                </c:pt>
                <c:pt idx="246">
                  <c:v>104</c:v>
                </c:pt>
                <c:pt idx="247">
                  <c:v>46</c:v>
                </c:pt>
                <c:pt idx="248">
                  <c:v>10</c:v>
                </c:pt>
                <c:pt idx="249">
                  <c:v>-46</c:v>
                </c:pt>
                <c:pt idx="250">
                  <c:v>26</c:v>
                </c:pt>
                <c:pt idx="251">
                  <c:v>60</c:v>
                </c:pt>
                <c:pt idx="252">
                  <c:v>60</c:v>
                </c:pt>
                <c:pt idx="253">
                  <c:v>70</c:v>
                </c:pt>
                <c:pt idx="254">
                  <c:v>40</c:v>
                </c:pt>
                <c:pt idx="255">
                  <c:v>-16</c:v>
                </c:pt>
                <c:pt idx="256">
                  <c:v>-10</c:v>
                </c:pt>
                <c:pt idx="257">
                  <c:v>-66</c:v>
                </c:pt>
                <c:pt idx="258">
                  <c:v>-64</c:v>
                </c:pt>
                <c:pt idx="259">
                  <c:v>-106</c:v>
                </c:pt>
                <c:pt idx="260">
                  <c:v>-64</c:v>
                </c:pt>
                <c:pt idx="261">
                  <c:v>-148</c:v>
                </c:pt>
                <c:pt idx="262">
                  <c:v>-96</c:v>
                </c:pt>
                <c:pt idx="263">
                  <c:v>-66</c:v>
                </c:pt>
                <c:pt idx="264">
                  <c:v>-102</c:v>
                </c:pt>
                <c:pt idx="265">
                  <c:v>-126</c:v>
                </c:pt>
                <c:pt idx="266">
                  <c:v>-92</c:v>
                </c:pt>
                <c:pt idx="267">
                  <c:v>-138</c:v>
                </c:pt>
                <c:pt idx="268">
                  <c:v>-124</c:v>
                </c:pt>
                <c:pt idx="269">
                  <c:v>-146</c:v>
                </c:pt>
                <c:pt idx="270">
                  <c:v>-60</c:v>
                </c:pt>
                <c:pt idx="271">
                  <c:v>-88</c:v>
                </c:pt>
                <c:pt idx="272">
                  <c:v>-54</c:v>
                </c:pt>
                <c:pt idx="273">
                  <c:v>-140</c:v>
                </c:pt>
                <c:pt idx="274">
                  <c:v>-110</c:v>
                </c:pt>
                <c:pt idx="275">
                  <c:v>-158</c:v>
                </c:pt>
                <c:pt idx="276">
                  <c:v>-82</c:v>
                </c:pt>
                <c:pt idx="277">
                  <c:v>-148</c:v>
                </c:pt>
                <c:pt idx="278">
                  <c:v>-84</c:v>
                </c:pt>
                <c:pt idx="279">
                  <c:v>-174</c:v>
                </c:pt>
                <c:pt idx="280">
                  <c:v>-134</c:v>
                </c:pt>
                <c:pt idx="281">
                  <c:v>-96</c:v>
                </c:pt>
                <c:pt idx="282">
                  <c:v>-112</c:v>
                </c:pt>
                <c:pt idx="283">
                  <c:v>-128</c:v>
                </c:pt>
                <c:pt idx="284">
                  <c:v>-48</c:v>
                </c:pt>
                <c:pt idx="285">
                  <c:v>-98</c:v>
                </c:pt>
                <c:pt idx="286">
                  <c:v>-108</c:v>
                </c:pt>
                <c:pt idx="287">
                  <c:v>-90</c:v>
                </c:pt>
                <c:pt idx="288">
                  <c:v>-80</c:v>
                </c:pt>
                <c:pt idx="289">
                  <c:v>-102</c:v>
                </c:pt>
                <c:pt idx="290">
                  <c:v>-130</c:v>
                </c:pt>
                <c:pt idx="291">
                  <c:v>-120</c:v>
                </c:pt>
                <c:pt idx="292">
                  <c:v>-114</c:v>
                </c:pt>
                <c:pt idx="293">
                  <c:v>-64</c:v>
                </c:pt>
                <c:pt idx="294">
                  <c:v>-42</c:v>
                </c:pt>
                <c:pt idx="295">
                  <c:v>-62</c:v>
                </c:pt>
                <c:pt idx="296">
                  <c:v>-140</c:v>
                </c:pt>
                <c:pt idx="297">
                  <c:v>-110</c:v>
                </c:pt>
                <c:pt idx="298">
                  <c:v>-106</c:v>
                </c:pt>
                <c:pt idx="299">
                  <c:v>-106</c:v>
                </c:pt>
                <c:pt idx="300">
                  <c:v>-56</c:v>
                </c:pt>
                <c:pt idx="301">
                  <c:v>-80</c:v>
                </c:pt>
                <c:pt idx="302">
                  <c:v>-58</c:v>
                </c:pt>
                <c:pt idx="303">
                  <c:v>-44</c:v>
                </c:pt>
                <c:pt idx="304">
                  <c:v>-18</c:v>
                </c:pt>
                <c:pt idx="305">
                  <c:v>-64</c:v>
                </c:pt>
                <c:pt idx="306">
                  <c:v>-44</c:v>
                </c:pt>
                <c:pt idx="307">
                  <c:v>-100</c:v>
                </c:pt>
                <c:pt idx="308">
                  <c:v>-92</c:v>
                </c:pt>
                <c:pt idx="309">
                  <c:v>-76</c:v>
                </c:pt>
                <c:pt idx="310">
                  <c:v>-116</c:v>
                </c:pt>
                <c:pt idx="311">
                  <c:v>-38</c:v>
                </c:pt>
                <c:pt idx="312">
                  <c:v>2</c:v>
                </c:pt>
                <c:pt idx="313">
                  <c:v>2</c:v>
                </c:pt>
                <c:pt idx="314">
                  <c:v>-42</c:v>
                </c:pt>
                <c:pt idx="315">
                  <c:v>-32</c:v>
                </c:pt>
                <c:pt idx="316">
                  <c:v>-30</c:v>
                </c:pt>
                <c:pt idx="317">
                  <c:v>-28</c:v>
                </c:pt>
                <c:pt idx="318">
                  <c:v>10</c:v>
                </c:pt>
                <c:pt idx="319">
                  <c:v>-42</c:v>
                </c:pt>
                <c:pt idx="320">
                  <c:v>-86</c:v>
                </c:pt>
                <c:pt idx="321">
                  <c:v>-80</c:v>
                </c:pt>
                <c:pt idx="322">
                  <c:v>-102</c:v>
                </c:pt>
                <c:pt idx="323">
                  <c:v>-160</c:v>
                </c:pt>
                <c:pt idx="324">
                  <c:v>-98</c:v>
                </c:pt>
                <c:pt idx="325">
                  <c:v>-154</c:v>
                </c:pt>
                <c:pt idx="326">
                  <c:v>-188</c:v>
                </c:pt>
                <c:pt idx="327">
                  <c:v>-124</c:v>
                </c:pt>
                <c:pt idx="328">
                  <c:v>-154</c:v>
                </c:pt>
                <c:pt idx="329">
                  <c:v>-176</c:v>
                </c:pt>
                <c:pt idx="330">
                  <c:v>-254</c:v>
                </c:pt>
                <c:pt idx="331">
                  <c:v>-118</c:v>
                </c:pt>
                <c:pt idx="332">
                  <c:v>-164</c:v>
                </c:pt>
                <c:pt idx="333">
                  <c:v>-138</c:v>
                </c:pt>
                <c:pt idx="334">
                  <c:v>-90</c:v>
                </c:pt>
                <c:pt idx="335">
                  <c:v>-98</c:v>
                </c:pt>
                <c:pt idx="336">
                  <c:v>-106</c:v>
                </c:pt>
                <c:pt idx="337">
                  <c:v>-144</c:v>
                </c:pt>
                <c:pt idx="338">
                  <c:v>-100</c:v>
                </c:pt>
                <c:pt idx="339">
                  <c:v>-86</c:v>
                </c:pt>
                <c:pt idx="340">
                  <c:v>-70</c:v>
                </c:pt>
                <c:pt idx="341">
                  <c:v>-54</c:v>
                </c:pt>
                <c:pt idx="342">
                  <c:v>-114</c:v>
                </c:pt>
                <c:pt idx="343">
                  <c:v>-120</c:v>
                </c:pt>
                <c:pt idx="344">
                  <c:v>-116</c:v>
                </c:pt>
                <c:pt idx="345">
                  <c:v>-74</c:v>
                </c:pt>
                <c:pt idx="346">
                  <c:v>-82</c:v>
                </c:pt>
                <c:pt idx="347">
                  <c:v>-92</c:v>
                </c:pt>
                <c:pt idx="348">
                  <c:v>-124</c:v>
                </c:pt>
                <c:pt idx="349">
                  <c:v>-136</c:v>
                </c:pt>
                <c:pt idx="350">
                  <c:v>-58</c:v>
                </c:pt>
                <c:pt idx="351">
                  <c:v>-104</c:v>
                </c:pt>
                <c:pt idx="352">
                  <c:v>-68</c:v>
                </c:pt>
                <c:pt idx="353">
                  <c:v>-46</c:v>
                </c:pt>
                <c:pt idx="354">
                  <c:v>-104</c:v>
                </c:pt>
                <c:pt idx="355">
                  <c:v>-150</c:v>
                </c:pt>
                <c:pt idx="356">
                  <c:v>26</c:v>
                </c:pt>
                <c:pt idx="357">
                  <c:v>48</c:v>
                </c:pt>
                <c:pt idx="358">
                  <c:v>-36</c:v>
                </c:pt>
                <c:pt idx="359">
                  <c:v>-10</c:v>
                </c:pt>
                <c:pt idx="360">
                  <c:v>10</c:v>
                </c:pt>
                <c:pt idx="361">
                  <c:v>-142</c:v>
                </c:pt>
                <c:pt idx="362">
                  <c:v>-82</c:v>
                </c:pt>
                <c:pt idx="363">
                  <c:v>-166</c:v>
                </c:pt>
                <c:pt idx="364">
                  <c:v>-178</c:v>
                </c:pt>
                <c:pt idx="365">
                  <c:v>-216</c:v>
                </c:pt>
                <c:pt idx="366">
                  <c:v>-166</c:v>
                </c:pt>
                <c:pt idx="367">
                  <c:v>-152</c:v>
                </c:pt>
                <c:pt idx="368">
                  <c:v>-184</c:v>
                </c:pt>
                <c:pt idx="369">
                  <c:v>-174</c:v>
                </c:pt>
                <c:pt idx="370">
                  <c:v>-150</c:v>
                </c:pt>
                <c:pt idx="371">
                  <c:v>-70</c:v>
                </c:pt>
                <c:pt idx="372">
                  <c:v>-144</c:v>
                </c:pt>
                <c:pt idx="373">
                  <c:v>-148</c:v>
                </c:pt>
                <c:pt idx="374">
                  <c:v>-108</c:v>
                </c:pt>
                <c:pt idx="375">
                  <c:v>-64</c:v>
                </c:pt>
                <c:pt idx="376">
                  <c:v>-62</c:v>
                </c:pt>
                <c:pt idx="377">
                  <c:v>-64</c:v>
                </c:pt>
                <c:pt idx="378">
                  <c:v>-18</c:v>
                </c:pt>
                <c:pt idx="379">
                  <c:v>36</c:v>
                </c:pt>
                <c:pt idx="380">
                  <c:v>6</c:v>
                </c:pt>
                <c:pt idx="381">
                  <c:v>-26</c:v>
                </c:pt>
                <c:pt idx="382">
                  <c:v>86</c:v>
                </c:pt>
                <c:pt idx="383">
                  <c:v>20</c:v>
                </c:pt>
                <c:pt idx="384">
                  <c:v>46</c:v>
                </c:pt>
                <c:pt idx="385">
                  <c:v>78</c:v>
                </c:pt>
                <c:pt idx="386">
                  <c:v>132</c:v>
                </c:pt>
                <c:pt idx="387">
                  <c:v>138</c:v>
                </c:pt>
                <c:pt idx="388">
                  <c:v>126</c:v>
                </c:pt>
                <c:pt idx="389">
                  <c:v>166</c:v>
                </c:pt>
                <c:pt idx="390">
                  <c:v>184</c:v>
                </c:pt>
                <c:pt idx="391">
                  <c:v>92</c:v>
                </c:pt>
                <c:pt idx="392">
                  <c:v>156</c:v>
                </c:pt>
                <c:pt idx="393">
                  <c:v>126</c:v>
                </c:pt>
                <c:pt idx="394">
                  <c:v>176</c:v>
                </c:pt>
                <c:pt idx="395">
                  <c:v>154</c:v>
                </c:pt>
                <c:pt idx="396">
                  <c:v>242</c:v>
                </c:pt>
                <c:pt idx="397">
                  <c:v>158</c:v>
                </c:pt>
                <c:pt idx="398">
                  <c:v>104</c:v>
                </c:pt>
                <c:pt idx="399">
                  <c:v>26</c:v>
                </c:pt>
                <c:pt idx="400">
                  <c:v>120</c:v>
                </c:pt>
                <c:pt idx="401">
                  <c:v>104</c:v>
                </c:pt>
                <c:pt idx="402">
                  <c:v>146</c:v>
                </c:pt>
                <c:pt idx="403">
                  <c:v>134</c:v>
                </c:pt>
                <c:pt idx="404">
                  <c:v>126</c:v>
                </c:pt>
                <c:pt idx="405">
                  <c:v>76</c:v>
                </c:pt>
                <c:pt idx="406">
                  <c:v>154</c:v>
                </c:pt>
                <c:pt idx="407">
                  <c:v>118</c:v>
                </c:pt>
                <c:pt idx="408">
                  <c:v>58</c:v>
                </c:pt>
                <c:pt idx="409">
                  <c:v>124</c:v>
                </c:pt>
                <c:pt idx="410">
                  <c:v>182</c:v>
                </c:pt>
                <c:pt idx="411">
                  <c:v>248</c:v>
                </c:pt>
                <c:pt idx="412">
                  <c:v>180</c:v>
                </c:pt>
                <c:pt idx="413">
                  <c:v>172</c:v>
                </c:pt>
                <c:pt idx="414">
                  <c:v>202</c:v>
                </c:pt>
                <c:pt idx="415">
                  <c:v>188</c:v>
                </c:pt>
                <c:pt idx="416">
                  <c:v>176</c:v>
                </c:pt>
                <c:pt idx="417">
                  <c:v>210</c:v>
                </c:pt>
                <c:pt idx="418">
                  <c:v>224</c:v>
                </c:pt>
                <c:pt idx="419">
                  <c:v>282</c:v>
                </c:pt>
                <c:pt idx="420">
                  <c:v>372</c:v>
                </c:pt>
                <c:pt idx="421">
                  <c:v>374</c:v>
                </c:pt>
                <c:pt idx="422">
                  <c:v>272</c:v>
                </c:pt>
                <c:pt idx="423">
                  <c:v>296</c:v>
                </c:pt>
                <c:pt idx="424">
                  <c:v>238</c:v>
                </c:pt>
                <c:pt idx="425">
                  <c:v>234</c:v>
                </c:pt>
                <c:pt idx="426">
                  <c:v>90</c:v>
                </c:pt>
                <c:pt idx="427">
                  <c:v>150</c:v>
                </c:pt>
                <c:pt idx="428">
                  <c:v>140</c:v>
                </c:pt>
                <c:pt idx="429">
                  <c:v>110</c:v>
                </c:pt>
                <c:pt idx="430">
                  <c:v>108</c:v>
                </c:pt>
                <c:pt idx="431">
                  <c:v>96</c:v>
                </c:pt>
                <c:pt idx="432">
                  <c:v>44</c:v>
                </c:pt>
                <c:pt idx="433">
                  <c:v>60</c:v>
                </c:pt>
                <c:pt idx="434">
                  <c:v>26</c:v>
                </c:pt>
                <c:pt idx="435">
                  <c:v>-22</c:v>
                </c:pt>
                <c:pt idx="436">
                  <c:v>2</c:v>
                </c:pt>
                <c:pt idx="437">
                  <c:v>-58</c:v>
                </c:pt>
                <c:pt idx="438">
                  <c:v>16</c:v>
                </c:pt>
                <c:pt idx="439">
                  <c:v>-190</c:v>
                </c:pt>
                <c:pt idx="440">
                  <c:v>-176</c:v>
                </c:pt>
                <c:pt idx="441">
                  <c:v>-20</c:v>
                </c:pt>
                <c:pt idx="442">
                  <c:v>0</c:v>
                </c:pt>
                <c:pt idx="443">
                  <c:v>20</c:v>
                </c:pt>
                <c:pt idx="444">
                  <c:v>-68</c:v>
                </c:pt>
                <c:pt idx="445">
                  <c:v>32</c:v>
                </c:pt>
                <c:pt idx="446">
                  <c:v>-4</c:v>
                </c:pt>
                <c:pt idx="447">
                  <c:v>-22</c:v>
                </c:pt>
                <c:pt idx="448">
                  <c:v>60</c:v>
                </c:pt>
                <c:pt idx="449">
                  <c:v>82</c:v>
                </c:pt>
                <c:pt idx="450">
                  <c:v>-4</c:v>
                </c:pt>
                <c:pt idx="451">
                  <c:v>-150</c:v>
                </c:pt>
                <c:pt idx="452">
                  <c:v>-110</c:v>
                </c:pt>
                <c:pt idx="453">
                  <c:v>-254</c:v>
                </c:pt>
                <c:pt idx="454">
                  <c:v>-166</c:v>
                </c:pt>
                <c:pt idx="455">
                  <c:v>-70</c:v>
                </c:pt>
                <c:pt idx="456">
                  <c:v>-116</c:v>
                </c:pt>
                <c:pt idx="457">
                  <c:v>-124</c:v>
                </c:pt>
                <c:pt idx="458">
                  <c:v>-116</c:v>
                </c:pt>
                <c:pt idx="459">
                  <c:v>-170</c:v>
                </c:pt>
                <c:pt idx="460">
                  <c:v>-226</c:v>
                </c:pt>
                <c:pt idx="461">
                  <c:v>-162</c:v>
                </c:pt>
                <c:pt idx="462">
                  <c:v>-266</c:v>
                </c:pt>
                <c:pt idx="463">
                  <c:v>-188</c:v>
                </c:pt>
                <c:pt idx="464">
                  <c:v>-290</c:v>
                </c:pt>
                <c:pt idx="465">
                  <c:v>-118</c:v>
                </c:pt>
                <c:pt idx="466">
                  <c:v>-202</c:v>
                </c:pt>
                <c:pt idx="467">
                  <c:v>-242</c:v>
                </c:pt>
                <c:pt idx="468">
                  <c:v>-178</c:v>
                </c:pt>
                <c:pt idx="469">
                  <c:v>-164</c:v>
                </c:pt>
                <c:pt idx="470">
                  <c:v>-152</c:v>
                </c:pt>
                <c:pt idx="471">
                  <c:v>-50</c:v>
                </c:pt>
                <c:pt idx="472">
                  <c:v>-136</c:v>
                </c:pt>
                <c:pt idx="473">
                  <c:v>-180</c:v>
                </c:pt>
                <c:pt idx="474">
                  <c:v>-184</c:v>
                </c:pt>
                <c:pt idx="475">
                  <c:v>-136</c:v>
                </c:pt>
                <c:pt idx="476">
                  <c:v>-66</c:v>
                </c:pt>
                <c:pt idx="477">
                  <c:v>-58</c:v>
                </c:pt>
                <c:pt idx="478">
                  <c:v>-104</c:v>
                </c:pt>
                <c:pt idx="479">
                  <c:v>-122</c:v>
                </c:pt>
                <c:pt idx="480">
                  <c:v>-76</c:v>
                </c:pt>
                <c:pt idx="481">
                  <c:v>-58</c:v>
                </c:pt>
                <c:pt idx="482">
                  <c:v>-50</c:v>
                </c:pt>
                <c:pt idx="483">
                  <c:v>-70</c:v>
                </c:pt>
                <c:pt idx="484">
                  <c:v>-22</c:v>
                </c:pt>
                <c:pt idx="485">
                  <c:v>182</c:v>
                </c:pt>
                <c:pt idx="486">
                  <c:v>216</c:v>
                </c:pt>
                <c:pt idx="487">
                  <c:v>236</c:v>
                </c:pt>
                <c:pt idx="488">
                  <c:v>204</c:v>
                </c:pt>
                <c:pt idx="489">
                  <c:v>164</c:v>
                </c:pt>
                <c:pt idx="490">
                  <c:v>200</c:v>
                </c:pt>
                <c:pt idx="491">
                  <c:v>160</c:v>
                </c:pt>
                <c:pt idx="492">
                  <c:v>138</c:v>
                </c:pt>
                <c:pt idx="493">
                  <c:v>190</c:v>
                </c:pt>
                <c:pt idx="494">
                  <c:v>204</c:v>
                </c:pt>
                <c:pt idx="495">
                  <c:v>206</c:v>
                </c:pt>
                <c:pt idx="496">
                  <c:v>122</c:v>
                </c:pt>
                <c:pt idx="497">
                  <c:v>110</c:v>
                </c:pt>
                <c:pt idx="498">
                  <c:v>22</c:v>
                </c:pt>
                <c:pt idx="499">
                  <c:v>54</c:v>
                </c:pt>
                <c:pt idx="500">
                  <c:v>-4</c:v>
                </c:pt>
                <c:pt idx="501">
                  <c:v>26</c:v>
                </c:pt>
                <c:pt idx="502">
                  <c:v>106</c:v>
                </c:pt>
                <c:pt idx="503">
                  <c:v>22</c:v>
                </c:pt>
                <c:pt idx="504">
                  <c:v>10</c:v>
                </c:pt>
                <c:pt idx="505">
                  <c:v>-20</c:v>
                </c:pt>
                <c:pt idx="506">
                  <c:v>-48</c:v>
                </c:pt>
                <c:pt idx="507">
                  <c:v>-92</c:v>
                </c:pt>
                <c:pt idx="508">
                  <c:v>0</c:v>
                </c:pt>
                <c:pt idx="509">
                  <c:v>64</c:v>
                </c:pt>
                <c:pt idx="510">
                  <c:v>-14</c:v>
                </c:pt>
                <c:pt idx="511">
                  <c:v>-40</c:v>
                </c:pt>
                <c:pt idx="512">
                  <c:v>-16</c:v>
                </c:pt>
                <c:pt idx="513">
                  <c:v>-16</c:v>
                </c:pt>
                <c:pt idx="514">
                  <c:v>-40</c:v>
                </c:pt>
                <c:pt idx="515">
                  <c:v>-16</c:v>
                </c:pt>
                <c:pt idx="516">
                  <c:v>-18</c:v>
                </c:pt>
                <c:pt idx="517">
                  <c:v>-2</c:v>
                </c:pt>
                <c:pt idx="518">
                  <c:v>26</c:v>
                </c:pt>
                <c:pt idx="519">
                  <c:v>12</c:v>
                </c:pt>
                <c:pt idx="520">
                  <c:v>-2</c:v>
                </c:pt>
                <c:pt idx="521">
                  <c:v>-60</c:v>
                </c:pt>
                <c:pt idx="522">
                  <c:v>-34</c:v>
                </c:pt>
                <c:pt idx="523">
                  <c:v>-36</c:v>
                </c:pt>
                <c:pt idx="524">
                  <c:v>-80</c:v>
                </c:pt>
                <c:pt idx="525">
                  <c:v>-136</c:v>
                </c:pt>
                <c:pt idx="526">
                  <c:v>12</c:v>
                </c:pt>
                <c:pt idx="527">
                  <c:v>-42</c:v>
                </c:pt>
                <c:pt idx="528">
                  <c:v>-104</c:v>
                </c:pt>
                <c:pt idx="529">
                  <c:v>-62</c:v>
                </c:pt>
                <c:pt idx="530">
                  <c:v>-18</c:v>
                </c:pt>
                <c:pt idx="531">
                  <c:v>24</c:v>
                </c:pt>
                <c:pt idx="532">
                  <c:v>-40</c:v>
                </c:pt>
                <c:pt idx="533">
                  <c:v>-14</c:v>
                </c:pt>
                <c:pt idx="534">
                  <c:v>32</c:v>
                </c:pt>
                <c:pt idx="535">
                  <c:v>2</c:v>
                </c:pt>
                <c:pt idx="536">
                  <c:v>-60</c:v>
                </c:pt>
                <c:pt idx="537">
                  <c:v>-40</c:v>
                </c:pt>
                <c:pt idx="538">
                  <c:v>-76</c:v>
                </c:pt>
                <c:pt idx="539">
                  <c:v>-112</c:v>
                </c:pt>
                <c:pt idx="540">
                  <c:v>-72</c:v>
                </c:pt>
                <c:pt idx="541">
                  <c:v>-100</c:v>
                </c:pt>
                <c:pt idx="542">
                  <c:v>-134</c:v>
                </c:pt>
                <c:pt idx="543">
                  <c:v>-10</c:v>
                </c:pt>
                <c:pt idx="544">
                  <c:v>-38</c:v>
                </c:pt>
                <c:pt idx="545">
                  <c:v>-12</c:v>
                </c:pt>
                <c:pt idx="546">
                  <c:v>42</c:v>
                </c:pt>
                <c:pt idx="547">
                  <c:v>-44</c:v>
                </c:pt>
                <c:pt idx="548">
                  <c:v>-46</c:v>
                </c:pt>
                <c:pt idx="549">
                  <c:v>88</c:v>
                </c:pt>
                <c:pt idx="550">
                  <c:v>100</c:v>
                </c:pt>
                <c:pt idx="551">
                  <c:v>24</c:v>
                </c:pt>
                <c:pt idx="552">
                  <c:v>18</c:v>
                </c:pt>
                <c:pt idx="553">
                  <c:v>-18</c:v>
                </c:pt>
                <c:pt idx="554">
                  <c:v>-82</c:v>
                </c:pt>
                <c:pt idx="555">
                  <c:v>-24</c:v>
                </c:pt>
                <c:pt idx="556">
                  <c:v>-18</c:v>
                </c:pt>
                <c:pt idx="557">
                  <c:v>14</c:v>
                </c:pt>
                <c:pt idx="558">
                  <c:v>66</c:v>
                </c:pt>
                <c:pt idx="559">
                  <c:v>90</c:v>
                </c:pt>
                <c:pt idx="560">
                  <c:v>-4</c:v>
                </c:pt>
                <c:pt idx="561">
                  <c:v>60</c:v>
                </c:pt>
                <c:pt idx="562">
                  <c:v>-22</c:v>
                </c:pt>
                <c:pt idx="563">
                  <c:v>72</c:v>
                </c:pt>
                <c:pt idx="564">
                  <c:v>94</c:v>
                </c:pt>
                <c:pt idx="565">
                  <c:v>262</c:v>
                </c:pt>
                <c:pt idx="566">
                  <c:v>98</c:v>
                </c:pt>
                <c:pt idx="567">
                  <c:v>138</c:v>
                </c:pt>
                <c:pt idx="568">
                  <c:v>150</c:v>
                </c:pt>
                <c:pt idx="569">
                  <c:v>32</c:v>
                </c:pt>
                <c:pt idx="570">
                  <c:v>126</c:v>
                </c:pt>
                <c:pt idx="571">
                  <c:v>106</c:v>
                </c:pt>
                <c:pt idx="572">
                  <c:v>56</c:v>
                </c:pt>
                <c:pt idx="573">
                  <c:v>16</c:v>
                </c:pt>
                <c:pt idx="574">
                  <c:v>-56</c:v>
                </c:pt>
                <c:pt idx="575">
                  <c:v>-16</c:v>
                </c:pt>
                <c:pt idx="576">
                  <c:v>46</c:v>
                </c:pt>
                <c:pt idx="577">
                  <c:v>2</c:v>
                </c:pt>
                <c:pt idx="578">
                  <c:v>-20</c:v>
                </c:pt>
                <c:pt idx="579">
                  <c:v>-22</c:v>
                </c:pt>
                <c:pt idx="580">
                  <c:v>58</c:v>
                </c:pt>
                <c:pt idx="581">
                  <c:v>80</c:v>
                </c:pt>
                <c:pt idx="582">
                  <c:v>50</c:v>
                </c:pt>
                <c:pt idx="583">
                  <c:v>24</c:v>
                </c:pt>
                <c:pt idx="584">
                  <c:v>30</c:v>
                </c:pt>
                <c:pt idx="585">
                  <c:v>98</c:v>
                </c:pt>
                <c:pt idx="586">
                  <c:v>50</c:v>
                </c:pt>
                <c:pt idx="587">
                  <c:v>54</c:v>
                </c:pt>
                <c:pt idx="588">
                  <c:v>70</c:v>
                </c:pt>
                <c:pt idx="589">
                  <c:v>50</c:v>
                </c:pt>
                <c:pt idx="590">
                  <c:v>130</c:v>
                </c:pt>
                <c:pt idx="591">
                  <c:v>84</c:v>
                </c:pt>
                <c:pt idx="592">
                  <c:v>70</c:v>
                </c:pt>
                <c:pt idx="593">
                  <c:v>78</c:v>
                </c:pt>
                <c:pt idx="594">
                  <c:v>104</c:v>
                </c:pt>
                <c:pt idx="595">
                  <c:v>64</c:v>
                </c:pt>
                <c:pt idx="596">
                  <c:v>22</c:v>
                </c:pt>
                <c:pt idx="597">
                  <c:v>42</c:v>
                </c:pt>
                <c:pt idx="598">
                  <c:v>32</c:v>
                </c:pt>
                <c:pt idx="599">
                  <c:v>-70</c:v>
                </c:pt>
                <c:pt idx="600">
                  <c:v>-40</c:v>
                </c:pt>
                <c:pt idx="601">
                  <c:v>-2</c:v>
                </c:pt>
                <c:pt idx="602">
                  <c:v>-8</c:v>
                </c:pt>
                <c:pt idx="603">
                  <c:v>6</c:v>
                </c:pt>
                <c:pt idx="604">
                  <c:v>-56</c:v>
                </c:pt>
                <c:pt idx="605">
                  <c:v>20</c:v>
                </c:pt>
                <c:pt idx="606">
                  <c:v>-18</c:v>
                </c:pt>
                <c:pt idx="607">
                  <c:v>-62</c:v>
                </c:pt>
                <c:pt idx="608">
                  <c:v>-140</c:v>
                </c:pt>
                <c:pt idx="609">
                  <c:v>-120</c:v>
                </c:pt>
                <c:pt idx="610">
                  <c:v>-76</c:v>
                </c:pt>
                <c:pt idx="611">
                  <c:v>34</c:v>
                </c:pt>
                <c:pt idx="612">
                  <c:v>80</c:v>
                </c:pt>
                <c:pt idx="613">
                  <c:v>66</c:v>
                </c:pt>
                <c:pt idx="614">
                  <c:v>22</c:v>
                </c:pt>
                <c:pt idx="615">
                  <c:v>90</c:v>
                </c:pt>
                <c:pt idx="616">
                  <c:v>96</c:v>
                </c:pt>
                <c:pt idx="617">
                  <c:v>124</c:v>
                </c:pt>
                <c:pt idx="618">
                  <c:v>118</c:v>
                </c:pt>
                <c:pt idx="619">
                  <c:v>84</c:v>
                </c:pt>
                <c:pt idx="620">
                  <c:v>142</c:v>
                </c:pt>
                <c:pt idx="621">
                  <c:v>256</c:v>
                </c:pt>
                <c:pt idx="622">
                  <c:v>192</c:v>
                </c:pt>
                <c:pt idx="623">
                  <c:v>194</c:v>
                </c:pt>
                <c:pt idx="624">
                  <c:v>272</c:v>
                </c:pt>
                <c:pt idx="625">
                  <c:v>274</c:v>
                </c:pt>
                <c:pt idx="626">
                  <c:v>274</c:v>
                </c:pt>
                <c:pt idx="627">
                  <c:v>308</c:v>
                </c:pt>
                <c:pt idx="628">
                  <c:v>280</c:v>
                </c:pt>
                <c:pt idx="629">
                  <c:v>292</c:v>
                </c:pt>
                <c:pt idx="630">
                  <c:v>314</c:v>
                </c:pt>
                <c:pt idx="631">
                  <c:v>350</c:v>
                </c:pt>
                <c:pt idx="632">
                  <c:v>268</c:v>
                </c:pt>
                <c:pt idx="633">
                  <c:v>158</c:v>
                </c:pt>
                <c:pt idx="634">
                  <c:v>246</c:v>
                </c:pt>
                <c:pt idx="635">
                  <c:v>270</c:v>
                </c:pt>
                <c:pt idx="636">
                  <c:v>292</c:v>
                </c:pt>
                <c:pt idx="637">
                  <c:v>272</c:v>
                </c:pt>
                <c:pt idx="638">
                  <c:v>320</c:v>
                </c:pt>
                <c:pt idx="639">
                  <c:v>338</c:v>
                </c:pt>
                <c:pt idx="640">
                  <c:v>302</c:v>
                </c:pt>
                <c:pt idx="641">
                  <c:v>294</c:v>
                </c:pt>
                <c:pt idx="642">
                  <c:v>320</c:v>
                </c:pt>
                <c:pt idx="643">
                  <c:v>272</c:v>
                </c:pt>
                <c:pt idx="644">
                  <c:v>226</c:v>
                </c:pt>
                <c:pt idx="645">
                  <c:v>280</c:v>
                </c:pt>
                <c:pt idx="646">
                  <c:v>236</c:v>
                </c:pt>
                <c:pt idx="647">
                  <c:v>188</c:v>
                </c:pt>
                <c:pt idx="648">
                  <c:v>172</c:v>
                </c:pt>
                <c:pt idx="649">
                  <c:v>228</c:v>
                </c:pt>
                <c:pt idx="650">
                  <c:v>240</c:v>
                </c:pt>
                <c:pt idx="651">
                  <c:v>250</c:v>
                </c:pt>
                <c:pt idx="652">
                  <c:v>254</c:v>
                </c:pt>
                <c:pt idx="653">
                  <c:v>240</c:v>
                </c:pt>
                <c:pt idx="654">
                  <c:v>202</c:v>
                </c:pt>
                <c:pt idx="655">
                  <c:v>226</c:v>
                </c:pt>
                <c:pt idx="656">
                  <c:v>224</c:v>
                </c:pt>
                <c:pt idx="657">
                  <c:v>142</c:v>
                </c:pt>
                <c:pt idx="658">
                  <c:v>176</c:v>
                </c:pt>
                <c:pt idx="659">
                  <c:v>112</c:v>
                </c:pt>
                <c:pt idx="660">
                  <c:v>112</c:v>
                </c:pt>
                <c:pt idx="661">
                  <c:v>54</c:v>
                </c:pt>
                <c:pt idx="662">
                  <c:v>172</c:v>
                </c:pt>
                <c:pt idx="663">
                  <c:v>122</c:v>
                </c:pt>
                <c:pt idx="664">
                  <c:v>136</c:v>
                </c:pt>
                <c:pt idx="665">
                  <c:v>132</c:v>
                </c:pt>
                <c:pt idx="666">
                  <c:v>124</c:v>
                </c:pt>
                <c:pt idx="667">
                  <c:v>86</c:v>
                </c:pt>
                <c:pt idx="668">
                  <c:v>164</c:v>
                </c:pt>
                <c:pt idx="669">
                  <c:v>218</c:v>
                </c:pt>
                <c:pt idx="670">
                  <c:v>228</c:v>
                </c:pt>
                <c:pt idx="671">
                  <c:v>214</c:v>
                </c:pt>
                <c:pt idx="672">
                  <c:v>146</c:v>
                </c:pt>
                <c:pt idx="673">
                  <c:v>148</c:v>
                </c:pt>
                <c:pt idx="674">
                  <c:v>178</c:v>
                </c:pt>
                <c:pt idx="675">
                  <c:v>272</c:v>
                </c:pt>
                <c:pt idx="676">
                  <c:v>206</c:v>
                </c:pt>
                <c:pt idx="677">
                  <c:v>158</c:v>
                </c:pt>
                <c:pt idx="678">
                  <c:v>238</c:v>
                </c:pt>
                <c:pt idx="679">
                  <c:v>238</c:v>
                </c:pt>
                <c:pt idx="680">
                  <c:v>272</c:v>
                </c:pt>
                <c:pt idx="681">
                  <c:v>264</c:v>
                </c:pt>
                <c:pt idx="682">
                  <c:v>224</c:v>
                </c:pt>
                <c:pt idx="683">
                  <c:v>232</c:v>
                </c:pt>
                <c:pt idx="684">
                  <c:v>266</c:v>
                </c:pt>
                <c:pt idx="685">
                  <c:v>260</c:v>
                </c:pt>
                <c:pt idx="686">
                  <c:v>262</c:v>
                </c:pt>
                <c:pt idx="687">
                  <c:v>400</c:v>
                </c:pt>
                <c:pt idx="688">
                  <c:v>348</c:v>
                </c:pt>
                <c:pt idx="689">
                  <c:v>422</c:v>
                </c:pt>
                <c:pt idx="690">
                  <c:v>394</c:v>
                </c:pt>
                <c:pt idx="691">
                  <c:v>378</c:v>
                </c:pt>
                <c:pt idx="692">
                  <c:v>402</c:v>
                </c:pt>
                <c:pt idx="693">
                  <c:v>360</c:v>
                </c:pt>
                <c:pt idx="694">
                  <c:v>360</c:v>
                </c:pt>
                <c:pt idx="695">
                  <c:v>358</c:v>
                </c:pt>
                <c:pt idx="696">
                  <c:v>328</c:v>
                </c:pt>
                <c:pt idx="697">
                  <c:v>330</c:v>
                </c:pt>
                <c:pt idx="698">
                  <c:v>346</c:v>
                </c:pt>
                <c:pt idx="699">
                  <c:v>360</c:v>
                </c:pt>
                <c:pt idx="700">
                  <c:v>314</c:v>
                </c:pt>
                <c:pt idx="701">
                  <c:v>372</c:v>
                </c:pt>
                <c:pt idx="702">
                  <c:v>332</c:v>
                </c:pt>
                <c:pt idx="703">
                  <c:v>348</c:v>
                </c:pt>
                <c:pt idx="704">
                  <c:v>340</c:v>
                </c:pt>
                <c:pt idx="705">
                  <c:v>346</c:v>
                </c:pt>
                <c:pt idx="706">
                  <c:v>300</c:v>
                </c:pt>
                <c:pt idx="707">
                  <c:v>340</c:v>
                </c:pt>
                <c:pt idx="708">
                  <c:v>288</c:v>
                </c:pt>
                <c:pt idx="709">
                  <c:v>276</c:v>
                </c:pt>
                <c:pt idx="710">
                  <c:v>240</c:v>
                </c:pt>
                <c:pt idx="711">
                  <c:v>256</c:v>
                </c:pt>
                <c:pt idx="712">
                  <c:v>326</c:v>
                </c:pt>
                <c:pt idx="713">
                  <c:v>288</c:v>
                </c:pt>
                <c:pt idx="714">
                  <c:v>206</c:v>
                </c:pt>
                <c:pt idx="715">
                  <c:v>212</c:v>
                </c:pt>
                <c:pt idx="716">
                  <c:v>150</c:v>
                </c:pt>
                <c:pt idx="717">
                  <c:v>210</c:v>
                </c:pt>
                <c:pt idx="718">
                  <c:v>164</c:v>
                </c:pt>
                <c:pt idx="719">
                  <c:v>218</c:v>
                </c:pt>
                <c:pt idx="720">
                  <c:v>216</c:v>
                </c:pt>
                <c:pt idx="721">
                  <c:v>250</c:v>
                </c:pt>
                <c:pt idx="722">
                  <c:v>238</c:v>
                </c:pt>
                <c:pt idx="723">
                  <c:v>226</c:v>
                </c:pt>
                <c:pt idx="724">
                  <c:v>228</c:v>
                </c:pt>
                <c:pt idx="725">
                  <c:v>238</c:v>
                </c:pt>
                <c:pt idx="726">
                  <c:v>242</c:v>
                </c:pt>
                <c:pt idx="727">
                  <c:v>214</c:v>
                </c:pt>
                <c:pt idx="728">
                  <c:v>272</c:v>
                </c:pt>
                <c:pt idx="729">
                  <c:v>244</c:v>
                </c:pt>
                <c:pt idx="730">
                  <c:v>286</c:v>
                </c:pt>
                <c:pt idx="731">
                  <c:v>-50</c:v>
                </c:pt>
                <c:pt idx="732">
                  <c:v>-70</c:v>
                </c:pt>
                <c:pt idx="733">
                  <c:v>-70</c:v>
                </c:pt>
                <c:pt idx="734">
                  <c:v>-54</c:v>
                </c:pt>
                <c:pt idx="735">
                  <c:v>-250</c:v>
                </c:pt>
                <c:pt idx="736">
                  <c:v>-160</c:v>
                </c:pt>
                <c:pt idx="737">
                  <c:v>-140</c:v>
                </c:pt>
                <c:pt idx="738">
                  <c:v>-10</c:v>
                </c:pt>
                <c:pt idx="739">
                  <c:v>84</c:v>
                </c:pt>
                <c:pt idx="740">
                  <c:v>98</c:v>
                </c:pt>
                <c:pt idx="741">
                  <c:v>28</c:v>
                </c:pt>
                <c:pt idx="742">
                  <c:v>-98</c:v>
                </c:pt>
                <c:pt idx="743">
                  <c:v>-6</c:v>
                </c:pt>
                <c:pt idx="744">
                  <c:v>120</c:v>
                </c:pt>
                <c:pt idx="745">
                  <c:v>116</c:v>
                </c:pt>
                <c:pt idx="746">
                  <c:v>26</c:v>
                </c:pt>
                <c:pt idx="747">
                  <c:v>66</c:v>
                </c:pt>
                <c:pt idx="748">
                  <c:v>46</c:v>
                </c:pt>
                <c:pt idx="749">
                  <c:v>112</c:v>
                </c:pt>
                <c:pt idx="750">
                  <c:v>80</c:v>
                </c:pt>
                <c:pt idx="751">
                  <c:v>110</c:v>
                </c:pt>
                <c:pt idx="752">
                  <c:v>58</c:v>
                </c:pt>
                <c:pt idx="753">
                  <c:v>6</c:v>
                </c:pt>
                <c:pt idx="754">
                  <c:v>30</c:v>
                </c:pt>
                <c:pt idx="755">
                  <c:v>56</c:v>
                </c:pt>
                <c:pt idx="756">
                  <c:v>42</c:v>
                </c:pt>
                <c:pt idx="757">
                  <c:v>92</c:v>
                </c:pt>
                <c:pt idx="758">
                  <c:v>42</c:v>
                </c:pt>
                <c:pt idx="759">
                  <c:v>74</c:v>
                </c:pt>
                <c:pt idx="760">
                  <c:v>116</c:v>
                </c:pt>
                <c:pt idx="761">
                  <c:v>96</c:v>
                </c:pt>
                <c:pt idx="762">
                  <c:v>92</c:v>
                </c:pt>
                <c:pt idx="763">
                  <c:v>68</c:v>
                </c:pt>
                <c:pt idx="764">
                  <c:v>100</c:v>
                </c:pt>
                <c:pt idx="765">
                  <c:v>154</c:v>
                </c:pt>
                <c:pt idx="766">
                  <c:v>124</c:v>
                </c:pt>
                <c:pt idx="767">
                  <c:v>122</c:v>
                </c:pt>
                <c:pt idx="768">
                  <c:v>60</c:v>
                </c:pt>
                <c:pt idx="769">
                  <c:v>60</c:v>
                </c:pt>
                <c:pt idx="770">
                  <c:v>82</c:v>
                </c:pt>
                <c:pt idx="771">
                  <c:v>158</c:v>
                </c:pt>
                <c:pt idx="772">
                  <c:v>140</c:v>
                </c:pt>
                <c:pt idx="773">
                  <c:v>112</c:v>
                </c:pt>
                <c:pt idx="774">
                  <c:v>74</c:v>
                </c:pt>
                <c:pt idx="775">
                  <c:v>110</c:v>
                </c:pt>
                <c:pt idx="776">
                  <c:v>116</c:v>
                </c:pt>
                <c:pt idx="777">
                  <c:v>44</c:v>
                </c:pt>
                <c:pt idx="778">
                  <c:v>150</c:v>
                </c:pt>
                <c:pt idx="779">
                  <c:v>152</c:v>
                </c:pt>
                <c:pt idx="780">
                  <c:v>106</c:v>
                </c:pt>
                <c:pt idx="781">
                  <c:v>36</c:v>
                </c:pt>
                <c:pt idx="782">
                  <c:v>44</c:v>
                </c:pt>
                <c:pt idx="783">
                  <c:v>56</c:v>
                </c:pt>
                <c:pt idx="784">
                  <c:v>174</c:v>
                </c:pt>
                <c:pt idx="785">
                  <c:v>188</c:v>
                </c:pt>
                <c:pt idx="786">
                  <c:v>150</c:v>
                </c:pt>
                <c:pt idx="787">
                  <c:v>118</c:v>
                </c:pt>
                <c:pt idx="788">
                  <c:v>80</c:v>
                </c:pt>
                <c:pt idx="789">
                  <c:v>106</c:v>
                </c:pt>
                <c:pt idx="790">
                  <c:v>114</c:v>
                </c:pt>
                <c:pt idx="791">
                  <c:v>156</c:v>
                </c:pt>
                <c:pt idx="792">
                  <c:v>98</c:v>
                </c:pt>
                <c:pt idx="793">
                  <c:v>102</c:v>
                </c:pt>
                <c:pt idx="794">
                  <c:v>128</c:v>
                </c:pt>
                <c:pt idx="795">
                  <c:v>134</c:v>
                </c:pt>
                <c:pt idx="796">
                  <c:v>86</c:v>
                </c:pt>
                <c:pt idx="797">
                  <c:v>108</c:v>
                </c:pt>
                <c:pt idx="798">
                  <c:v>128</c:v>
                </c:pt>
                <c:pt idx="799">
                  <c:v>120</c:v>
                </c:pt>
                <c:pt idx="800">
                  <c:v>92</c:v>
                </c:pt>
                <c:pt idx="801">
                  <c:v>128</c:v>
                </c:pt>
                <c:pt idx="802">
                  <c:v>168</c:v>
                </c:pt>
                <c:pt idx="803">
                  <c:v>88</c:v>
                </c:pt>
                <c:pt idx="804">
                  <c:v>144</c:v>
                </c:pt>
                <c:pt idx="805">
                  <c:v>162</c:v>
                </c:pt>
                <c:pt idx="806">
                  <c:v>146</c:v>
                </c:pt>
                <c:pt idx="807">
                  <c:v>144</c:v>
                </c:pt>
                <c:pt idx="808">
                  <c:v>138</c:v>
                </c:pt>
                <c:pt idx="809">
                  <c:v>128</c:v>
                </c:pt>
                <c:pt idx="810">
                  <c:v>144</c:v>
                </c:pt>
                <c:pt idx="811">
                  <c:v>146</c:v>
                </c:pt>
                <c:pt idx="812">
                  <c:v>176</c:v>
                </c:pt>
                <c:pt idx="813">
                  <c:v>178</c:v>
                </c:pt>
                <c:pt idx="814">
                  <c:v>86</c:v>
                </c:pt>
                <c:pt idx="815">
                  <c:v>70</c:v>
                </c:pt>
                <c:pt idx="816">
                  <c:v>66</c:v>
                </c:pt>
                <c:pt idx="817">
                  <c:v>62</c:v>
                </c:pt>
                <c:pt idx="818">
                  <c:v>60</c:v>
                </c:pt>
                <c:pt idx="819">
                  <c:v>-20</c:v>
                </c:pt>
                <c:pt idx="820">
                  <c:v>86</c:v>
                </c:pt>
                <c:pt idx="821">
                  <c:v>10</c:v>
                </c:pt>
                <c:pt idx="822">
                  <c:v>-46</c:v>
                </c:pt>
                <c:pt idx="823">
                  <c:v>22</c:v>
                </c:pt>
                <c:pt idx="824">
                  <c:v>44</c:v>
                </c:pt>
                <c:pt idx="825">
                  <c:v>104</c:v>
                </c:pt>
                <c:pt idx="826">
                  <c:v>152</c:v>
                </c:pt>
                <c:pt idx="827">
                  <c:v>122</c:v>
                </c:pt>
                <c:pt idx="828">
                  <c:v>102</c:v>
                </c:pt>
                <c:pt idx="829">
                  <c:v>128</c:v>
                </c:pt>
                <c:pt idx="830">
                  <c:v>126</c:v>
                </c:pt>
                <c:pt idx="831">
                  <c:v>148</c:v>
                </c:pt>
                <c:pt idx="832">
                  <c:v>114</c:v>
                </c:pt>
                <c:pt idx="833">
                  <c:v>162</c:v>
                </c:pt>
                <c:pt idx="834">
                  <c:v>240</c:v>
                </c:pt>
                <c:pt idx="835">
                  <c:v>216</c:v>
                </c:pt>
                <c:pt idx="836">
                  <c:v>180</c:v>
                </c:pt>
                <c:pt idx="837">
                  <c:v>318</c:v>
                </c:pt>
                <c:pt idx="838">
                  <c:v>298</c:v>
                </c:pt>
                <c:pt idx="839">
                  <c:v>332</c:v>
                </c:pt>
                <c:pt idx="840">
                  <c:v>334</c:v>
                </c:pt>
                <c:pt idx="841">
                  <c:v>336</c:v>
                </c:pt>
                <c:pt idx="842">
                  <c:v>302</c:v>
                </c:pt>
                <c:pt idx="843">
                  <c:v>302</c:v>
                </c:pt>
                <c:pt idx="844">
                  <c:v>306</c:v>
                </c:pt>
                <c:pt idx="845">
                  <c:v>340</c:v>
                </c:pt>
                <c:pt idx="846">
                  <c:v>348</c:v>
                </c:pt>
                <c:pt idx="847">
                  <c:v>328</c:v>
                </c:pt>
                <c:pt idx="848">
                  <c:v>314</c:v>
                </c:pt>
                <c:pt idx="849">
                  <c:v>278</c:v>
                </c:pt>
                <c:pt idx="850">
                  <c:v>306</c:v>
                </c:pt>
                <c:pt idx="851">
                  <c:v>280</c:v>
                </c:pt>
                <c:pt idx="852">
                  <c:v>298</c:v>
                </c:pt>
                <c:pt idx="853">
                  <c:v>338</c:v>
                </c:pt>
                <c:pt idx="854">
                  <c:v>306</c:v>
                </c:pt>
                <c:pt idx="855">
                  <c:v>338</c:v>
                </c:pt>
                <c:pt idx="856">
                  <c:v>294</c:v>
                </c:pt>
                <c:pt idx="857">
                  <c:v>322</c:v>
                </c:pt>
                <c:pt idx="858">
                  <c:v>252</c:v>
                </c:pt>
                <c:pt idx="859">
                  <c:v>226</c:v>
                </c:pt>
                <c:pt idx="860">
                  <c:v>232</c:v>
                </c:pt>
                <c:pt idx="861">
                  <c:v>236</c:v>
                </c:pt>
                <c:pt idx="862">
                  <c:v>180</c:v>
                </c:pt>
                <c:pt idx="863">
                  <c:v>204</c:v>
                </c:pt>
                <c:pt idx="864">
                  <c:v>116</c:v>
                </c:pt>
                <c:pt idx="865">
                  <c:v>-4</c:v>
                </c:pt>
                <c:pt idx="866">
                  <c:v>8</c:v>
                </c:pt>
                <c:pt idx="867">
                  <c:v>-54</c:v>
                </c:pt>
                <c:pt idx="868">
                  <c:v>-26</c:v>
                </c:pt>
                <c:pt idx="869">
                  <c:v>62</c:v>
                </c:pt>
                <c:pt idx="870">
                  <c:v>90</c:v>
                </c:pt>
                <c:pt idx="871">
                  <c:v>36</c:v>
                </c:pt>
                <c:pt idx="872">
                  <c:v>44</c:v>
                </c:pt>
                <c:pt idx="873">
                  <c:v>42</c:v>
                </c:pt>
                <c:pt idx="874">
                  <c:v>132</c:v>
                </c:pt>
                <c:pt idx="875">
                  <c:v>112</c:v>
                </c:pt>
                <c:pt idx="876">
                  <c:v>90</c:v>
                </c:pt>
                <c:pt idx="877">
                  <c:v>94</c:v>
                </c:pt>
                <c:pt idx="878">
                  <c:v>86</c:v>
                </c:pt>
                <c:pt idx="879">
                  <c:v>160</c:v>
                </c:pt>
                <c:pt idx="880">
                  <c:v>176</c:v>
                </c:pt>
                <c:pt idx="881">
                  <c:v>146</c:v>
                </c:pt>
                <c:pt idx="882">
                  <c:v>148</c:v>
                </c:pt>
                <c:pt idx="883">
                  <c:v>186</c:v>
                </c:pt>
                <c:pt idx="884">
                  <c:v>160</c:v>
                </c:pt>
                <c:pt idx="885">
                  <c:v>144</c:v>
                </c:pt>
                <c:pt idx="886">
                  <c:v>144</c:v>
                </c:pt>
                <c:pt idx="887">
                  <c:v>116</c:v>
                </c:pt>
                <c:pt idx="888">
                  <c:v>62</c:v>
                </c:pt>
                <c:pt idx="889">
                  <c:v>92</c:v>
                </c:pt>
                <c:pt idx="890">
                  <c:v>44</c:v>
                </c:pt>
                <c:pt idx="891">
                  <c:v>14</c:v>
                </c:pt>
                <c:pt idx="892">
                  <c:v>84</c:v>
                </c:pt>
                <c:pt idx="893">
                  <c:v>4</c:v>
                </c:pt>
                <c:pt idx="894">
                  <c:v>-26</c:v>
                </c:pt>
                <c:pt idx="895">
                  <c:v>-54</c:v>
                </c:pt>
                <c:pt idx="896">
                  <c:v>-82</c:v>
                </c:pt>
                <c:pt idx="897">
                  <c:v>-76</c:v>
                </c:pt>
                <c:pt idx="898">
                  <c:v>-122</c:v>
                </c:pt>
                <c:pt idx="899">
                  <c:v>-124</c:v>
                </c:pt>
                <c:pt idx="900">
                  <c:v>-122</c:v>
                </c:pt>
                <c:pt idx="901">
                  <c:v>-128</c:v>
                </c:pt>
                <c:pt idx="902">
                  <c:v>-124</c:v>
                </c:pt>
                <c:pt idx="903">
                  <c:v>-176</c:v>
                </c:pt>
                <c:pt idx="904">
                  <c:v>-168</c:v>
                </c:pt>
                <c:pt idx="905">
                  <c:v>-146</c:v>
                </c:pt>
                <c:pt idx="906">
                  <c:v>-138</c:v>
                </c:pt>
                <c:pt idx="907">
                  <c:v>-140</c:v>
                </c:pt>
                <c:pt idx="908">
                  <c:v>-134</c:v>
                </c:pt>
                <c:pt idx="909">
                  <c:v>-160</c:v>
                </c:pt>
                <c:pt idx="910">
                  <c:v>-206</c:v>
                </c:pt>
                <c:pt idx="911">
                  <c:v>-206</c:v>
                </c:pt>
                <c:pt idx="912">
                  <c:v>-174</c:v>
                </c:pt>
                <c:pt idx="913">
                  <c:v>-188</c:v>
                </c:pt>
                <c:pt idx="914">
                  <c:v>-186</c:v>
                </c:pt>
                <c:pt idx="915">
                  <c:v>-206</c:v>
                </c:pt>
                <c:pt idx="916">
                  <c:v>-124</c:v>
                </c:pt>
                <c:pt idx="917">
                  <c:v>-136</c:v>
                </c:pt>
                <c:pt idx="918">
                  <c:v>-192</c:v>
                </c:pt>
                <c:pt idx="919">
                  <c:v>-172</c:v>
                </c:pt>
                <c:pt idx="920">
                  <c:v>-212</c:v>
                </c:pt>
                <c:pt idx="921">
                  <c:v>-224</c:v>
                </c:pt>
                <c:pt idx="922">
                  <c:v>-236</c:v>
                </c:pt>
                <c:pt idx="923">
                  <c:v>-212</c:v>
                </c:pt>
                <c:pt idx="924">
                  <c:v>-172</c:v>
                </c:pt>
                <c:pt idx="925">
                  <c:v>-80</c:v>
                </c:pt>
                <c:pt idx="926">
                  <c:v>-62</c:v>
                </c:pt>
                <c:pt idx="927">
                  <c:v>-166</c:v>
                </c:pt>
                <c:pt idx="928">
                  <c:v>-142</c:v>
                </c:pt>
                <c:pt idx="929">
                  <c:v>-148</c:v>
                </c:pt>
                <c:pt idx="930">
                  <c:v>-128</c:v>
                </c:pt>
                <c:pt idx="931">
                  <c:v>-102</c:v>
                </c:pt>
                <c:pt idx="932">
                  <c:v>-68</c:v>
                </c:pt>
                <c:pt idx="933">
                  <c:v>-126</c:v>
                </c:pt>
                <c:pt idx="934">
                  <c:v>-114</c:v>
                </c:pt>
                <c:pt idx="935">
                  <c:v>-70</c:v>
                </c:pt>
                <c:pt idx="936">
                  <c:v>-72</c:v>
                </c:pt>
                <c:pt idx="937">
                  <c:v>-118</c:v>
                </c:pt>
                <c:pt idx="938">
                  <c:v>-130</c:v>
                </c:pt>
                <c:pt idx="939">
                  <c:v>-108</c:v>
                </c:pt>
                <c:pt idx="940">
                  <c:v>-92</c:v>
                </c:pt>
                <c:pt idx="941">
                  <c:v>-62</c:v>
                </c:pt>
                <c:pt idx="942">
                  <c:v>-62</c:v>
                </c:pt>
                <c:pt idx="943">
                  <c:v>-16</c:v>
                </c:pt>
                <c:pt idx="944">
                  <c:v>-66</c:v>
                </c:pt>
                <c:pt idx="945">
                  <c:v>-160</c:v>
                </c:pt>
                <c:pt idx="946">
                  <c:v>-200</c:v>
                </c:pt>
                <c:pt idx="947">
                  <c:v>-136</c:v>
                </c:pt>
                <c:pt idx="948">
                  <c:v>-184</c:v>
                </c:pt>
                <c:pt idx="949">
                  <c:v>-96</c:v>
                </c:pt>
                <c:pt idx="950">
                  <c:v>-32</c:v>
                </c:pt>
                <c:pt idx="951">
                  <c:v>-38</c:v>
                </c:pt>
                <c:pt idx="952">
                  <c:v>-22</c:v>
                </c:pt>
                <c:pt idx="953">
                  <c:v>-16</c:v>
                </c:pt>
                <c:pt idx="954">
                  <c:v>10</c:v>
                </c:pt>
                <c:pt idx="955">
                  <c:v>-24</c:v>
                </c:pt>
                <c:pt idx="956">
                  <c:v>-42</c:v>
                </c:pt>
                <c:pt idx="957">
                  <c:v>14</c:v>
                </c:pt>
                <c:pt idx="958">
                  <c:v>-32</c:v>
                </c:pt>
                <c:pt idx="959">
                  <c:v>-96</c:v>
                </c:pt>
                <c:pt idx="960">
                  <c:v>-68</c:v>
                </c:pt>
                <c:pt idx="961">
                  <c:v>-90</c:v>
                </c:pt>
                <c:pt idx="962">
                  <c:v>-156</c:v>
                </c:pt>
                <c:pt idx="963">
                  <c:v>-154</c:v>
                </c:pt>
                <c:pt idx="964">
                  <c:v>-116</c:v>
                </c:pt>
                <c:pt idx="965">
                  <c:v>-168</c:v>
                </c:pt>
                <c:pt idx="966">
                  <c:v>-184</c:v>
                </c:pt>
                <c:pt idx="967">
                  <c:v>-258</c:v>
                </c:pt>
                <c:pt idx="968">
                  <c:v>-246</c:v>
                </c:pt>
                <c:pt idx="969">
                  <c:v>-208</c:v>
                </c:pt>
                <c:pt idx="970">
                  <c:v>-176</c:v>
                </c:pt>
                <c:pt idx="971">
                  <c:v>-224</c:v>
                </c:pt>
                <c:pt idx="972">
                  <c:v>-272</c:v>
                </c:pt>
                <c:pt idx="973">
                  <c:v>-264</c:v>
                </c:pt>
                <c:pt idx="974">
                  <c:v>-296</c:v>
                </c:pt>
                <c:pt idx="975">
                  <c:v>0</c:v>
                </c:pt>
                <c:pt idx="976">
                  <c:v>34</c:v>
                </c:pt>
                <c:pt idx="977">
                  <c:v>96</c:v>
                </c:pt>
                <c:pt idx="978">
                  <c:v>-12</c:v>
                </c:pt>
                <c:pt idx="979">
                  <c:v>70</c:v>
                </c:pt>
                <c:pt idx="980">
                  <c:v>20</c:v>
                </c:pt>
                <c:pt idx="981">
                  <c:v>14</c:v>
                </c:pt>
                <c:pt idx="982">
                  <c:v>-2</c:v>
                </c:pt>
                <c:pt idx="983">
                  <c:v>-70</c:v>
                </c:pt>
                <c:pt idx="984">
                  <c:v>-12</c:v>
                </c:pt>
                <c:pt idx="985">
                  <c:v>-16</c:v>
                </c:pt>
                <c:pt idx="986">
                  <c:v>-22</c:v>
                </c:pt>
                <c:pt idx="987">
                  <c:v>-42</c:v>
                </c:pt>
                <c:pt idx="988">
                  <c:v>14</c:v>
                </c:pt>
                <c:pt idx="989">
                  <c:v>-16</c:v>
                </c:pt>
                <c:pt idx="990">
                  <c:v>0</c:v>
                </c:pt>
                <c:pt idx="991">
                  <c:v>0</c:v>
                </c:pt>
                <c:pt idx="992">
                  <c:v>46</c:v>
                </c:pt>
                <c:pt idx="993">
                  <c:v>38</c:v>
                </c:pt>
                <c:pt idx="994">
                  <c:v>42</c:v>
                </c:pt>
                <c:pt idx="995">
                  <c:v>108</c:v>
                </c:pt>
                <c:pt idx="996">
                  <c:v>18</c:v>
                </c:pt>
                <c:pt idx="997">
                  <c:v>12</c:v>
                </c:pt>
                <c:pt idx="998">
                  <c:v>-22</c:v>
                </c:pt>
                <c:pt idx="999">
                  <c:v>-44</c:v>
                </c:pt>
                <c:pt idx="1000">
                  <c:v>-50</c:v>
                </c:pt>
                <c:pt idx="1001">
                  <c:v>-54</c:v>
                </c:pt>
                <c:pt idx="1002">
                  <c:v>-36</c:v>
                </c:pt>
                <c:pt idx="1003">
                  <c:v>-48</c:v>
                </c:pt>
                <c:pt idx="1004">
                  <c:v>-44</c:v>
                </c:pt>
                <c:pt idx="1005">
                  <c:v>28</c:v>
                </c:pt>
                <c:pt idx="1006">
                  <c:v>-16</c:v>
                </c:pt>
                <c:pt idx="1007">
                  <c:v>-8</c:v>
                </c:pt>
                <c:pt idx="1008">
                  <c:v>-34</c:v>
                </c:pt>
                <c:pt idx="1009">
                  <c:v>-46</c:v>
                </c:pt>
                <c:pt idx="1010">
                  <c:v>-18</c:v>
                </c:pt>
                <c:pt idx="1011">
                  <c:v>-28</c:v>
                </c:pt>
                <c:pt idx="1012">
                  <c:v>-8</c:v>
                </c:pt>
                <c:pt idx="1013">
                  <c:v>-42</c:v>
                </c:pt>
                <c:pt idx="1014">
                  <c:v>44</c:v>
                </c:pt>
                <c:pt idx="1015">
                  <c:v>22</c:v>
                </c:pt>
                <c:pt idx="1016">
                  <c:v>0</c:v>
                </c:pt>
                <c:pt idx="1017">
                  <c:v>2</c:v>
                </c:pt>
                <c:pt idx="1018">
                  <c:v>40</c:v>
                </c:pt>
                <c:pt idx="1019">
                  <c:v>8</c:v>
                </c:pt>
                <c:pt idx="1020">
                  <c:v>-6</c:v>
                </c:pt>
                <c:pt idx="1021">
                  <c:v>-38</c:v>
                </c:pt>
                <c:pt idx="1022">
                  <c:v>4</c:v>
                </c:pt>
                <c:pt idx="1023">
                  <c:v>-34</c:v>
                </c:pt>
                <c:pt idx="1024">
                  <c:v>-52</c:v>
                </c:pt>
                <c:pt idx="1025">
                  <c:v>-96</c:v>
                </c:pt>
                <c:pt idx="1026">
                  <c:v>-72</c:v>
                </c:pt>
                <c:pt idx="1027">
                  <c:v>-94</c:v>
                </c:pt>
                <c:pt idx="1028">
                  <c:v>-82</c:v>
                </c:pt>
                <c:pt idx="1029">
                  <c:v>-132</c:v>
                </c:pt>
                <c:pt idx="1030">
                  <c:v>-140</c:v>
                </c:pt>
                <c:pt idx="1031">
                  <c:v>-178</c:v>
                </c:pt>
                <c:pt idx="1032">
                  <c:v>-120</c:v>
                </c:pt>
                <c:pt idx="1033">
                  <c:v>-192</c:v>
                </c:pt>
                <c:pt idx="1034">
                  <c:v>-246</c:v>
                </c:pt>
                <c:pt idx="1035">
                  <c:v>-190</c:v>
                </c:pt>
                <c:pt idx="1036">
                  <c:v>-150</c:v>
                </c:pt>
                <c:pt idx="1037">
                  <c:v>-122</c:v>
                </c:pt>
                <c:pt idx="1038">
                  <c:v>-116</c:v>
                </c:pt>
                <c:pt idx="1039">
                  <c:v>-38</c:v>
                </c:pt>
                <c:pt idx="1040">
                  <c:v>-130</c:v>
                </c:pt>
                <c:pt idx="1041">
                  <c:v>-106</c:v>
                </c:pt>
                <c:pt idx="1042">
                  <c:v>-100</c:v>
                </c:pt>
                <c:pt idx="1043">
                  <c:v>-24</c:v>
                </c:pt>
                <c:pt idx="1044">
                  <c:v>-66</c:v>
                </c:pt>
                <c:pt idx="1045">
                  <c:v>-128</c:v>
                </c:pt>
                <c:pt idx="1046">
                  <c:v>-48</c:v>
                </c:pt>
                <c:pt idx="1047">
                  <c:v>-56</c:v>
                </c:pt>
                <c:pt idx="1048">
                  <c:v>-52</c:v>
                </c:pt>
                <c:pt idx="1049">
                  <c:v>-62</c:v>
                </c:pt>
                <c:pt idx="1050">
                  <c:v>-98</c:v>
                </c:pt>
                <c:pt idx="1051">
                  <c:v>-122</c:v>
                </c:pt>
                <c:pt idx="1052">
                  <c:v>-90</c:v>
                </c:pt>
                <c:pt idx="1053">
                  <c:v>-100</c:v>
                </c:pt>
                <c:pt idx="1054">
                  <c:v>-84</c:v>
                </c:pt>
                <c:pt idx="1055">
                  <c:v>-106</c:v>
                </c:pt>
                <c:pt idx="1056">
                  <c:v>-26</c:v>
                </c:pt>
                <c:pt idx="1057">
                  <c:v>-44</c:v>
                </c:pt>
                <c:pt idx="1058">
                  <c:v>-66</c:v>
                </c:pt>
                <c:pt idx="1059">
                  <c:v>-92</c:v>
                </c:pt>
                <c:pt idx="1060">
                  <c:v>-142</c:v>
                </c:pt>
                <c:pt idx="1061">
                  <c:v>-138</c:v>
                </c:pt>
                <c:pt idx="1062">
                  <c:v>-132</c:v>
                </c:pt>
                <c:pt idx="1063">
                  <c:v>-64</c:v>
                </c:pt>
                <c:pt idx="1064">
                  <c:v>-74</c:v>
                </c:pt>
                <c:pt idx="1065">
                  <c:v>-26</c:v>
                </c:pt>
                <c:pt idx="1066">
                  <c:v>-22</c:v>
                </c:pt>
                <c:pt idx="1067">
                  <c:v>-22</c:v>
                </c:pt>
                <c:pt idx="1068">
                  <c:v>-52</c:v>
                </c:pt>
                <c:pt idx="1069">
                  <c:v>-40</c:v>
                </c:pt>
                <c:pt idx="1070">
                  <c:v>-48</c:v>
                </c:pt>
                <c:pt idx="1071">
                  <c:v>-46</c:v>
                </c:pt>
                <c:pt idx="1072">
                  <c:v>-74</c:v>
                </c:pt>
                <c:pt idx="1073">
                  <c:v>-46</c:v>
                </c:pt>
                <c:pt idx="1074">
                  <c:v>-16</c:v>
                </c:pt>
                <c:pt idx="1075">
                  <c:v>-66</c:v>
                </c:pt>
                <c:pt idx="1076">
                  <c:v>-8</c:v>
                </c:pt>
                <c:pt idx="1077">
                  <c:v>-8</c:v>
                </c:pt>
                <c:pt idx="1078">
                  <c:v>-46</c:v>
                </c:pt>
                <c:pt idx="1079">
                  <c:v>-82</c:v>
                </c:pt>
                <c:pt idx="1080">
                  <c:v>20</c:v>
                </c:pt>
                <c:pt idx="1081">
                  <c:v>-42</c:v>
                </c:pt>
                <c:pt idx="1082">
                  <c:v>6</c:v>
                </c:pt>
                <c:pt idx="1083">
                  <c:v>62</c:v>
                </c:pt>
                <c:pt idx="1084">
                  <c:v>62</c:v>
                </c:pt>
                <c:pt idx="1085">
                  <c:v>-10</c:v>
                </c:pt>
                <c:pt idx="1086">
                  <c:v>-36</c:v>
                </c:pt>
                <c:pt idx="1087">
                  <c:v>52</c:v>
                </c:pt>
                <c:pt idx="1088">
                  <c:v>-26</c:v>
                </c:pt>
                <c:pt idx="1089">
                  <c:v>56</c:v>
                </c:pt>
                <c:pt idx="1090">
                  <c:v>62</c:v>
                </c:pt>
                <c:pt idx="1091">
                  <c:v>54</c:v>
                </c:pt>
                <c:pt idx="1092">
                  <c:v>30</c:v>
                </c:pt>
                <c:pt idx="1093">
                  <c:v>58</c:v>
                </c:pt>
                <c:pt idx="1094">
                  <c:v>84</c:v>
                </c:pt>
                <c:pt idx="1095">
                  <c:v>78</c:v>
                </c:pt>
                <c:pt idx="1096">
                  <c:v>122</c:v>
                </c:pt>
                <c:pt idx="1097">
                  <c:v>136</c:v>
                </c:pt>
                <c:pt idx="1098">
                  <c:v>48</c:v>
                </c:pt>
                <c:pt idx="1099">
                  <c:v>90</c:v>
                </c:pt>
                <c:pt idx="1100">
                  <c:v>126</c:v>
                </c:pt>
                <c:pt idx="1101">
                  <c:v>78</c:v>
                </c:pt>
                <c:pt idx="1102">
                  <c:v>-30</c:v>
                </c:pt>
                <c:pt idx="1103">
                  <c:v>-30</c:v>
                </c:pt>
                <c:pt idx="1104">
                  <c:v>#N/A</c:v>
                </c:pt>
                <c:pt idx="1105">
                  <c:v>-60</c:v>
                </c:pt>
                <c:pt idx="1106">
                  <c:v>-148</c:v>
                </c:pt>
                <c:pt idx="1107">
                  <c:v>-126</c:v>
                </c:pt>
                <c:pt idx="1108">
                  <c:v>-114</c:v>
                </c:pt>
                <c:pt idx="1109">
                  <c:v>28</c:v>
                </c:pt>
                <c:pt idx="1110">
                  <c:v>10</c:v>
                </c:pt>
                <c:pt idx="1111">
                  <c:v>32</c:v>
                </c:pt>
                <c:pt idx="1112">
                  <c:v>24</c:v>
                </c:pt>
                <c:pt idx="1113">
                  <c:v>16</c:v>
                </c:pt>
                <c:pt idx="1114">
                  <c:v>14</c:v>
                </c:pt>
                <c:pt idx="1115">
                  <c:v>22</c:v>
                </c:pt>
                <c:pt idx="1116">
                  <c:v>68</c:v>
                </c:pt>
                <c:pt idx="1117">
                  <c:v>-24</c:v>
                </c:pt>
                <c:pt idx="1118">
                  <c:v>42</c:v>
                </c:pt>
                <c:pt idx="1119">
                  <c:v>86</c:v>
                </c:pt>
                <c:pt idx="1120">
                  <c:v>68</c:v>
                </c:pt>
                <c:pt idx="1121">
                  <c:v>78</c:v>
                </c:pt>
                <c:pt idx="1122">
                  <c:v>106</c:v>
                </c:pt>
                <c:pt idx="1123">
                  <c:v>106</c:v>
                </c:pt>
                <c:pt idx="1124">
                  <c:v>132</c:v>
                </c:pt>
                <c:pt idx="1125">
                  <c:v>70</c:v>
                </c:pt>
                <c:pt idx="1126">
                  <c:v>76</c:v>
                </c:pt>
                <c:pt idx="1127">
                  <c:v>294</c:v>
                </c:pt>
                <c:pt idx="1128">
                  <c:v>226</c:v>
                </c:pt>
                <c:pt idx="1129">
                  <c:v>248</c:v>
                </c:pt>
                <c:pt idx="1130">
                  <c:v>154</c:v>
                </c:pt>
                <c:pt idx="1131">
                  <c:v>134</c:v>
                </c:pt>
                <c:pt idx="1132">
                  <c:v>114</c:v>
                </c:pt>
                <c:pt idx="1133">
                  <c:v>108</c:v>
                </c:pt>
                <c:pt idx="1134">
                  <c:v>116</c:v>
                </c:pt>
                <c:pt idx="1135">
                  <c:v>72</c:v>
                </c:pt>
                <c:pt idx="1136">
                  <c:v>110</c:v>
                </c:pt>
                <c:pt idx="1137">
                  <c:v>102</c:v>
                </c:pt>
                <c:pt idx="1138">
                  <c:v>108</c:v>
                </c:pt>
                <c:pt idx="1139">
                  <c:v>76</c:v>
                </c:pt>
                <c:pt idx="1140">
                  <c:v>100</c:v>
                </c:pt>
                <c:pt idx="1141">
                  <c:v>88</c:v>
                </c:pt>
                <c:pt idx="1142">
                  <c:v>96</c:v>
                </c:pt>
                <c:pt idx="1143">
                  <c:v>128</c:v>
                </c:pt>
                <c:pt idx="1144">
                  <c:v>158</c:v>
                </c:pt>
                <c:pt idx="1145">
                  <c:v>182</c:v>
                </c:pt>
                <c:pt idx="1146">
                  <c:v>176</c:v>
                </c:pt>
                <c:pt idx="1147">
                  <c:v>78</c:v>
                </c:pt>
                <c:pt idx="1148">
                  <c:v>146</c:v>
                </c:pt>
                <c:pt idx="1149">
                  <c:v>90</c:v>
                </c:pt>
                <c:pt idx="1150">
                  <c:v>80</c:v>
                </c:pt>
                <c:pt idx="1151">
                  <c:v>132</c:v>
                </c:pt>
                <c:pt idx="1152">
                  <c:v>126</c:v>
                </c:pt>
                <c:pt idx="1153">
                  <c:v>116</c:v>
                </c:pt>
                <c:pt idx="1154">
                  <c:v>76</c:v>
                </c:pt>
                <c:pt idx="1155">
                  <c:v>150</c:v>
                </c:pt>
                <c:pt idx="1156">
                  <c:v>156</c:v>
                </c:pt>
                <c:pt idx="1157">
                  <c:v>86</c:v>
                </c:pt>
                <c:pt idx="1158">
                  <c:v>130</c:v>
                </c:pt>
                <c:pt idx="1159">
                  <c:v>148</c:v>
                </c:pt>
                <c:pt idx="1160">
                  <c:v>164</c:v>
                </c:pt>
                <c:pt idx="1161">
                  <c:v>20</c:v>
                </c:pt>
                <c:pt idx="1162">
                  <c:v>-34</c:v>
                </c:pt>
                <c:pt idx="1163">
                  <c:v>-12</c:v>
                </c:pt>
                <c:pt idx="1164">
                  <c:v>0</c:v>
                </c:pt>
                <c:pt idx="1165">
                  <c:v>0</c:v>
                </c:pt>
                <c:pt idx="1166">
                  <c:v>80</c:v>
                </c:pt>
                <c:pt idx="1167">
                  <c:v>24</c:v>
                </c:pt>
                <c:pt idx="1168">
                  <c:v>126</c:v>
                </c:pt>
                <c:pt idx="1169">
                  <c:v>#N/A</c:v>
                </c:pt>
                <c:pt idx="1170">
                  <c:v>0</c:v>
                </c:pt>
                <c:pt idx="1171">
                  <c:v>38</c:v>
                </c:pt>
                <c:pt idx="1172">
                  <c:v>18</c:v>
                </c:pt>
                <c:pt idx="1173">
                  <c:v>96</c:v>
                </c:pt>
                <c:pt idx="1174">
                  <c:v>34</c:v>
                </c:pt>
                <c:pt idx="1175">
                  <c:v>0</c:v>
                </c:pt>
                <c:pt idx="1176">
                  <c:v>-48</c:v>
                </c:pt>
                <c:pt idx="1177">
                  <c:v>30</c:v>
                </c:pt>
                <c:pt idx="1178">
                  <c:v>84</c:v>
                </c:pt>
                <c:pt idx="1179">
                  <c:v>62</c:v>
                </c:pt>
                <c:pt idx="1180">
                  <c:v>4</c:v>
                </c:pt>
                <c:pt idx="1181">
                  <c:v>-72</c:v>
                </c:pt>
                <c:pt idx="1182">
                  <c:v>-8</c:v>
                </c:pt>
                <c:pt idx="1183">
                  <c:v>-26</c:v>
                </c:pt>
                <c:pt idx="1184">
                  <c:v>84</c:v>
                </c:pt>
                <c:pt idx="1185">
                  <c:v>60</c:v>
                </c:pt>
                <c:pt idx="1186">
                  <c:v>16</c:v>
                </c:pt>
                <c:pt idx="1187">
                  <c:v>12</c:v>
                </c:pt>
                <c:pt idx="1188">
                  <c:v>-52</c:v>
                </c:pt>
                <c:pt idx="1189">
                  <c:v>-98</c:v>
                </c:pt>
                <c:pt idx="1190">
                  <c:v>-128</c:v>
                </c:pt>
                <c:pt idx="1191">
                  <c:v>-42</c:v>
                </c:pt>
                <c:pt idx="1192">
                  <c:v>-94</c:v>
                </c:pt>
                <c:pt idx="1193">
                  <c:v>6</c:v>
                </c:pt>
                <c:pt idx="1194">
                  <c:v>-10</c:v>
                </c:pt>
                <c:pt idx="1195">
                  <c:v>-26</c:v>
                </c:pt>
                <c:pt idx="1196">
                  <c:v>16</c:v>
                </c:pt>
                <c:pt idx="1197">
                  <c:v>2</c:v>
                </c:pt>
                <c:pt idx="1198">
                  <c:v>44</c:v>
                </c:pt>
                <c:pt idx="1199">
                  <c:v>-24</c:v>
                </c:pt>
                <c:pt idx="1200">
                  <c:v>-36</c:v>
                </c:pt>
                <c:pt idx="1201">
                  <c:v>-18</c:v>
                </c:pt>
                <c:pt idx="1202">
                  <c:v>18</c:v>
                </c:pt>
                <c:pt idx="1203">
                  <c:v>28</c:v>
                </c:pt>
                <c:pt idx="1204">
                  <c:v>112</c:v>
                </c:pt>
                <c:pt idx="1205">
                  <c:v>124</c:v>
                </c:pt>
                <c:pt idx="1206">
                  <c:v>130</c:v>
                </c:pt>
                <c:pt idx="1207">
                  <c:v>156</c:v>
                </c:pt>
                <c:pt idx="1208">
                  <c:v>114</c:v>
                </c:pt>
                <c:pt idx="1209">
                  <c:v>80</c:v>
                </c:pt>
                <c:pt idx="1210">
                  <c:v>20</c:v>
                </c:pt>
                <c:pt idx="1211">
                  <c:v>14</c:v>
                </c:pt>
                <c:pt idx="1212">
                  <c:v>10</c:v>
                </c:pt>
                <c:pt idx="1213">
                  <c:v>-20</c:v>
                </c:pt>
                <c:pt idx="1214">
                  <c:v>6</c:v>
                </c:pt>
                <c:pt idx="1215">
                  <c:v>-36</c:v>
                </c:pt>
                <c:pt idx="1216">
                  <c:v>-56</c:v>
                </c:pt>
                <c:pt idx="1217">
                  <c:v>-40</c:v>
                </c:pt>
                <c:pt idx="1218">
                  <c:v>-100</c:v>
                </c:pt>
                <c:pt idx="1219">
                  <c:v>220</c:v>
                </c:pt>
                <c:pt idx="1220">
                  <c:v>218</c:v>
                </c:pt>
                <c:pt idx="1221">
                  <c:v>212</c:v>
                </c:pt>
                <c:pt idx="1222">
                  <c:v>162</c:v>
                </c:pt>
                <c:pt idx="1223">
                  <c:v>68</c:v>
                </c:pt>
                <c:pt idx="1224">
                  <c:v>206</c:v>
                </c:pt>
                <c:pt idx="1225">
                  <c:v>220</c:v>
                </c:pt>
                <c:pt idx="1226">
                  <c:v>150</c:v>
                </c:pt>
                <c:pt idx="1227">
                  <c:v>112</c:v>
                </c:pt>
                <c:pt idx="1228">
                  <c:v>210</c:v>
                </c:pt>
                <c:pt idx="1229">
                  <c:v>206</c:v>
                </c:pt>
                <c:pt idx="1230">
                  <c:v>138</c:v>
                </c:pt>
                <c:pt idx="1231">
                  <c:v>52</c:v>
                </c:pt>
                <c:pt idx="1232">
                  <c:v>-38</c:v>
                </c:pt>
                <c:pt idx="1233">
                  <c:v>32</c:v>
                </c:pt>
                <c:pt idx="1234">
                  <c:v>12</c:v>
                </c:pt>
                <c:pt idx="1235">
                  <c:v>28</c:v>
                </c:pt>
                <c:pt idx="1236">
                  <c:v>92</c:v>
                </c:pt>
                <c:pt idx="1237">
                  <c:v>44</c:v>
                </c:pt>
                <c:pt idx="1238">
                  <c:v>88</c:v>
                </c:pt>
                <c:pt idx="1239">
                  <c:v>22</c:v>
                </c:pt>
                <c:pt idx="1240">
                  <c:v>46</c:v>
                </c:pt>
                <c:pt idx="1241">
                  <c:v>-26</c:v>
                </c:pt>
                <c:pt idx="1242">
                  <c:v>46</c:v>
                </c:pt>
                <c:pt idx="1243">
                  <c:v>94</c:v>
                </c:pt>
                <c:pt idx="1244">
                  <c:v>76</c:v>
                </c:pt>
                <c:pt idx="1245">
                  <c:v>80</c:v>
                </c:pt>
                <c:pt idx="1246">
                  <c:v>2</c:v>
                </c:pt>
                <c:pt idx="1247">
                  <c:v>8</c:v>
                </c:pt>
                <c:pt idx="1248">
                  <c:v>-26</c:v>
                </c:pt>
                <c:pt idx="1249">
                  <c:v>4</c:v>
                </c:pt>
                <c:pt idx="1250">
                  <c:v>-8</c:v>
                </c:pt>
                <c:pt idx="1251">
                  <c:v>2</c:v>
                </c:pt>
                <c:pt idx="1252">
                  <c:v>-20</c:v>
                </c:pt>
                <c:pt idx="1253">
                  <c:v>52</c:v>
                </c:pt>
                <c:pt idx="1254">
                  <c:v>-38</c:v>
                </c:pt>
                <c:pt idx="1255">
                  <c:v>-66</c:v>
                </c:pt>
                <c:pt idx="1256">
                  <c:v>-80</c:v>
                </c:pt>
                <c:pt idx="1257">
                  <c:v>-98</c:v>
                </c:pt>
                <c:pt idx="1258">
                  <c:v>-72</c:v>
                </c:pt>
                <c:pt idx="1259">
                  <c:v>-112</c:v>
                </c:pt>
                <c:pt idx="1260">
                  <c:v>-96</c:v>
                </c:pt>
                <c:pt idx="1261">
                  <c:v>-46</c:v>
                </c:pt>
                <c:pt idx="1262">
                  <c:v>-20</c:v>
                </c:pt>
                <c:pt idx="1263">
                  <c:v>-68</c:v>
                </c:pt>
                <c:pt idx="1264">
                  <c:v>-130</c:v>
                </c:pt>
                <c:pt idx="1265">
                  <c:v>-94</c:v>
                </c:pt>
                <c:pt idx="1266">
                  <c:v>-54</c:v>
                </c:pt>
                <c:pt idx="1267">
                  <c:v>22</c:v>
                </c:pt>
                <c:pt idx="1268">
                  <c:v>-26</c:v>
                </c:pt>
                <c:pt idx="1269">
                  <c:v>-44</c:v>
                </c:pt>
                <c:pt idx="1270">
                  <c:v>-26</c:v>
                </c:pt>
                <c:pt idx="1271">
                  <c:v>-96</c:v>
                </c:pt>
                <c:pt idx="1272">
                  <c:v>-168</c:v>
                </c:pt>
                <c:pt idx="1273">
                  <c:v>-152</c:v>
                </c:pt>
                <c:pt idx="1274">
                  <c:v>-150</c:v>
                </c:pt>
                <c:pt idx="1275">
                  <c:v>-86</c:v>
                </c:pt>
                <c:pt idx="1276">
                  <c:v>-184</c:v>
                </c:pt>
                <c:pt idx="1277">
                  <c:v>-88</c:v>
                </c:pt>
                <c:pt idx="1278">
                  <c:v>-134</c:v>
                </c:pt>
                <c:pt idx="1279">
                  <c:v>-188</c:v>
                </c:pt>
                <c:pt idx="1280">
                  <c:v>-174</c:v>
                </c:pt>
                <c:pt idx="1281">
                  <c:v>-136</c:v>
                </c:pt>
                <c:pt idx="1282">
                  <c:v>-146</c:v>
                </c:pt>
                <c:pt idx="1283">
                  <c:v>-158</c:v>
                </c:pt>
                <c:pt idx="1284">
                  <c:v>-72</c:v>
                </c:pt>
                <c:pt idx="1285">
                  <c:v>-146</c:v>
                </c:pt>
                <c:pt idx="1286">
                  <c:v>-110</c:v>
                </c:pt>
                <c:pt idx="1287">
                  <c:v>-108</c:v>
                </c:pt>
                <c:pt idx="1288">
                  <c:v>-114</c:v>
                </c:pt>
                <c:pt idx="1289">
                  <c:v>-172</c:v>
                </c:pt>
                <c:pt idx="1290">
                  <c:v>-130</c:v>
                </c:pt>
                <c:pt idx="1291">
                  <c:v>-134</c:v>
                </c:pt>
                <c:pt idx="1292">
                  <c:v>-140</c:v>
                </c:pt>
                <c:pt idx="1293">
                  <c:v>-148</c:v>
                </c:pt>
                <c:pt idx="1294">
                  <c:v>-216</c:v>
                </c:pt>
                <c:pt idx="1295">
                  <c:v>-230</c:v>
                </c:pt>
                <c:pt idx="1296">
                  <c:v>-164</c:v>
                </c:pt>
                <c:pt idx="1297">
                  <c:v>-236</c:v>
                </c:pt>
                <c:pt idx="1298">
                  <c:v>-192</c:v>
                </c:pt>
                <c:pt idx="1299">
                  <c:v>-230</c:v>
                </c:pt>
                <c:pt idx="1300">
                  <c:v>-238</c:v>
                </c:pt>
                <c:pt idx="1301">
                  <c:v>-210</c:v>
                </c:pt>
                <c:pt idx="1302">
                  <c:v>-84</c:v>
                </c:pt>
                <c:pt idx="1303">
                  <c:v>-194</c:v>
                </c:pt>
                <c:pt idx="1304">
                  <c:v>-182</c:v>
                </c:pt>
                <c:pt idx="1305">
                  <c:v>-330</c:v>
                </c:pt>
                <c:pt idx="1306">
                  <c:v>-166</c:v>
                </c:pt>
                <c:pt idx="1307">
                  <c:v>-210</c:v>
                </c:pt>
                <c:pt idx="1308">
                  <c:v>-212</c:v>
                </c:pt>
                <c:pt idx="1309">
                  <c:v>-324</c:v>
                </c:pt>
                <c:pt idx="1310">
                  <c:v>-270</c:v>
                </c:pt>
                <c:pt idx="1311">
                  <c:v>-184</c:v>
                </c:pt>
                <c:pt idx="1312">
                  <c:v>-206</c:v>
                </c:pt>
                <c:pt idx="1313">
                  <c:v>-214</c:v>
                </c:pt>
                <c:pt idx="1314">
                  <c:v>-166</c:v>
                </c:pt>
                <c:pt idx="1315">
                  <c:v>-162</c:v>
                </c:pt>
                <c:pt idx="1316">
                  <c:v>-66</c:v>
                </c:pt>
                <c:pt idx="1317">
                  <c:v>-170</c:v>
                </c:pt>
                <c:pt idx="1318">
                  <c:v>-134</c:v>
                </c:pt>
                <c:pt idx="1319">
                  <c:v>-194</c:v>
                </c:pt>
                <c:pt idx="1320">
                  <c:v>-210</c:v>
                </c:pt>
                <c:pt idx="1321">
                  <c:v>-28</c:v>
                </c:pt>
                <c:pt idx="1322">
                  <c:v>-142</c:v>
                </c:pt>
                <c:pt idx="1323">
                  <c:v>-120</c:v>
                </c:pt>
                <c:pt idx="1324">
                  <c:v>-192</c:v>
                </c:pt>
                <c:pt idx="1325">
                  <c:v>-280</c:v>
                </c:pt>
                <c:pt idx="1326">
                  <c:v>-318</c:v>
                </c:pt>
                <c:pt idx="1327">
                  <c:v>-158</c:v>
                </c:pt>
                <c:pt idx="1328">
                  <c:v>-176</c:v>
                </c:pt>
                <c:pt idx="1329">
                  <c:v>-8</c:v>
                </c:pt>
                <c:pt idx="1330">
                  <c:v>-82</c:v>
                </c:pt>
                <c:pt idx="1331">
                  <c:v>14</c:v>
                </c:pt>
                <c:pt idx="1332">
                  <c:v>-86</c:v>
                </c:pt>
                <c:pt idx="1333">
                  <c:v>-56</c:v>
                </c:pt>
                <c:pt idx="1334">
                  <c:v>-20</c:v>
                </c:pt>
                <c:pt idx="1335">
                  <c:v>18</c:v>
                </c:pt>
                <c:pt idx="1336">
                  <c:v>-46</c:v>
                </c:pt>
                <c:pt idx="1337">
                  <c:v>-100</c:v>
                </c:pt>
                <c:pt idx="1338">
                  <c:v>-108</c:v>
                </c:pt>
                <c:pt idx="1339">
                  <c:v>-50</c:v>
                </c:pt>
                <c:pt idx="1340">
                  <c:v>-136</c:v>
                </c:pt>
                <c:pt idx="1341">
                  <c:v>-8</c:v>
                </c:pt>
                <c:pt idx="1342">
                  <c:v>58</c:v>
                </c:pt>
                <c:pt idx="1343">
                  <c:v>46</c:v>
                </c:pt>
                <c:pt idx="1344">
                  <c:v>50</c:v>
                </c:pt>
                <c:pt idx="1345">
                  <c:v>26</c:v>
                </c:pt>
                <c:pt idx="1346">
                  <c:v>142</c:v>
                </c:pt>
                <c:pt idx="1347">
                  <c:v>104</c:v>
                </c:pt>
                <c:pt idx="1348">
                  <c:v>128</c:v>
                </c:pt>
                <c:pt idx="1349">
                  <c:v>124</c:v>
                </c:pt>
                <c:pt idx="1350">
                  <c:v>198</c:v>
                </c:pt>
                <c:pt idx="1351">
                  <c:v>212</c:v>
                </c:pt>
                <c:pt idx="1352">
                  <c:v>176</c:v>
                </c:pt>
                <c:pt idx="1353">
                  <c:v>308</c:v>
                </c:pt>
                <c:pt idx="1354">
                  <c:v>198</c:v>
                </c:pt>
                <c:pt idx="1355">
                  <c:v>48</c:v>
                </c:pt>
                <c:pt idx="1356">
                  <c:v>120</c:v>
                </c:pt>
                <c:pt idx="1357">
                  <c:v>76</c:v>
                </c:pt>
                <c:pt idx="1358">
                  <c:v>70</c:v>
                </c:pt>
                <c:pt idx="1359">
                  <c:v>134</c:v>
                </c:pt>
                <c:pt idx="1360">
                  <c:v>#N/A</c:v>
                </c:pt>
                <c:pt idx="1361">
                  <c:v>136</c:v>
                </c:pt>
                <c:pt idx="1362">
                  <c:v>90</c:v>
                </c:pt>
                <c:pt idx="1363">
                  <c:v>78</c:v>
                </c:pt>
                <c:pt idx="1364">
                  <c:v>4</c:v>
                </c:pt>
                <c:pt idx="1365">
                  <c:v>-2</c:v>
                </c:pt>
                <c:pt idx="1366">
                  <c:v>30</c:v>
                </c:pt>
                <c:pt idx="1367">
                  <c:v>46</c:v>
                </c:pt>
                <c:pt idx="1368">
                  <c:v>116</c:v>
                </c:pt>
                <c:pt idx="1369">
                  <c:v>54</c:v>
                </c:pt>
                <c:pt idx="1370">
                  <c:v>94</c:v>
                </c:pt>
                <c:pt idx="1371">
                  <c:v>142</c:v>
                </c:pt>
                <c:pt idx="1372">
                  <c:v>32</c:v>
                </c:pt>
                <c:pt idx="1373">
                  <c:v>2</c:v>
                </c:pt>
                <c:pt idx="1374">
                  <c:v>4</c:v>
                </c:pt>
                <c:pt idx="1375">
                  <c:v>-82</c:v>
                </c:pt>
                <c:pt idx="1376">
                  <c:v>74</c:v>
                </c:pt>
                <c:pt idx="1377">
                  <c:v>84</c:v>
                </c:pt>
                <c:pt idx="1378">
                  <c:v>140</c:v>
                </c:pt>
                <c:pt idx="1379">
                  <c:v>172</c:v>
                </c:pt>
                <c:pt idx="1380">
                  <c:v>228</c:v>
                </c:pt>
                <c:pt idx="1381">
                  <c:v>214</c:v>
                </c:pt>
                <c:pt idx="1382">
                  <c:v>172</c:v>
                </c:pt>
                <c:pt idx="1383">
                  <c:v>132</c:v>
                </c:pt>
                <c:pt idx="1384">
                  <c:v>76</c:v>
                </c:pt>
                <c:pt idx="1385">
                  <c:v>118</c:v>
                </c:pt>
                <c:pt idx="1386">
                  <c:v>246</c:v>
                </c:pt>
                <c:pt idx="1387">
                  <c:v>224</c:v>
                </c:pt>
                <c:pt idx="1388">
                  <c:v>180</c:v>
                </c:pt>
                <c:pt idx="1389">
                  <c:v>264</c:v>
                </c:pt>
                <c:pt idx="1390">
                  <c:v>240</c:v>
                </c:pt>
                <c:pt idx="1391">
                  <c:v>272</c:v>
                </c:pt>
                <c:pt idx="1392">
                  <c:v>156</c:v>
                </c:pt>
                <c:pt idx="1393">
                  <c:v>258</c:v>
                </c:pt>
                <c:pt idx="1394">
                  <c:v>252</c:v>
                </c:pt>
                <c:pt idx="1395">
                  <c:v>276</c:v>
                </c:pt>
                <c:pt idx="1396">
                  <c:v>266</c:v>
                </c:pt>
                <c:pt idx="1397">
                  <c:v>200</c:v>
                </c:pt>
                <c:pt idx="1398">
                  <c:v>222</c:v>
                </c:pt>
                <c:pt idx="1399">
                  <c:v>244</c:v>
                </c:pt>
                <c:pt idx="1400">
                  <c:v>164</c:v>
                </c:pt>
                <c:pt idx="1401">
                  <c:v>102</c:v>
                </c:pt>
                <c:pt idx="1402">
                  <c:v>80</c:v>
                </c:pt>
                <c:pt idx="1403">
                  <c:v>108</c:v>
                </c:pt>
                <c:pt idx="1404">
                  <c:v>44</c:v>
                </c:pt>
                <c:pt idx="1405">
                  <c:v>30</c:v>
                </c:pt>
                <c:pt idx="1406">
                  <c:v>22</c:v>
                </c:pt>
                <c:pt idx="1407">
                  <c:v>-40</c:v>
                </c:pt>
                <c:pt idx="1408">
                  <c:v>-56</c:v>
                </c:pt>
                <c:pt idx="1409">
                  <c:v>-40</c:v>
                </c:pt>
                <c:pt idx="1410">
                  <c:v>-30</c:v>
                </c:pt>
                <c:pt idx="1411">
                  <c:v>-116</c:v>
                </c:pt>
                <c:pt idx="1412">
                  <c:v>-108</c:v>
                </c:pt>
                <c:pt idx="1413">
                  <c:v>-104</c:v>
                </c:pt>
                <c:pt idx="1414">
                  <c:v>-146</c:v>
                </c:pt>
                <c:pt idx="1415">
                  <c:v>-106</c:v>
                </c:pt>
                <c:pt idx="1416">
                  <c:v>-118</c:v>
                </c:pt>
                <c:pt idx="1417">
                  <c:v>6</c:v>
                </c:pt>
                <c:pt idx="1418">
                  <c:v>4</c:v>
                </c:pt>
                <c:pt idx="1419">
                  <c:v>-74</c:v>
                </c:pt>
                <c:pt idx="1420">
                  <c:v>-38</c:v>
                </c:pt>
                <c:pt idx="1421">
                  <c:v>-40</c:v>
                </c:pt>
                <c:pt idx="1422">
                  <c:v>24</c:v>
                </c:pt>
                <c:pt idx="1423">
                  <c:v>-52</c:v>
                </c:pt>
                <c:pt idx="1424">
                  <c:v>-20</c:v>
                </c:pt>
                <c:pt idx="1425">
                  <c:v>-20</c:v>
                </c:pt>
                <c:pt idx="1426">
                  <c:v>56</c:v>
                </c:pt>
                <c:pt idx="1427">
                  <c:v>16</c:v>
                </c:pt>
                <c:pt idx="1428">
                  <c:v>-162</c:v>
                </c:pt>
                <c:pt idx="1429">
                  <c:v>-154</c:v>
                </c:pt>
                <c:pt idx="1430">
                  <c:v>-114</c:v>
                </c:pt>
                <c:pt idx="1431">
                  <c:v>-44</c:v>
                </c:pt>
                <c:pt idx="1432">
                  <c:v>-20</c:v>
                </c:pt>
                <c:pt idx="1433">
                  <c:v>-60</c:v>
                </c:pt>
                <c:pt idx="1434">
                  <c:v>-106</c:v>
                </c:pt>
                <c:pt idx="1435">
                  <c:v>-50</c:v>
                </c:pt>
                <c:pt idx="1436">
                  <c:v>-136</c:v>
                </c:pt>
                <c:pt idx="1437">
                  <c:v>-62</c:v>
                </c:pt>
                <c:pt idx="1438">
                  <c:v>-100</c:v>
                </c:pt>
                <c:pt idx="1439">
                  <c:v>-86</c:v>
                </c:pt>
                <c:pt idx="1440">
                  <c:v>-140</c:v>
                </c:pt>
                <c:pt idx="1441">
                  <c:v>-38</c:v>
                </c:pt>
                <c:pt idx="1442">
                  <c:v>92</c:v>
                </c:pt>
                <c:pt idx="1443">
                  <c:v>-84</c:v>
                </c:pt>
                <c:pt idx="1444">
                  <c:v>-90</c:v>
                </c:pt>
                <c:pt idx="1445">
                  <c:v>-130</c:v>
                </c:pt>
                <c:pt idx="1446">
                  <c:v>52</c:v>
                </c:pt>
                <c:pt idx="1447">
                  <c:v>32</c:v>
                </c:pt>
                <c:pt idx="1448">
                  <c:v>24</c:v>
                </c:pt>
                <c:pt idx="1449">
                  <c:v>44</c:v>
                </c:pt>
                <c:pt idx="1450">
                  <c:v>8</c:v>
                </c:pt>
                <c:pt idx="1451">
                  <c:v>32</c:v>
                </c:pt>
                <c:pt idx="1452">
                  <c:v>-8</c:v>
                </c:pt>
                <c:pt idx="1453">
                  <c:v>98</c:v>
                </c:pt>
                <c:pt idx="1454">
                  <c:v>50</c:v>
                </c:pt>
                <c:pt idx="1455">
                  <c:v>74</c:v>
                </c:pt>
                <c:pt idx="1456">
                  <c:v>80</c:v>
                </c:pt>
                <c:pt idx="1457">
                  <c:v>380</c:v>
                </c:pt>
                <c:pt idx="1458">
                  <c:v>380</c:v>
                </c:pt>
                <c:pt idx="1459">
                  <c:v>300</c:v>
                </c:pt>
                <c:pt idx="1460">
                  <c:v>320</c:v>
                </c:pt>
                <c:pt idx="1461">
                  <c:v>220</c:v>
                </c:pt>
                <c:pt idx="1462">
                  <c:v>120</c:v>
                </c:pt>
                <c:pt idx="1463">
                  <c:v>150</c:v>
                </c:pt>
                <c:pt idx="1464">
                  <c:v>200</c:v>
                </c:pt>
                <c:pt idx="1465">
                  <c:v>232</c:v>
                </c:pt>
                <c:pt idx="1466">
                  <c:v>180</c:v>
                </c:pt>
                <c:pt idx="1467">
                  <c:v>198</c:v>
                </c:pt>
                <c:pt idx="1468">
                  <c:v>64</c:v>
                </c:pt>
                <c:pt idx="1469">
                  <c:v>84</c:v>
                </c:pt>
                <c:pt idx="1470">
                  <c:v>120</c:v>
                </c:pt>
                <c:pt idx="1471">
                  <c:v>78</c:v>
                </c:pt>
                <c:pt idx="1472">
                  <c:v>-48</c:v>
                </c:pt>
                <c:pt idx="1473">
                  <c:v>42</c:v>
                </c:pt>
                <c:pt idx="1474">
                  <c:v>-38</c:v>
                </c:pt>
                <c:pt idx="1475">
                  <c:v>-30</c:v>
                </c:pt>
                <c:pt idx="1476">
                  <c:v>12</c:v>
                </c:pt>
                <c:pt idx="1477">
                  <c:v>30</c:v>
                </c:pt>
                <c:pt idx="1478">
                  <c:v>30</c:v>
                </c:pt>
                <c:pt idx="1479">
                  <c:v>-38</c:v>
                </c:pt>
                <c:pt idx="1480">
                  <c:v>-50</c:v>
                </c:pt>
                <c:pt idx="1481">
                  <c:v>-100</c:v>
                </c:pt>
                <c:pt idx="1482">
                  <c:v>#N/A</c:v>
                </c:pt>
                <c:pt idx="1483">
                  <c:v>-66</c:v>
                </c:pt>
                <c:pt idx="1484">
                  <c:v>62</c:v>
                </c:pt>
                <c:pt idx="1485">
                  <c:v>30</c:v>
                </c:pt>
                <c:pt idx="1486">
                  <c:v>50</c:v>
                </c:pt>
                <c:pt idx="1487">
                  <c:v>66</c:v>
                </c:pt>
                <c:pt idx="1488">
                  <c:v>68</c:v>
                </c:pt>
                <c:pt idx="1489">
                  <c:v>54</c:v>
                </c:pt>
                <c:pt idx="1490">
                  <c:v>58</c:v>
                </c:pt>
                <c:pt idx="1491">
                  <c:v>60</c:v>
                </c:pt>
                <c:pt idx="1492">
                  <c:v>42</c:v>
                </c:pt>
                <c:pt idx="1493">
                  <c:v>126</c:v>
                </c:pt>
                <c:pt idx="1494">
                  <c:v>136</c:v>
                </c:pt>
                <c:pt idx="1495">
                  <c:v>144</c:v>
                </c:pt>
                <c:pt idx="1496">
                  <c:v>146</c:v>
                </c:pt>
                <c:pt idx="1497">
                  <c:v>-8</c:v>
                </c:pt>
                <c:pt idx="1498">
                  <c:v>-14</c:v>
                </c:pt>
                <c:pt idx="1499">
                  <c:v>60</c:v>
                </c:pt>
                <c:pt idx="1500">
                  <c:v>-20</c:v>
                </c:pt>
                <c:pt idx="1501">
                  <c:v>-90</c:v>
                </c:pt>
                <c:pt idx="1502">
                  <c:v>-104</c:v>
                </c:pt>
                <c:pt idx="1503">
                  <c:v>-4</c:v>
                </c:pt>
                <c:pt idx="1504">
                  <c:v>-12</c:v>
                </c:pt>
                <c:pt idx="1505">
                  <c:v>-52</c:v>
                </c:pt>
                <c:pt idx="1506">
                  <c:v>-202</c:v>
                </c:pt>
                <c:pt idx="1507">
                  <c:v>-28</c:v>
                </c:pt>
                <c:pt idx="1508">
                  <c:v>-102</c:v>
                </c:pt>
                <c:pt idx="1509">
                  <c:v>-64</c:v>
                </c:pt>
                <c:pt idx="1510">
                  <c:v>-142</c:v>
                </c:pt>
                <c:pt idx="1511">
                  <c:v>-24</c:v>
                </c:pt>
                <c:pt idx="1512">
                  <c:v>-184</c:v>
                </c:pt>
                <c:pt idx="1513">
                  <c:v>-122</c:v>
                </c:pt>
                <c:pt idx="1514">
                  <c:v>-144</c:v>
                </c:pt>
                <c:pt idx="1515">
                  <c:v>-40</c:v>
                </c:pt>
                <c:pt idx="1516">
                  <c:v>-6</c:v>
                </c:pt>
                <c:pt idx="1517">
                  <c:v>-108</c:v>
                </c:pt>
                <c:pt idx="1518">
                  <c:v>-240</c:v>
                </c:pt>
                <c:pt idx="1519">
                  <c:v>-158</c:v>
                </c:pt>
                <c:pt idx="1520">
                  <c:v>-138</c:v>
                </c:pt>
                <c:pt idx="1521">
                  <c:v>-114</c:v>
                </c:pt>
                <c:pt idx="1522">
                  <c:v>-64</c:v>
                </c:pt>
                <c:pt idx="1523">
                  <c:v>-152</c:v>
                </c:pt>
                <c:pt idx="1524">
                  <c:v>-160</c:v>
                </c:pt>
                <c:pt idx="1525">
                  <c:v>-196</c:v>
                </c:pt>
                <c:pt idx="1526">
                  <c:v>-54</c:v>
                </c:pt>
                <c:pt idx="1527">
                  <c:v>-38</c:v>
                </c:pt>
                <c:pt idx="1528">
                  <c:v>-106</c:v>
                </c:pt>
                <c:pt idx="1529">
                  <c:v>-84</c:v>
                </c:pt>
                <c:pt idx="1530">
                  <c:v>10</c:v>
                </c:pt>
                <c:pt idx="1531">
                  <c:v>-48</c:v>
                </c:pt>
                <c:pt idx="1532">
                  <c:v>-144</c:v>
                </c:pt>
                <c:pt idx="1533">
                  <c:v>-118</c:v>
                </c:pt>
                <c:pt idx="1534">
                  <c:v>-176</c:v>
                </c:pt>
                <c:pt idx="1535">
                  <c:v>-96</c:v>
                </c:pt>
                <c:pt idx="1536">
                  <c:v>-112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76270720"/>
        <c:axId val="290636928"/>
      </c:lineChart>
      <c:dateAx>
        <c:axId val="176270720"/>
        <c:scaling>
          <c:orientation val="minMax"/>
        </c:scaling>
        <c:delete val="0"/>
        <c:axPos val="b"/>
        <c:numFmt formatCode="yyyy\-mm\-dd" sourceLinked="1"/>
        <c:majorTickMark val="none"/>
        <c:minorTickMark val="none"/>
        <c:tickLblPos val="low"/>
        <c:txPr>
          <a:bodyPr/>
          <a:lstStyle/>
          <a:p>
            <a:pPr>
              <a:defRPr sz="800"/>
            </a:pPr>
            <a:endParaRPr lang="zh-CN"/>
          </a:p>
        </c:txPr>
        <c:crossAx val="290636928"/>
        <c:crosses val="autoZero"/>
        <c:auto val="1"/>
        <c:lblOffset val="100"/>
        <c:baseTimeUnit val="days"/>
      </c:dateAx>
      <c:valAx>
        <c:axId val="290636928"/>
        <c:scaling>
          <c:orientation val="minMax"/>
        </c:scaling>
        <c:delete val="0"/>
        <c:axPos val="l"/>
        <c:majorGridlines/>
        <c:numFmt formatCode="General" sourceLinked="1"/>
        <c:majorTickMark val="none"/>
        <c:minorTickMark val="none"/>
        <c:tickLblPos val="nextTo"/>
        <c:spPr>
          <a:ln w="9525">
            <a:noFill/>
          </a:ln>
        </c:spPr>
        <c:crossAx val="176270720"/>
        <c:crosses val="autoZero"/>
        <c:crossBetween val="between"/>
      </c:valAx>
    </c:plotArea>
    <c:legend>
      <c:legendPos val="b"/>
      <c:overlay val="0"/>
      <c:txPr>
        <a:bodyPr/>
        <a:lstStyle/>
        <a:p>
          <a:pPr>
            <a:defRPr sz="800"/>
          </a:pPr>
          <a:endParaRPr lang="zh-CN"/>
        </a:p>
      </c:txPr>
    </c:legend>
    <c:plotVisOnly val="1"/>
    <c:dispBlanksAs val="gap"/>
    <c:showDLblsOverMax val="0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 sz="1200"/>
            </a:pPr>
            <a:r>
              <a:rPr lang="zh-CN" altLang="en-US" sz="1200"/>
              <a:t>豆一</a:t>
            </a:r>
            <a:r>
              <a:rPr lang="en-US" altLang="zh-CN" sz="1200"/>
              <a:t>5-1</a:t>
            </a:r>
            <a:endParaRPr lang="zh-CN" altLang="en-US" sz="1200"/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marker>
            <c:symbol val="none"/>
          </c:marker>
          <c:cat>
            <c:numRef>
              <c:f>套利分析!$L$39:$L$800</c:f>
              <c:numCache>
                <c:formatCode>yyyy\-mm\-dd</c:formatCode>
                <c:ptCount val="762"/>
                <c:pt idx="0">
                  <c:v>43354</c:v>
                </c:pt>
                <c:pt idx="1">
                  <c:v>43353</c:v>
                </c:pt>
                <c:pt idx="2">
                  <c:v>43350</c:v>
                </c:pt>
                <c:pt idx="3">
                  <c:v>43349</c:v>
                </c:pt>
                <c:pt idx="4">
                  <c:v>43348</c:v>
                </c:pt>
                <c:pt idx="5">
                  <c:v>43347</c:v>
                </c:pt>
                <c:pt idx="6">
                  <c:v>43346</c:v>
                </c:pt>
                <c:pt idx="7">
                  <c:v>43343</c:v>
                </c:pt>
                <c:pt idx="8">
                  <c:v>43342</c:v>
                </c:pt>
                <c:pt idx="9">
                  <c:v>43341</c:v>
                </c:pt>
                <c:pt idx="10">
                  <c:v>43340</c:v>
                </c:pt>
                <c:pt idx="11">
                  <c:v>43339</c:v>
                </c:pt>
                <c:pt idx="12">
                  <c:v>43336</c:v>
                </c:pt>
                <c:pt idx="13">
                  <c:v>43335</c:v>
                </c:pt>
                <c:pt idx="14">
                  <c:v>43334</c:v>
                </c:pt>
                <c:pt idx="15">
                  <c:v>43333</c:v>
                </c:pt>
                <c:pt idx="16">
                  <c:v>43332</c:v>
                </c:pt>
                <c:pt idx="17">
                  <c:v>43329</c:v>
                </c:pt>
                <c:pt idx="18">
                  <c:v>43328</c:v>
                </c:pt>
                <c:pt idx="19">
                  <c:v>43327</c:v>
                </c:pt>
                <c:pt idx="20">
                  <c:v>43326</c:v>
                </c:pt>
                <c:pt idx="21">
                  <c:v>43325</c:v>
                </c:pt>
                <c:pt idx="22">
                  <c:v>43322</c:v>
                </c:pt>
                <c:pt idx="23">
                  <c:v>43321</c:v>
                </c:pt>
                <c:pt idx="24">
                  <c:v>43320</c:v>
                </c:pt>
                <c:pt idx="25">
                  <c:v>43319</c:v>
                </c:pt>
                <c:pt idx="26">
                  <c:v>43318</c:v>
                </c:pt>
                <c:pt idx="27">
                  <c:v>43315</c:v>
                </c:pt>
                <c:pt idx="28">
                  <c:v>43314</c:v>
                </c:pt>
                <c:pt idx="29">
                  <c:v>43313</c:v>
                </c:pt>
                <c:pt idx="30">
                  <c:v>43312</c:v>
                </c:pt>
                <c:pt idx="31">
                  <c:v>43311</c:v>
                </c:pt>
                <c:pt idx="32">
                  <c:v>43308</c:v>
                </c:pt>
                <c:pt idx="33">
                  <c:v>43307</c:v>
                </c:pt>
                <c:pt idx="34">
                  <c:v>43306</c:v>
                </c:pt>
                <c:pt idx="35">
                  <c:v>43305</c:v>
                </c:pt>
                <c:pt idx="36">
                  <c:v>43304</c:v>
                </c:pt>
                <c:pt idx="37">
                  <c:v>43301</c:v>
                </c:pt>
                <c:pt idx="38">
                  <c:v>43300</c:v>
                </c:pt>
                <c:pt idx="39">
                  <c:v>43299</c:v>
                </c:pt>
                <c:pt idx="40">
                  <c:v>43298</c:v>
                </c:pt>
                <c:pt idx="41">
                  <c:v>43297</c:v>
                </c:pt>
                <c:pt idx="42">
                  <c:v>43294</c:v>
                </c:pt>
                <c:pt idx="43">
                  <c:v>43293</c:v>
                </c:pt>
                <c:pt idx="44">
                  <c:v>43292</c:v>
                </c:pt>
                <c:pt idx="45">
                  <c:v>43291</c:v>
                </c:pt>
                <c:pt idx="46">
                  <c:v>43290</c:v>
                </c:pt>
                <c:pt idx="47">
                  <c:v>43287</c:v>
                </c:pt>
                <c:pt idx="48">
                  <c:v>43286</c:v>
                </c:pt>
                <c:pt idx="49">
                  <c:v>43285</c:v>
                </c:pt>
                <c:pt idx="50">
                  <c:v>43284</c:v>
                </c:pt>
                <c:pt idx="51">
                  <c:v>43283</c:v>
                </c:pt>
                <c:pt idx="52">
                  <c:v>43280</c:v>
                </c:pt>
                <c:pt idx="53">
                  <c:v>43279</c:v>
                </c:pt>
                <c:pt idx="54">
                  <c:v>43278</c:v>
                </c:pt>
                <c:pt idx="55">
                  <c:v>43277</c:v>
                </c:pt>
                <c:pt idx="56">
                  <c:v>43276</c:v>
                </c:pt>
                <c:pt idx="57">
                  <c:v>43273</c:v>
                </c:pt>
                <c:pt idx="58">
                  <c:v>43272</c:v>
                </c:pt>
                <c:pt idx="59">
                  <c:v>43271</c:v>
                </c:pt>
                <c:pt idx="60">
                  <c:v>43270</c:v>
                </c:pt>
                <c:pt idx="61">
                  <c:v>43266</c:v>
                </c:pt>
                <c:pt idx="62">
                  <c:v>43265</c:v>
                </c:pt>
                <c:pt idx="63">
                  <c:v>43264</c:v>
                </c:pt>
                <c:pt idx="64">
                  <c:v>43263</c:v>
                </c:pt>
                <c:pt idx="65">
                  <c:v>43262</c:v>
                </c:pt>
                <c:pt idx="66">
                  <c:v>43259</c:v>
                </c:pt>
                <c:pt idx="67">
                  <c:v>43258</c:v>
                </c:pt>
                <c:pt idx="68">
                  <c:v>43257</c:v>
                </c:pt>
                <c:pt idx="69">
                  <c:v>43256</c:v>
                </c:pt>
                <c:pt idx="70">
                  <c:v>43255</c:v>
                </c:pt>
                <c:pt idx="71">
                  <c:v>43252</c:v>
                </c:pt>
                <c:pt idx="72">
                  <c:v>43251</c:v>
                </c:pt>
                <c:pt idx="73">
                  <c:v>43250</c:v>
                </c:pt>
                <c:pt idx="74">
                  <c:v>43249</c:v>
                </c:pt>
                <c:pt idx="75">
                  <c:v>43248</c:v>
                </c:pt>
                <c:pt idx="76">
                  <c:v>43245</c:v>
                </c:pt>
                <c:pt idx="77">
                  <c:v>43244</c:v>
                </c:pt>
                <c:pt idx="78">
                  <c:v>43243</c:v>
                </c:pt>
                <c:pt idx="79">
                  <c:v>43242</c:v>
                </c:pt>
                <c:pt idx="80">
                  <c:v>43241</c:v>
                </c:pt>
                <c:pt idx="81">
                  <c:v>43238</c:v>
                </c:pt>
                <c:pt idx="82">
                  <c:v>43237</c:v>
                </c:pt>
                <c:pt idx="83">
                  <c:v>43236</c:v>
                </c:pt>
                <c:pt idx="84">
                  <c:v>43235</c:v>
                </c:pt>
                <c:pt idx="85">
                  <c:v>43234</c:v>
                </c:pt>
                <c:pt idx="86">
                  <c:v>43231</c:v>
                </c:pt>
                <c:pt idx="87">
                  <c:v>43230</c:v>
                </c:pt>
                <c:pt idx="88">
                  <c:v>43229</c:v>
                </c:pt>
                <c:pt idx="89">
                  <c:v>43228</c:v>
                </c:pt>
                <c:pt idx="90">
                  <c:v>43227</c:v>
                </c:pt>
                <c:pt idx="91">
                  <c:v>43224</c:v>
                </c:pt>
                <c:pt idx="92">
                  <c:v>43223</c:v>
                </c:pt>
                <c:pt idx="93">
                  <c:v>43222</c:v>
                </c:pt>
                <c:pt idx="94">
                  <c:v>43217</c:v>
                </c:pt>
                <c:pt idx="95">
                  <c:v>43216</c:v>
                </c:pt>
                <c:pt idx="96">
                  <c:v>43215</c:v>
                </c:pt>
                <c:pt idx="97">
                  <c:v>43214</c:v>
                </c:pt>
                <c:pt idx="98">
                  <c:v>43213</c:v>
                </c:pt>
                <c:pt idx="99">
                  <c:v>43210</c:v>
                </c:pt>
                <c:pt idx="100">
                  <c:v>43209</c:v>
                </c:pt>
                <c:pt idx="101">
                  <c:v>43208</c:v>
                </c:pt>
                <c:pt idx="102">
                  <c:v>43207</c:v>
                </c:pt>
                <c:pt idx="103">
                  <c:v>43206</c:v>
                </c:pt>
                <c:pt idx="104">
                  <c:v>43203</c:v>
                </c:pt>
                <c:pt idx="105">
                  <c:v>43202</c:v>
                </c:pt>
                <c:pt idx="106">
                  <c:v>43201</c:v>
                </c:pt>
                <c:pt idx="107">
                  <c:v>43200</c:v>
                </c:pt>
                <c:pt idx="108">
                  <c:v>43199</c:v>
                </c:pt>
                <c:pt idx="109">
                  <c:v>43194</c:v>
                </c:pt>
                <c:pt idx="110">
                  <c:v>43193</c:v>
                </c:pt>
                <c:pt idx="111">
                  <c:v>43192</c:v>
                </c:pt>
                <c:pt idx="112">
                  <c:v>43189</c:v>
                </c:pt>
                <c:pt idx="113">
                  <c:v>43188</c:v>
                </c:pt>
                <c:pt idx="114">
                  <c:v>43187</c:v>
                </c:pt>
                <c:pt idx="115">
                  <c:v>43186</c:v>
                </c:pt>
                <c:pt idx="116">
                  <c:v>43185</c:v>
                </c:pt>
                <c:pt idx="117">
                  <c:v>43182</c:v>
                </c:pt>
                <c:pt idx="118">
                  <c:v>43181</c:v>
                </c:pt>
                <c:pt idx="119">
                  <c:v>43180</c:v>
                </c:pt>
                <c:pt idx="120">
                  <c:v>43179</c:v>
                </c:pt>
                <c:pt idx="121">
                  <c:v>43178</c:v>
                </c:pt>
                <c:pt idx="122">
                  <c:v>43175</c:v>
                </c:pt>
                <c:pt idx="123">
                  <c:v>43174</c:v>
                </c:pt>
                <c:pt idx="124">
                  <c:v>43173</c:v>
                </c:pt>
                <c:pt idx="125">
                  <c:v>43172</c:v>
                </c:pt>
                <c:pt idx="126">
                  <c:v>43171</c:v>
                </c:pt>
                <c:pt idx="127">
                  <c:v>43168</c:v>
                </c:pt>
                <c:pt idx="128">
                  <c:v>43167</c:v>
                </c:pt>
                <c:pt idx="129">
                  <c:v>43166</c:v>
                </c:pt>
                <c:pt idx="130">
                  <c:v>43165</c:v>
                </c:pt>
                <c:pt idx="131">
                  <c:v>43164</c:v>
                </c:pt>
                <c:pt idx="132">
                  <c:v>43161</c:v>
                </c:pt>
                <c:pt idx="133">
                  <c:v>43160</c:v>
                </c:pt>
                <c:pt idx="134">
                  <c:v>43159</c:v>
                </c:pt>
                <c:pt idx="135">
                  <c:v>43158</c:v>
                </c:pt>
                <c:pt idx="136">
                  <c:v>43157</c:v>
                </c:pt>
                <c:pt idx="137">
                  <c:v>43154</c:v>
                </c:pt>
                <c:pt idx="138">
                  <c:v>43153</c:v>
                </c:pt>
                <c:pt idx="139">
                  <c:v>43145</c:v>
                </c:pt>
                <c:pt idx="140">
                  <c:v>43144</c:v>
                </c:pt>
                <c:pt idx="141">
                  <c:v>43143</c:v>
                </c:pt>
                <c:pt idx="142">
                  <c:v>43140</c:v>
                </c:pt>
                <c:pt idx="143">
                  <c:v>43139</c:v>
                </c:pt>
                <c:pt idx="144">
                  <c:v>43138</c:v>
                </c:pt>
                <c:pt idx="145">
                  <c:v>43137</c:v>
                </c:pt>
                <c:pt idx="146">
                  <c:v>43136</c:v>
                </c:pt>
                <c:pt idx="147">
                  <c:v>43133</c:v>
                </c:pt>
                <c:pt idx="148">
                  <c:v>43132</c:v>
                </c:pt>
                <c:pt idx="149">
                  <c:v>43131</c:v>
                </c:pt>
                <c:pt idx="150">
                  <c:v>43130</c:v>
                </c:pt>
                <c:pt idx="151">
                  <c:v>43129</c:v>
                </c:pt>
                <c:pt idx="152">
                  <c:v>43126</c:v>
                </c:pt>
                <c:pt idx="153">
                  <c:v>43125</c:v>
                </c:pt>
                <c:pt idx="154">
                  <c:v>43124</c:v>
                </c:pt>
                <c:pt idx="155">
                  <c:v>43123</c:v>
                </c:pt>
                <c:pt idx="156">
                  <c:v>43122</c:v>
                </c:pt>
                <c:pt idx="157">
                  <c:v>43119</c:v>
                </c:pt>
                <c:pt idx="158">
                  <c:v>43118</c:v>
                </c:pt>
                <c:pt idx="159">
                  <c:v>43117</c:v>
                </c:pt>
                <c:pt idx="160">
                  <c:v>43116</c:v>
                </c:pt>
                <c:pt idx="161">
                  <c:v>43115</c:v>
                </c:pt>
                <c:pt idx="162">
                  <c:v>43112</c:v>
                </c:pt>
                <c:pt idx="163">
                  <c:v>43111</c:v>
                </c:pt>
                <c:pt idx="164">
                  <c:v>43110</c:v>
                </c:pt>
                <c:pt idx="165">
                  <c:v>43109</c:v>
                </c:pt>
                <c:pt idx="166">
                  <c:v>43108</c:v>
                </c:pt>
                <c:pt idx="167">
                  <c:v>43105</c:v>
                </c:pt>
                <c:pt idx="168">
                  <c:v>43104</c:v>
                </c:pt>
                <c:pt idx="169">
                  <c:v>43103</c:v>
                </c:pt>
                <c:pt idx="170">
                  <c:v>43102</c:v>
                </c:pt>
                <c:pt idx="171">
                  <c:v>43098</c:v>
                </c:pt>
                <c:pt idx="172">
                  <c:v>43097</c:v>
                </c:pt>
                <c:pt idx="173">
                  <c:v>43096</c:v>
                </c:pt>
                <c:pt idx="174">
                  <c:v>43095</c:v>
                </c:pt>
                <c:pt idx="175">
                  <c:v>43094</c:v>
                </c:pt>
                <c:pt idx="176">
                  <c:v>43091</c:v>
                </c:pt>
                <c:pt idx="177">
                  <c:v>43090</c:v>
                </c:pt>
                <c:pt idx="178">
                  <c:v>43089</c:v>
                </c:pt>
                <c:pt idx="179">
                  <c:v>43088</c:v>
                </c:pt>
                <c:pt idx="180">
                  <c:v>43087</c:v>
                </c:pt>
                <c:pt idx="181">
                  <c:v>43084</c:v>
                </c:pt>
                <c:pt idx="182">
                  <c:v>43083</c:v>
                </c:pt>
                <c:pt idx="183">
                  <c:v>43082</c:v>
                </c:pt>
                <c:pt idx="184">
                  <c:v>43081</c:v>
                </c:pt>
                <c:pt idx="185">
                  <c:v>43080</c:v>
                </c:pt>
                <c:pt idx="186">
                  <c:v>43077</c:v>
                </c:pt>
                <c:pt idx="187">
                  <c:v>43076</c:v>
                </c:pt>
                <c:pt idx="188">
                  <c:v>43075</c:v>
                </c:pt>
                <c:pt idx="189">
                  <c:v>43074</c:v>
                </c:pt>
                <c:pt idx="190">
                  <c:v>43073</c:v>
                </c:pt>
                <c:pt idx="191">
                  <c:v>43070</c:v>
                </c:pt>
                <c:pt idx="192">
                  <c:v>43069</c:v>
                </c:pt>
                <c:pt idx="193">
                  <c:v>43068</c:v>
                </c:pt>
                <c:pt idx="194">
                  <c:v>43067</c:v>
                </c:pt>
                <c:pt idx="195">
                  <c:v>43066</c:v>
                </c:pt>
                <c:pt idx="196">
                  <c:v>43063</c:v>
                </c:pt>
                <c:pt idx="197">
                  <c:v>43062</c:v>
                </c:pt>
                <c:pt idx="198">
                  <c:v>43061</c:v>
                </c:pt>
                <c:pt idx="199">
                  <c:v>43060</c:v>
                </c:pt>
                <c:pt idx="200">
                  <c:v>43059</c:v>
                </c:pt>
                <c:pt idx="201">
                  <c:v>43056</c:v>
                </c:pt>
                <c:pt idx="202">
                  <c:v>43055</c:v>
                </c:pt>
                <c:pt idx="203">
                  <c:v>43054</c:v>
                </c:pt>
                <c:pt idx="204">
                  <c:v>43053</c:v>
                </c:pt>
                <c:pt idx="205">
                  <c:v>43052</c:v>
                </c:pt>
                <c:pt idx="206">
                  <c:v>43049</c:v>
                </c:pt>
                <c:pt idx="207">
                  <c:v>43048</c:v>
                </c:pt>
                <c:pt idx="208">
                  <c:v>43047</c:v>
                </c:pt>
                <c:pt idx="209">
                  <c:v>43046</c:v>
                </c:pt>
                <c:pt idx="210">
                  <c:v>43045</c:v>
                </c:pt>
                <c:pt idx="211">
                  <c:v>43042</c:v>
                </c:pt>
                <c:pt idx="212">
                  <c:v>43041</c:v>
                </c:pt>
                <c:pt idx="213">
                  <c:v>43040</c:v>
                </c:pt>
                <c:pt idx="214">
                  <c:v>43039</c:v>
                </c:pt>
                <c:pt idx="215">
                  <c:v>43038</c:v>
                </c:pt>
                <c:pt idx="216">
                  <c:v>43035</c:v>
                </c:pt>
                <c:pt idx="217">
                  <c:v>43034</c:v>
                </c:pt>
                <c:pt idx="218">
                  <c:v>43033</c:v>
                </c:pt>
                <c:pt idx="219">
                  <c:v>43032</c:v>
                </c:pt>
                <c:pt idx="220">
                  <c:v>43031</c:v>
                </c:pt>
                <c:pt idx="221">
                  <c:v>43028</c:v>
                </c:pt>
                <c:pt idx="222">
                  <c:v>43027</c:v>
                </c:pt>
                <c:pt idx="223">
                  <c:v>43026</c:v>
                </c:pt>
                <c:pt idx="224">
                  <c:v>43025</c:v>
                </c:pt>
                <c:pt idx="225">
                  <c:v>43024</c:v>
                </c:pt>
                <c:pt idx="226">
                  <c:v>43021</c:v>
                </c:pt>
                <c:pt idx="227">
                  <c:v>43020</c:v>
                </c:pt>
                <c:pt idx="228">
                  <c:v>43019</c:v>
                </c:pt>
                <c:pt idx="229">
                  <c:v>43018</c:v>
                </c:pt>
                <c:pt idx="230">
                  <c:v>43017</c:v>
                </c:pt>
                <c:pt idx="231">
                  <c:v>43007</c:v>
                </c:pt>
                <c:pt idx="232">
                  <c:v>43006</c:v>
                </c:pt>
                <c:pt idx="233">
                  <c:v>43005</c:v>
                </c:pt>
                <c:pt idx="234">
                  <c:v>43004</c:v>
                </c:pt>
                <c:pt idx="235">
                  <c:v>43003</c:v>
                </c:pt>
                <c:pt idx="236">
                  <c:v>43000</c:v>
                </c:pt>
                <c:pt idx="237">
                  <c:v>42999</c:v>
                </c:pt>
                <c:pt idx="238">
                  <c:v>42998</c:v>
                </c:pt>
                <c:pt idx="239">
                  <c:v>42997</c:v>
                </c:pt>
                <c:pt idx="240">
                  <c:v>42996</c:v>
                </c:pt>
                <c:pt idx="241">
                  <c:v>42993</c:v>
                </c:pt>
                <c:pt idx="242">
                  <c:v>42992</c:v>
                </c:pt>
                <c:pt idx="243">
                  <c:v>42991</c:v>
                </c:pt>
                <c:pt idx="244">
                  <c:v>42990</c:v>
                </c:pt>
                <c:pt idx="245">
                  <c:v>42989</c:v>
                </c:pt>
                <c:pt idx="246">
                  <c:v>42986</c:v>
                </c:pt>
                <c:pt idx="247">
                  <c:v>42985</c:v>
                </c:pt>
                <c:pt idx="248">
                  <c:v>42984</c:v>
                </c:pt>
                <c:pt idx="249">
                  <c:v>42983</c:v>
                </c:pt>
                <c:pt idx="250">
                  <c:v>42982</c:v>
                </c:pt>
                <c:pt idx="251">
                  <c:v>42979</c:v>
                </c:pt>
                <c:pt idx="252">
                  <c:v>42978</c:v>
                </c:pt>
                <c:pt idx="253">
                  <c:v>42977</c:v>
                </c:pt>
                <c:pt idx="254">
                  <c:v>42976</c:v>
                </c:pt>
                <c:pt idx="255">
                  <c:v>42975</c:v>
                </c:pt>
                <c:pt idx="256">
                  <c:v>42972</c:v>
                </c:pt>
                <c:pt idx="257">
                  <c:v>42971</c:v>
                </c:pt>
                <c:pt idx="258">
                  <c:v>42970</c:v>
                </c:pt>
                <c:pt idx="259">
                  <c:v>42969</c:v>
                </c:pt>
                <c:pt idx="260">
                  <c:v>42968</c:v>
                </c:pt>
                <c:pt idx="261">
                  <c:v>42965</c:v>
                </c:pt>
                <c:pt idx="262">
                  <c:v>42964</c:v>
                </c:pt>
                <c:pt idx="263">
                  <c:v>42963</c:v>
                </c:pt>
                <c:pt idx="264">
                  <c:v>42962</c:v>
                </c:pt>
                <c:pt idx="265">
                  <c:v>42961</c:v>
                </c:pt>
                <c:pt idx="266">
                  <c:v>42958</c:v>
                </c:pt>
                <c:pt idx="267">
                  <c:v>42957</c:v>
                </c:pt>
                <c:pt idx="268">
                  <c:v>42956</c:v>
                </c:pt>
                <c:pt idx="269">
                  <c:v>42955</c:v>
                </c:pt>
                <c:pt idx="270">
                  <c:v>42954</c:v>
                </c:pt>
                <c:pt idx="271">
                  <c:v>42951</c:v>
                </c:pt>
                <c:pt idx="272">
                  <c:v>42950</c:v>
                </c:pt>
                <c:pt idx="273">
                  <c:v>42949</c:v>
                </c:pt>
                <c:pt idx="274">
                  <c:v>42948</c:v>
                </c:pt>
                <c:pt idx="275">
                  <c:v>42947</c:v>
                </c:pt>
                <c:pt idx="276">
                  <c:v>42944</c:v>
                </c:pt>
                <c:pt idx="277">
                  <c:v>42943</c:v>
                </c:pt>
                <c:pt idx="278">
                  <c:v>42942</c:v>
                </c:pt>
                <c:pt idx="279">
                  <c:v>42941</c:v>
                </c:pt>
                <c:pt idx="280">
                  <c:v>42940</c:v>
                </c:pt>
                <c:pt idx="281">
                  <c:v>42937</c:v>
                </c:pt>
                <c:pt idx="282">
                  <c:v>42936</c:v>
                </c:pt>
                <c:pt idx="283">
                  <c:v>42935</c:v>
                </c:pt>
                <c:pt idx="284">
                  <c:v>42934</c:v>
                </c:pt>
                <c:pt idx="285">
                  <c:v>42933</c:v>
                </c:pt>
                <c:pt idx="286">
                  <c:v>42930</c:v>
                </c:pt>
                <c:pt idx="287">
                  <c:v>42929</c:v>
                </c:pt>
                <c:pt idx="288">
                  <c:v>42928</c:v>
                </c:pt>
                <c:pt idx="289">
                  <c:v>42927</c:v>
                </c:pt>
                <c:pt idx="290">
                  <c:v>42926</c:v>
                </c:pt>
                <c:pt idx="291">
                  <c:v>42923</c:v>
                </c:pt>
                <c:pt idx="292">
                  <c:v>42922</c:v>
                </c:pt>
                <c:pt idx="293">
                  <c:v>42921</c:v>
                </c:pt>
                <c:pt idx="294">
                  <c:v>42920</c:v>
                </c:pt>
                <c:pt idx="295">
                  <c:v>42919</c:v>
                </c:pt>
                <c:pt idx="296">
                  <c:v>42916</c:v>
                </c:pt>
                <c:pt idx="297">
                  <c:v>42915</c:v>
                </c:pt>
                <c:pt idx="298">
                  <c:v>42914</c:v>
                </c:pt>
                <c:pt idx="299">
                  <c:v>42913</c:v>
                </c:pt>
                <c:pt idx="300">
                  <c:v>42912</c:v>
                </c:pt>
                <c:pt idx="301">
                  <c:v>42909</c:v>
                </c:pt>
                <c:pt idx="302">
                  <c:v>42908</c:v>
                </c:pt>
                <c:pt idx="303">
                  <c:v>42907</c:v>
                </c:pt>
                <c:pt idx="304">
                  <c:v>42906</c:v>
                </c:pt>
                <c:pt idx="305">
                  <c:v>42905</c:v>
                </c:pt>
                <c:pt idx="306">
                  <c:v>42902</c:v>
                </c:pt>
                <c:pt idx="307">
                  <c:v>42901</c:v>
                </c:pt>
                <c:pt idx="308">
                  <c:v>42900</c:v>
                </c:pt>
                <c:pt idx="309">
                  <c:v>42899</c:v>
                </c:pt>
                <c:pt idx="310">
                  <c:v>42898</c:v>
                </c:pt>
                <c:pt idx="311">
                  <c:v>42895</c:v>
                </c:pt>
                <c:pt idx="312">
                  <c:v>42894</c:v>
                </c:pt>
                <c:pt idx="313">
                  <c:v>42893</c:v>
                </c:pt>
                <c:pt idx="314">
                  <c:v>42892</c:v>
                </c:pt>
                <c:pt idx="315">
                  <c:v>42891</c:v>
                </c:pt>
                <c:pt idx="316">
                  <c:v>42888</c:v>
                </c:pt>
                <c:pt idx="317">
                  <c:v>42887</c:v>
                </c:pt>
                <c:pt idx="318">
                  <c:v>42886</c:v>
                </c:pt>
                <c:pt idx="319">
                  <c:v>42881</c:v>
                </c:pt>
                <c:pt idx="320">
                  <c:v>42880</c:v>
                </c:pt>
                <c:pt idx="321">
                  <c:v>42879</c:v>
                </c:pt>
                <c:pt idx="322">
                  <c:v>42878</c:v>
                </c:pt>
                <c:pt idx="323">
                  <c:v>42877</c:v>
                </c:pt>
                <c:pt idx="324">
                  <c:v>42874</c:v>
                </c:pt>
                <c:pt idx="325">
                  <c:v>42873</c:v>
                </c:pt>
                <c:pt idx="326">
                  <c:v>42872</c:v>
                </c:pt>
                <c:pt idx="327">
                  <c:v>42871</c:v>
                </c:pt>
                <c:pt idx="328">
                  <c:v>42870</c:v>
                </c:pt>
                <c:pt idx="329">
                  <c:v>42867</c:v>
                </c:pt>
                <c:pt idx="330">
                  <c:v>42866</c:v>
                </c:pt>
                <c:pt idx="331">
                  <c:v>42865</c:v>
                </c:pt>
                <c:pt idx="332">
                  <c:v>42864</c:v>
                </c:pt>
                <c:pt idx="333">
                  <c:v>42863</c:v>
                </c:pt>
                <c:pt idx="334">
                  <c:v>42860</c:v>
                </c:pt>
                <c:pt idx="335">
                  <c:v>42859</c:v>
                </c:pt>
                <c:pt idx="336">
                  <c:v>42858</c:v>
                </c:pt>
                <c:pt idx="337">
                  <c:v>42857</c:v>
                </c:pt>
                <c:pt idx="338">
                  <c:v>42853</c:v>
                </c:pt>
                <c:pt idx="339">
                  <c:v>42852</c:v>
                </c:pt>
                <c:pt idx="340">
                  <c:v>42851</c:v>
                </c:pt>
                <c:pt idx="341">
                  <c:v>42850</c:v>
                </c:pt>
                <c:pt idx="342">
                  <c:v>42849</c:v>
                </c:pt>
                <c:pt idx="343">
                  <c:v>42846</c:v>
                </c:pt>
                <c:pt idx="344">
                  <c:v>42845</c:v>
                </c:pt>
                <c:pt idx="345">
                  <c:v>42844</c:v>
                </c:pt>
                <c:pt idx="346">
                  <c:v>42843</c:v>
                </c:pt>
                <c:pt idx="347">
                  <c:v>42842</c:v>
                </c:pt>
                <c:pt idx="348">
                  <c:v>42839</c:v>
                </c:pt>
                <c:pt idx="349">
                  <c:v>42838</c:v>
                </c:pt>
                <c:pt idx="350">
                  <c:v>42837</c:v>
                </c:pt>
                <c:pt idx="351">
                  <c:v>42836</c:v>
                </c:pt>
                <c:pt idx="352">
                  <c:v>42835</c:v>
                </c:pt>
                <c:pt idx="353">
                  <c:v>42832</c:v>
                </c:pt>
                <c:pt idx="354">
                  <c:v>42831</c:v>
                </c:pt>
                <c:pt idx="355">
                  <c:v>42830</c:v>
                </c:pt>
                <c:pt idx="356">
                  <c:v>42825</c:v>
                </c:pt>
                <c:pt idx="357">
                  <c:v>42824</c:v>
                </c:pt>
                <c:pt idx="358">
                  <c:v>42823</c:v>
                </c:pt>
                <c:pt idx="359">
                  <c:v>42822</c:v>
                </c:pt>
                <c:pt idx="360">
                  <c:v>42821</c:v>
                </c:pt>
                <c:pt idx="361">
                  <c:v>42818</c:v>
                </c:pt>
                <c:pt idx="362">
                  <c:v>42817</c:v>
                </c:pt>
                <c:pt idx="363">
                  <c:v>42816</c:v>
                </c:pt>
                <c:pt idx="364">
                  <c:v>42815</c:v>
                </c:pt>
                <c:pt idx="365">
                  <c:v>42814</c:v>
                </c:pt>
                <c:pt idx="366">
                  <c:v>42811</c:v>
                </c:pt>
                <c:pt idx="367">
                  <c:v>42810</c:v>
                </c:pt>
                <c:pt idx="368">
                  <c:v>42809</c:v>
                </c:pt>
                <c:pt idx="369">
                  <c:v>42808</c:v>
                </c:pt>
                <c:pt idx="370">
                  <c:v>42807</c:v>
                </c:pt>
                <c:pt idx="371">
                  <c:v>42804</c:v>
                </c:pt>
                <c:pt idx="372">
                  <c:v>42803</c:v>
                </c:pt>
                <c:pt idx="373">
                  <c:v>42802</c:v>
                </c:pt>
                <c:pt idx="374">
                  <c:v>42801</c:v>
                </c:pt>
                <c:pt idx="375">
                  <c:v>42800</c:v>
                </c:pt>
                <c:pt idx="376">
                  <c:v>42797</c:v>
                </c:pt>
                <c:pt idx="377">
                  <c:v>42796</c:v>
                </c:pt>
                <c:pt idx="378">
                  <c:v>42795</c:v>
                </c:pt>
                <c:pt idx="379">
                  <c:v>42794</c:v>
                </c:pt>
                <c:pt idx="380">
                  <c:v>42793</c:v>
                </c:pt>
                <c:pt idx="381">
                  <c:v>42790</c:v>
                </c:pt>
                <c:pt idx="382">
                  <c:v>42789</c:v>
                </c:pt>
                <c:pt idx="383">
                  <c:v>42788</c:v>
                </c:pt>
                <c:pt idx="384">
                  <c:v>42787</c:v>
                </c:pt>
                <c:pt idx="385">
                  <c:v>42786</c:v>
                </c:pt>
                <c:pt idx="386">
                  <c:v>42783</c:v>
                </c:pt>
                <c:pt idx="387">
                  <c:v>42782</c:v>
                </c:pt>
                <c:pt idx="388">
                  <c:v>42781</c:v>
                </c:pt>
                <c:pt idx="389">
                  <c:v>42780</c:v>
                </c:pt>
                <c:pt idx="390">
                  <c:v>42779</c:v>
                </c:pt>
                <c:pt idx="391">
                  <c:v>42776</c:v>
                </c:pt>
                <c:pt idx="392">
                  <c:v>42775</c:v>
                </c:pt>
                <c:pt idx="393">
                  <c:v>42774</c:v>
                </c:pt>
                <c:pt idx="394">
                  <c:v>42773</c:v>
                </c:pt>
                <c:pt idx="395">
                  <c:v>42772</c:v>
                </c:pt>
                <c:pt idx="396">
                  <c:v>42769</c:v>
                </c:pt>
                <c:pt idx="397">
                  <c:v>42761</c:v>
                </c:pt>
                <c:pt idx="398">
                  <c:v>42760</c:v>
                </c:pt>
                <c:pt idx="399">
                  <c:v>42759</c:v>
                </c:pt>
                <c:pt idx="400">
                  <c:v>42758</c:v>
                </c:pt>
                <c:pt idx="401">
                  <c:v>42755</c:v>
                </c:pt>
                <c:pt idx="402">
                  <c:v>42754</c:v>
                </c:pt>
                <c:pt idx="403">
                  <c:v>42753</c:v>
                </c:pt>
                <c:pt idx="404">
                  <c:v>42752</c:v>
                </c:pt>
                <c:pt idx="405">
                  <c:v>42751</c:v>
                </c:pt>
                <c:pt idx="406">
                  <c:v>42748</c:v>
                </c:pt>
                <c:pt idx="407">
                  <c:v>42747</c:v>
                </c:pt>
                <c:pt idx="408">
                  <c:v>42746</c:v>
                </c:pt>
                <c:pt idx="409">
                  <c:v>42745</c:v>
                </c:pt>
                <c:pt idx="410">
                  <c:v>42744</c:v>
                </c:pt>
                <c:pt idx="411">
                  <c:v>42741</c:v>
                </c:pt>
                <c:pt idx="412">
                  <c:v>42740</c:v>
                </c:pt>
                <c:pt idx="413">
                  <c:v>42739</c:v>
                </c:pt>
                <c:pt idx="414">
                  <c:v>42738</c:v>
                </c:pt>
                <c:pt idx="415">
                  <c:v>42734</c:v>
                </c:pt>
                <c:pt idx="416">
                  <c:v>42733</c:v>
                </c:pt>
                <c:pt idx="417">
                  <c:v>42732</c:v>
                </c:pt>
                <c:pt idx="418">
                  <c:v>42731</c:v>
                </c:pt>
                <c:pt idx="419">
                  <c:v>42730</c:v>
                </c:pt>
                <c:pt idx="420">
                  <c:v>42727</c:v>
                </c:pt>
                <c:pt idx="421">
                  <c:v>42726</c:v>
                </c:pt>
                <c:pt idx="422">
                  <c:v>42725</c:v>
                </c:pt>
                <c:pt idx="423">
                  <c:v>42724</c:v>
                </c:pt>
                <c:pt idx="424">
                  <c:v>42723</c:v>
                </c:pt>
                <c:pt idx="425">
                  <c:v>42720</c:v>
                </c:pt>
                <c:pt idx="426">
                  <c:v>42719</c:v>
                </c:pt>
                <c:pt idx="427">
                  <c:v>42718</c:v>
                </c:pt>
                <c:pt idx="428">
                  <c:v>42717</c:v>
                </c:pt>
                <c:pt idx="429">
                  <c:v>42716</c:v>
                </c:pt>
                <c:pt idx="430">
                  <c:v>42713</c:v>
                </c:pt>
                <c:pt idx="431">
                  <c:v>42712</c:v>
                </c:pt>
                <c:pt idx="432">
                  <c:v>42711</c:v>
                </c:pt>
                <c:pt idx="433">
                  <c:v>42710</c:v>
                </c:pt>
                <c:pt idx="434">
                  <c:v>42709</c:v>
                </c:pt>
                <c:pt idx="435">
                  <c:v>42706</c:v>
                </c:pt>
                <c:pt idx="436">
                  <c:v>42705</c:v>
                </c:pt>
                <c:pt idx="437">
                  <c:v>42704</c:v>
                </c:pt>
                <c:pt idx="438">
                  <c:v>42703</c:v>
                </c:pt>
                <c:pt idx="439">
                  <c:v>42702</c:v>
                </c:pt>
                <c:pt idx="440">
                  <c:v>42699</c:v>
                </c:pt>
                <c:pt idx="441">
                  <c:v>42698</c:v>
                </c:pt>
                <c:pt idx="442">
                  <c:v>42697</c:v>
                </c:pt>
                <c:pt idx="443">
                  <c:v>42696</c:v>
                </c:pt>
                <c:pt idx="444">
                  <c:v>42695</c:v>
                </c:pt>
                <c:pt idx="445">
                  <c:v>42692</c:v>
                </c:pt>
                <c:pt idx="446">
                  <c:v>42691</c:v>
                </c:pt>
                <c:pt idx="447">
                  <c:v>42690</c:v>
                </c:pt>
                <c:pt idx="448">
                  <c:v>42689</c:v>
                </c:pt>
                <c:pt idx="449">
                  <c:v>42688</c:v>
                </c:pt>
                <c:pt idx="450">
                  <c:v>42685</c:v>
                </c:pt>
                <c:pt idx="451">
                  <c:v>42684</c:v>
                </c:pt>
                <c:pt idx="452">
                  <c:v>42683</c:v>
                </c:pt>
                <c:pt idx="453">
                  <c:v>42682</c:v>
                </c:pt>
                <c:pt idx="454">
                  <c:v>42681</c:v>
                </c:pt>
                <c:pt idx="455">
                  <c:v>42678</c:v>
                </c:pt>
                <c:pt idx="456">
                  <c:v>42677</c:v>
                </c:pt>
                <c:pt idx="457">
                  <c:v>42676</c:v>
                </c:pt>
                <c:pt idx="458">
                  <c:v>42675</c:v>
                </c:pt>
                <c:pt idx="459">
                  <c:v>42674</c:v>
                </c:pt>
                <c:pt idx="460">
                  <c:v>42671</c:v>
                </c:pt>
                <c:pt idx="461">
                  <c:v>42670</c:v>
                </c:pt>
                <c:pt idx="462">
                  <c:v>42669</c:v>
                </c:pt>
                <c:pt idx="463">
                  <c:v>42668</c:v>
                </c:pt>
                <c:pt idx="464">
                  <c:v>42667</c:v>
                </c:pt>
                <c:pt idx="465">
                  <c:v>42664</c:v>
                </c:pt>
                <c:pt idx="466">
                  <c:v>42663</c:v>
                </c:pt>
                <c:pt idx="467">
                  <c:v>42662</c:v>
                </c:pt>
                <c:pt idx="468">
                  <c:v>42661</c:v>
                </c:pt>
                <c:pt idx="469">
                  <c:v>42660</c:v>
                </c:pt>
                <c:pt idx="470">
                  <c:v>42657</c:v>
                </c:pt>
                <c:pt idx="471">
                  <c:v>42656</c:v>
                </c:pt>
                <c:pt idx="472">
                  <c:v>42655</c:v>
                </c:pt>
                <c:pt idx="473">
                  <c:v>42654</c:v>
                </c:pt>
                <c:pt idx="474">
                  <c:v>42653</c:v>
                </c:pt>
                <c:pt idx="475">
                  <c:v>42643</c:v>
                </c:pt>
                <c:pt idx="476">
                  <c:v>42642</c:v>
                </c:pt>
                <c:pt idx="477">
                  <c:v>42641</c:v>
                </c:pt>
                <c:pt idx="478">
                  <c:v>42640</c:v>
                </c:pt>
                <c:pt idx="479">
                  <c:v>42639</c:v>
                </c:pt>
                <c:pt idx="480">
                  <c:v>42636</c:v>
                </c:pt>
                <c:pt idx="481">
                  <c:v>42635</c:v>
                </c:pt>
                <c:pt idx="482">
                  <c:v>42634</c:v>
                </c:pt>
                <c:pt idx="483">
                  <c:v>42633</c:v>
                </c:pt>
                <c:pt idx="484">
                  <c:v>42632</c:v>
                </c:pt>
                <c:pt idx="485">
                  <c:v>42627</c:v>
                </c:pt>
                <c:pt idx="486">
                  <c:v>42626</c:v>
                </c:pt>
                <c:pt idx="487">
                  <c:v>42625</c:v>
                </c:pt>
                <c:pt idx="488">
                  <c:v>42622</c:v>
                </c:pt>
                <c:pt idx="489">
                  <c:v>42621</c:v>
                </c:pt>
                <c:pt idx="490">
                  <c:v>42620</c:v>
                </c:pt>
                <c:pt idx="491">
                  <c:v>42619</c:v>
                </c:pt>
                <c:pt idx="492">
                  <c:v>42618</c:v>
                </c:pt>
                <c:pt idx="493">
                  <c:v>42615</c:v>
                </c:pt>
                <c:pt idx="494">
                  <c:v>42614</c:v>
                </c:pt>
                <c:pt idx="495">
                  <c:v>42613</c:v>
                </c:pt>
                <c:pt idx="496">
                  <c:v>42612</c:v>
                </c:pt>
                <c:pt idx="497">
                  <c:v>42611</c:v>
                </c:pt>
                <c:pt idx="498">
                  <c:v>42608</c:v>
                </c:pt>
                <c:pt idx="499">
                  <c:v>42607</c:v>
                </c:pt>
                <c:pt idx="500">
                  <c:v>42606</c:v>
                </c:pt>
                <c:pt idx="501">
                  <c:v>42605</c:v>
                </c:pt>
                <c:pt idx="502">
                  <c:v>42604</c:v>
                </c:pt>
                <c:pt idx="503">
                  <c:v>42601</c:v>
                </c:pt>
                <c:pt idx="504">
                  <c:v>42600</c:v>
                </c:pt>
                <c:pt idx="505">
                  <c:v>42599</c:v>
                </c:pt>
                <c:pt idx="506">
                  <c:v>42598</c:v>
                </c:pt>
                <c:pt idx="507">
                  <c:v>42597</c:v>
                </c:pt>
                <c:pt idx="508">
                  <c:v>42594</c:v>
                </c:pt>
                <c:pt idx="509">
                  <c:v>42593</c:v>
                </c:pt>
                <c:pt idx="510">
                  <c:v>42592</c:v>
                </c:pt>
                <c:pt idx="511">
                  <c:v>42591</c:v>
                </c:pt>
                <c:pt idx="512">
                  <c:v>42590</c:v>
                </c:pt>
                <c:pt idx="513">
                  <c:v>42587</c:v>
                </c:pt>
                <c:pt idx="514">
                  <c:v>42586</c:v>
                </c:pt>
                <c:pt idx="515">
                  <c:v>42585</c:v>
                </c:pt>
                <c:pt idx="516">
                  <c:v>42584</c:v>
                </c:pt>
                <c:pt idx="517">
                  <c:v>42583</c:v>
                </c:pt>
                <c:pt idx="518">
                  <c:v>42580</c:v>
                </c:pt>
                <c:pt idx="519">
                  <c:v>42579</c:v>
                </c:pt>
                <c:pt idx="520">
                  <c:v>42578</c:v>
                </c:pt>
                <c:pt idx="521">
                  <c:v>42577</c:v>
                </c:pt>
                <c:pt idx="522">
                  <c:v>42576</c:v>
                </c:pt>
                <c:pt idx="523">
                  <c:v>42573</c:v>
                </c:pt>
                <c:pt idx="524">
                  <c:v>42572</c:v>
                </c:pt>
                <c:pt idx="525">
                  <c:v>42571</c:v>
                </c:pt>
                <c:pt idx="526">
                  <c:v>42570</c:v>
                </c:pt>
                <c:pt idx="527">
                  <c:v>42569</c:v>
                </c:pt>
                <c:pt idx="528">
                  <c:v>42566</c:v>
                </c:pt>
                <c:pt idx="529">
                  <c:v>42565</c:v>
                </c:pt>
                <c:pt idx="530">
                  <c:v>42564</c:v>
                </c:pt>
                <c:pt idx="531">
                  <c:v>42563</c:v>
                </c:pt>
                <c:pt idx="532">
                  <c:v>42562</c:v>
                </c:pt>
                <c:pt idx="533">
                  <c:v>42559</c:v>
                </c:pt>
                <c:pt idx="534">
                  <c:v>42558</c:v>
                </c:pt>
                <c:pt idx="535">
                  <c:v>42557</c:v>
                </c:pt>
                <c:pt idx="536">
                  <c:v>42556</c:v>
                </c:pt>
                <c:pt idx="537">
                  <c:v>42555</c:v>
                </c:pt>
                <c:pt idx="538">
                  <c:v>42552</c:v>
                </c:pt>
                <c:pt idx="539">
                  <c:v>42551</c:v>
                </c:pt>
                <c:pt idx="540">
                  <c:v>42550</c:v>
                </c:pt>
                <c:pt idx="541">
                  <c:v>42549</c:v>
                </c:pt>
                <c:pt idx="542">
                  <c:v>42548</c:v>
                </c:pt>
                <c:pt idx="543">
                  <c:v>42545</c:v>
                </c:pt>
                <c:pt idx="544">
                  <c:v>42544</c:v>
                </c:pt>
                <c:pt idx="545">
                  <c:v>42543</c:v>
                </c:pt>
                <c:pt idx="546">
                  <c:v>42542</c:v>
                </c:pt>
                <c:pt idx="547">
                  <c:v>42541</c:v>
                </c:pt>
                <c:pt idx="548">
                  <c:v>42538</c:v>
                </c:pt>
                <c:pt idx="549">
                  <c:v>42537</c:v>
                </c:pt>
                <c:pt idx="550">
                  <c:v>42536</c:v>
                </c:pt>
                <c:pt idx="551">
                  <c:v>42535</c:v>
                </c:pt>
                <c:pt idx="552">
                  <c:v>42534</c:v>
                </c:pt>
                <c:pt idx="553">
                  <c:v>42529</c:v>
                </c:pt>
                <c:pt idx="554">
                  <c:v>42528</c:v>
                </c:pt>
                <c:pt idx="555">
                  <c:v>42527</c:v>
                </c:pt>
                <c:pt idx="556">
                  <c:v>42524</c:v>
                </c:pt>
                <c:pt idx="557">
                  <c:v>42523</c:v>
                </c:pt>
                <c:pt idx="558">
                  <c:v>42522</c:v>
                </c:pt>
                <c:pt idx="559">
                  <c:v>42521</c:v>
                </c:pt>
                <c:pt idx="560">
                  <c:v>42520</c:v>
                </c:pt>
                <c:pt idx="561">
                  <c:v>42517</c:v>
                </c:pt>
                <c:pt idx="562">
                  <c:v>42516</c:v>
                </c:pt>
                <c:pt idx="563">
                  <c:v>42515</c:v>
                </c:pt>
                <c:pt idx="564">
                  <c:v>42514</c:v>
                </c:pt>
                <c:pt idx="565">
                  <c:v>42513</c:v>
                </c:pt>
                <c:pt idx="566">
                  <c:v>42510</c:v>
                </c:pt>
                <c:pt idx="567">
                  <c:v>42509</c:v>
                </c:pt>
                <c:pt idx="568">
                  <c:v>42508</c:v>
                </c:pt>
                <c:pt idx="569">
                  <c:v>42507</c:v>
                </c:pt>
                <c:pt idx="570">
                  <c:v>42506</c:v>
                </c:pt>
                <c:pt idx="571">
                  <c:v>42503</c:v>
                </c:pt>
                <c:pt idx="572">
                  <c:v>42502</c:v>
                </c:pt>
                <c:pt idx="573">
                  <c:v>42501</c:v>
                </c:pt>
                <c:pt idx="574">
                  <c:v>42500</c:v>
                </c:pt>
                <c:pt idx="575">
                  <c:v>42499</c:v>
                </c:pt>
                <c:pt idx="576">
                  <c:v>42496</c:v>
                </c:pt>
                <c:pt idx="577">
                  <c:v>42495</c:v>
                </c:pt>
                <c:pt idx="578">
                  <c:v>42494</c:v>
                </c:pt>
                <c:pt idx="579">
                  <c:v>42493</c:v>
                </c:pt>
                <c:pt idx="580">
                  <c:v>42489</c:v>
                </c:pt>
                <c:pt idx="581">
                  <c:v>42488</c:v>
                </c:pt>
                <c:pt idx="582">
                  <c:v>42487</c:v>
                </c:pt>
                <c:pt idx="583">
                  <c:v>42486</c:v>
                </c:pt>
                <c:pt idx="584">
                  <c:v>42485</c:v>
                </c:pt>
                <c:pt idx="585">
                  <c:v>42482</c:v>
                </c:pt>
                <c:pt idx="586">
                  <c:v>42481</c:v>
                </c:pt>
                <c:pt idx="587">
                  <c:v>42480</c:v>
                </c:pt>
                <c:pt idx="588">
                  <c:v>42479</c:v>
                </c:pt>
                <c:pt idx="589">
                  <c:v>42478</c:v>
                </c:pt>
                <c:pt idx="590">
                  <c:v>42475</c:v>
                </c:pt>
                <c:pt idx="591">
                  <c:v>42474</c:v>
                </c:pt>
                <c:pt idx="592">
                  <c:v>42473</c:v>
                </c:pt>
                <c:pt idx="593">
                  <c:v>42472</c:v>
                </c:pt>
                <c:pt idx="594">
                  <c:v>42471</c:v>
                </c:pt>
                <c:pt idx="595">
                  <c:v>42468</c:v>
                </c:pt>
                <c:pt idx="596">
                  <c:v>42467</c:v>
                </c:pt>
                <c:pt idx="597">
                  <c:v>42466</c:v>
                </c:pt>
                <c:pt idx="598">
                  <c:v>42465</c:v>
                </c:pt>
                <c:pt idx="599">
                  <c:v>42461</c:v>
                </c:pt>
                <c:pt idx="600">
                  <c:v>42460</c:v>
                </c:pt>
                <c:pt idx="601">
                  <c:v>42459</c:v>
                </c:pt>
                <c:pt idx="602">
                  <c:v>42458</c:v>
                </c:pt>
                <c:pt idx="603">
                  <c:v>42457</c:v>
                </c:pt>
                <c:pt idx="604">
                  <c:v>42454</c:v>
                </c:pt>
                <c:pt idx="605">
                  <c:v>42453</c:v>
                </c:pt>
                <c:pt idx="606">
                  <c:v>42452</c:v>
                </c:pt>
                <c:pt idx="607">
                  <c:v>42451</c:v>
                </c:pt>
                <c:pt idx="608">
                  <c:v>42450</c:v>
                </c:pt>
                <c:pt idx="609">
                  <c:v>42447</c:v>
                </c:pt>
                <c:pt idx="610">
                  <c:v>42446</c:v>
                </c:pt>
                <c:pt idx="611">
                  <c:v>42445</c:v>
                </c:pt>
                <c:pt idx="612">
                  <c:v>42444</c:v>
                </c:pt>
                <c:pt idx="613">
                  <c:v>42443</c:v>
                </c:pt>
                <c:pt idx="614">
                  <c:v>42440</c:v>
                </c:pt>
                <c:pt idx="615">
                  <c:v>42439</c:v>
                </c:pt>
                <c:pt idx="616">
                  <c:v>42438</c:v>
                </c:pt>
                <c:pt idx="617">
                  <c:v>42437</c:v>
                </c:pt>
                <c:pt idx="618">
                  <c:v>42436</c:v>
                </c:pt>
                <c:pt idx="619">
                  <c:v>42433</c:v>
                </c:pt>
                <c:pt idx="620">
                  <c:v>42432</c:v>
                </c:pt>
                <c:pt idx="621">
                  <c:v>42431</c:v>
                </c:pt>
                <c:pt idx="622">
                  <c:v>42430</c:v>
                </c:pt>
                <c:pt idx="623">
                  <c:v>42429</c:v>
                </c:pt>
                <c:pt idx="624">
                  <c:v>42426</c:v>
                </c:pt>
                <c:pt idx="625">
                  <c:v>42425</c:v>
                </c:pt>
                <c:pt idx="626">
                  <c:v>42424</c:v>
                </c:pt>
                <c:pt idx="627">
                  <c:v>42423</c:v>
                </c:pt>
                <c:pt idx="628">
                  <c:v>42422</c:v>
                </c:pt>
                <c:pt idx="629">
                  <c:v>42419</c:v>
                </c:pt>
                <c:pt idx="630">
                  <c:v>42418</c:v>
                </c:pt>
                <c:pt idx="631">
                  <c:v>42417</c:v>
                </c:pt>
                <c:pt idx="632">
                  <c:v>42416</c:v>
                </c:pt>
                <c:pt idx="633">
                  <c:v>42415</c:v>
                </c:pt>
                <c:pt idx="634">
                  <c:v>42405</c:v>
                </c:pt>
                <c:pt idx="635">
                  <c:v>42404</c:v>
                </c:pt>
                <c:pt idx="636">
                  <c:v>42403</c:v>
                </c:pt>
                <c:pt idx="637">
                  <c:v>42402</c:v>
                </c:pt>
                <c:pt idx="638">
                  <c:v>42401</c:v>
                </c:pt>
                <c:pt idx="639">
                  <c:v>42398</c:v>
                </c:pt>
                <c:pt idx="640">
                  <c:v>42397</c:v>
                </c:pt>
                <c:pt idx="641">
                  <c:v>42396</c:v>
                </c:pt>
                <c:pt idx="642">
                  <c:v>42395</c:v>
                </c:pt>
                <c:pt idx="643">
                  <c:v>42394</c:v>
                </c:pt>
                <c:pt idx="644">
                  <c:v>42391</c:v>
                </c:pt>
                <c:pt idx="645">
                  <c:v>42390</c:v>
                </c:pt>
                <c:pt idx="646">
                  <c:v>42389</c:v>
                </c:pt>
                <c:pt idx="647">
                  <c:v>42388</c:v>
                </c:pt>
                <c:pt idx="648">
                  <c:v>42387</c:v>
                </c:pt>
                <c:pt idx="649">
                  <c:v>42384</c:v>
                </c:pt>
                <c:pt idx="650">
                  <c:v>42383</c:v>
                </c:pt>
                <c:pt idx="651">
                  <c:v>42382</c:v>
                </c:pt>
                <c:pt idx="652">
                  <c:v>42381</c:v>
                </c:pt>
                <c:pt idx="653">
                  <c:v>42380</c:v>
                </c:pt>
                <c:pt idx="654">
                  <c:v>42377</c:v>
                </c:pt>
                <c:pt idx="655">
                  <c:v>42376</c:v>
                </c:pt>
                <c:pt idx="656">
                  <c:v>42375</c:v>
                </c:pt>
                <c:pt idx="657">
                  <c:v>42374</c:v>
                </c:pt>
                <c:pt idx="658">
                  <c:v>42373</c:v>
                </c:pt>
                <c:pt idx="659">
                  <c:v>42369</c:v>
                </c:pt>
                <c:pt idx="660">
                  <c:v>42368</c:v>
                </c:pt>
                <c:pt idx="661">
                  <c:v>42367</c:v>
                </c:pt>
                <c:pt idx="662">
                  <c:v>42366</c:v>
                </c:pt>
                <c:pt idx="663">
                  <c:v>42363</c:v>
                </c:pt>
                <c:pt idx="664">
                  <c:v>42362</c:v>
                </c:pt>
                <c:pt idx="665">
                  <c:v>42361</c:v>
                </c:pt>
                <c:pt idx="666">
                  <c:v>42360</c:v>
                </c:pt>
                <c:pt idx="667">
                  <c:v>42359</c:v>
                </c:pt>
                <c:pt idx="668">
                  <c:v>42356</c:v>
                </c:pt>
                <c:pt idx="669">
                  <c:v>42355</c:v>
                </c:pt>
                <c:pt idx="670">
                  <c:v>42354</c:v>
                </c:pt>
                <c:pt idx="671">
                  <c:v>42353</c:v>
                </c:pt>
                <c:pt idx="672">
                  <c:v>42352</c:v>
                </c:pt>
                <c:pt idx="673">
                  <c:v>42349</c:v>
                </c:pt>
                <c:pt idx="674">
                  <c:v>42348</c:v>
                </c:pt>
                <c:pt idx="675">
                  <c:v>42347</c:v>
                </c:pt>
                <c:pt idx="676">
                  <c:v>42346</c:v>
                </c:pt>
                <c:pt idx="677">
                  <c:v>42345</c:v>
                </c:pt>
                <c:pt idx="678">
                  <c:v>42342</c:v>
                </c:pt>
                <c:pt idx="679">
                  <c:v>42341</c:v>
                </c:pt>
                <c:pt idx="680">
                  <c:v>42340</c:v>
                </c:pt>
                <c:pt idx="681">
                  <c:v>42339</c:v>
                </c:pt>
                <c:pt idx="682">
                  <c:v>42338</c:v>
                </c:pt>
                <c:pt idx="683">
                  <c:v>42335</c:v>
                </c:pt>
                <c:pt idx="684">
                  <c:v>42334</c:v>
                </c:pt>
                <c:pt idx="685">
                  <c:v>42333</c:v>
                </c:pt>
                <c:pt idx="686">
                  <c:v>42332</c:v>
                </c:pt>
                <c:pt idx="687">
                  <c:v>42331</c:v>
                </c:pt>
                <c:pt idx="688">
                  <c:v>42328</c:v>
                </c:pt>
                <c:pt idx="689">
                  <c:v>42327</c:v>
                </c:pt>
                <c:pt idx="690">
                  <c:v>42326</c:v>
                </c:pt>
                <c:pt idx="691">
                  <c:v>42325</c:v>
                </c:pt>
                <c:pt idx="692">
                  <c:v>42324</c:v>
                </c:pt>
                <c:pt idx="693">
                  <c:v>42321</c:v>
                </c:pt>
                <c:pt idx="694">
                  <c:v>42320</c:v>
                </c:pt>
                <c:pt idx="695">
                  <c:v>42319</c:v>
                </c:pt>
                <c:pt idx="696">
                  <c:v>42318</c:v>
                </c:pt>
                <c:pt idx="697">
                  <c:v>42317</c:v>
                </c:pt>
                <c:pt idx="698">
                  <c:v>42314</c:v>
                </c:pt>
                <c:pt idx="699">
                  <c:v>42313</c:v>
                </c:pt>
                <c:pt idx="700">
                  <c:v>42312</c:v>
                </c:pt>
                <c:pt idx="701">
                  <c:v>42311</c:v>
                </c:pt>
                <c:pt idx="702">
                  <c:v>42310</c:v>
                </c:pt>
                <c:pt idx="703">
                  <c:v>42307</c:v>
                </c:pt>
                <c:pt idx="704">
                  <c:v>42306</c:v>
                </c:pt>
                <c:pt idx="705">
                  <c:v>42305</c:v>
                </c:pt>
                <c:pt idx="706">
                  <c:v>42304</c:v>
                </c:pt>
                <c:pt idx="707">
                  <c:v>42303</c:v>
                </c:pt>
                <c:pt idx="708">
                  <c:v>42300</c:v>
                </c:pt>
                <c:pt idx="709">
                  <c:v>42299</c:v>
                </c:pt>
                <c:pt idx="710">
                  <c:v>42298</c:v>
                </c:pt>
                <c:pt idx="711">
                  <c:v>42297</c:v>
                </c:pt>
                <c:pt idx="712">
                  <c:v>42296</c:v>
                </c:pt>
                <c:pt idx="713">
                  <c:v>42293</c:v>
                </c:pt>
                <c:pt idx="714">
                  <c:v>42292</c:v>
                </c:pt>
                <c:pt idx="715">
                  <c:v>42291</c:v>
                </c:pt>
                <c:pt idx="716">
                  <c:v>42290</c:v>
                </c:pt>
                <c:pt idx="717">
                  <c:v>42289</c:v>
                </c:pt>
                <c:pt idx="718">
                  <c:v>42286</c:v>
                </c:pt>
                <c:pt idx="719">
                  <c:v>42285</c:v>
                </c:pt>
                <c:pt idx="720">
                  <c:v>42277</c:v>
                </c:pt>
                <c:pt idx="721">
                  <c:v>42276</c:v>
                </c:pt>
                <c:pt idx="722">
                  <c:v>42275</c:v>
                </c:pt>
                <c:pt idx="723">
                  <c:v>42272</c:v>
                </c:pt>
                <c:pt idx="724">
                  <c:v>42271</c:v>
                </c:pt>
                <c:pt idx="725">
                  <c:v>42270</c:v>
                </c:pt>
                <c:pt idx="726">
                  <c:v>42269</c:v>
                </c:pt>
                <c:pt idx="727">
                  <c:v>42268</c:v>
                </c:pt>
                <c:pt idx="728">
                  <c:v>42265</c:v>
                </c:pt>
                <c:pt idx="729">
                  <c:v>42264</c:v>
                </c:pt>
                <c:pt idx="730">
                  <c:v>42263</c:v>
                </c:pt>
                <c:pt idx="731">
                  <c:v>42262</c:v>
                </c:pt>
                <c:pt idx="732">
                  <c:v>42261</c:v>
                </c:pt>
                <c:pt idx="733">
                  <c:v>42258</c:v>
                </c:pt>
                <c:pt idx="734">
                  <c:v>42257</c:v>
                </c:pt>
                <c:pt idx="735">
                  <c:v>42256</c:v>
                </c:pt>
                <c:pt idx="736">
                  <c:v>42255</c:v>
                </c:pt>
                <c:pt idx="737">
                  <c:v>42254</c:v>
                </c:pt>
                <c:pt idx="738">
                  <c:v>42249</c:v>
                </c:pt>
                <c:pt idx="739">
                  <c:v>42248</c:v>
                </c:pt>
                <c:pt idx="740">
                  <c:v>42247</c:v>
                </c:pt>
                <c:pt idx="741">
                  <c:v>42244</c:v>
                </c:pt>
                <c:pt idx="742">
                  <c:v>42243</c:v>
                </c:pt>
                <c:pt idx="743">
                  <c:v>42242</c:v>
                </c:pt>
                <c:pt idx="744">
                  <c:v>42241</c:v>
                </c:pt>
                <c:pt idx="745">
                  <c:v>42240</c:v>
                </c:pt>
                <c:pt idx="746">
                  <c:v>42237</c:v>
                </c:pt>
                <c:pt idx="747">
                  <c:v>42236</c:v>
                </c:pt>
                <c:pt idx="748">
                  <c:v>42235</c:v>
                </c:pt>
                <c:pt idx="749">
                  <c:v>42234</c:v>
                </c:pt>
                <c:pt idx="750">
                  <c:v>42233</c:v>
                </c:pt>
                <c:pt idx="751">
                  <c:v>42230</c:v>
                </c:pt>
                <c:pt idx="752">
                  <c:v>42229</c:v>
                </c:pt>
                <c:pt idx="753">
                  <c:v>42228</c:v>
                </c:pt>
                <c:pt idx="754">
                  <c:v>42227</c:v>
                </c:pt>
                <c:pt idx="755">
                  <c:v>42226</c:v>
                </c:pt>
                <c:pt idx="756">
                  <c:v>42223</c:v>
                </c:pt>
                <c:pt idx="757">
                  <c:v>42222</c:v>
                </c:pt>
                <c:pt idx="758">
                  <c:v>42221</c:v>
                </c:pt>
                <c:pt idx="759">
                  <c:v>42220</c:v>
                </c:pt>
                <c:pt idx="760">
                  <c:v>42219</c:v>
                </c:pt>
                <c:pt idx="761">
                  <c:v>42216</c:v>
                </c:pt>
              </c:numCache>
            </c:numRef>
          </c:cat>
          <c:val>
            <c:numRef>
              <c:f>套利分析!$M$39:$M$800</c:f>
              <c:numCache>
                <c:formatCode>#,##0_ </c:formatCode>
                <c:ptCount val="762"/>
                <c:pt idx="0">
                  <c:v>126</c:v>
                </c:pt>
                <c:pt idx="1">
                  <c:v>77</c:v>
                </c:pt>
                <c:pt idx="2">
                  <c:v>68</c:v>
                </c:pt>
                <c:pt idx="3">
                  <c:v>74</c:v>
                </c:pt>
                <c:pt idx="4">
                  <c:v>73</c:v>
                </c:pt>
                <c:pt idx="5">
                  <c:v>75</c:v>
                </c:pt>
                <c:pt idx="6">
                  <c:v>59</c:v>
                </c:pt>
                <c:pt idx="7">
                  <c:v>64</c:v>
                </c:pt>
                <c:pt idx="8">
                  <c:v>60</c:v>
                </c:pt>
                <c:pt idx="9">
                  <c:v>66</c:v>
                </c:pt>
                <c:pt idx="10">
                  <c:v>78</c:v>
                </c:pt>
                <c:pt idx="11">
                  <c:v>90</c:v>
                </c:pt>
                <c:pt idx="12">
                  <c:v>82</c:v>
                </c:pt>
                <c:pt idx="13">
                  <c:v>87</c:v>
                </c:pt>
                <c:pt idx="14">
                  <c:v>92</c:v>
                </c:pt>
                <c:pt idx="15">
                  <c:v>96</c:v>
                </c:pt>
                <c:pt idx="16">
                  <c:v>99</c:v>
                </c:pt>
                <c:pt idx="17">
                  <c:v>79</c:v>
                </c:pt>
                <c:pt idx="18">
                  <c:v>56</c:v>
                </c:pt>
                <c:pt idx="19">
                  <c:v>40</c:v>
                </c:pt>
                <c:pt idx="20">
                  <c:v>40</c:v>
                </c:pt>
                <c:pt idx="21">
                  <c:v>40</c:v>
                </c:pt>
                <c:pt idx="22">
                  <c:v>34</c:v>
                </c:pt>
                <c:pt idx="23">
                  <c:v>34</c:v>
                </c:pt>
                <c:pt idx="24">
                  <c:v>29</c:v>
                </c:pt>
                <c:pt idx="25">
                  <c:v>74</c:v>
                </c:pt>
                <c:pt idx="26">
                  <c:v>81</c:v>
                </c:pt>
                <c:pt idx="27">
                  <c:v>93</c:v>
                </c:pt>
                <c:pt idx="28">
                  <c:v>88</c:v>
                </c:pt>
                <c:pt idx="29">
                  <c:v>77</c:v>
                </c:pt>
                <c:pt idx="30">
                  <c:v>68</c:v>
                </c:pt>
                <c:pt idx="31">
                  <c:v>66</c:v>
                </c:pt>
                <c:pt idx="32">
                  <c:v>71</c:v>
                </c:pt>
                <c:pt idx="33">
                  <c:v>69</c:v>
                </c:pt>
                <c:pt idx="34">
                  <c:v>76</c:v>
                </c:pt>
                <c:pt idx="35">
                  <c:v>79</c:v>
                </c:pt>
                <c:pt idx="36">
                  <c:v>68</c:v>
                </c:pt>
                <c:pt idx="37">
                  <c:v>54</c:v>
                </c:pt>
                <c:pt idx="38">
                  <c:v>60</c:v>
                </c:pt>
                <c:pt idx="39">
                  <c:v>53</c:v>
                </c:pt>
                <c:pt idx="40">
                  <c:v>62</c:v>
                </c:pt>
                <c:pt idx="41">
                  <c:v>66</c:v>
                </c:pt>
                <c:pt idx="42">
                  <c:v>61</c:v>
                </c:pt>
                <c:pt idx="43">
                  <c:v>48</c:v>
                </c:pt>
                <c:pt idx="44">
                  <c:v>49</c:v>
                </c:pt>
                <c:pt idx="45">
                  <c:v>43</c:v>
                </c:pt>
                <c:pt idx="46">
                  <c:v>38</c:v>
                </c:pt>
                <c:pt idx="47">
                  <c:v>34</c:v>
                </c:pt>
                <c:pt idx="48">
                  <c:v>23</c:v>
                </c:pt>
                <c:pt idx="49">
                  <c:v>34</c:v>
                </c:pt>
                <c:pt idx="50">
                  <c:v>31</c:v>
                </c:pt>
                <c:pt idx="51">
                  <c:v>36</c:v>
                </c:pt>
                <c:pt idx="52">
                  <c:v>52</c:v>
                </c:pt>
                <c:pt idx="53">
                  <c:v>62</c:v>
                </c:pt>
                <c:pt idx="54">
                  <c:v>56</c:v>
                </c:pt>
                <c:pt idx="55">
                  <c:v>66</c:v>
                </c:pt>
                <c:pt idx="56">
                  <c:v>66</c:v>
                </c:pt>
                <c:pt idx="57">
                  <c:v>74</c:v>
                </c:pt>
                <c:pt idx="58">
                  <c:v>76</c:v>
                </c:pt>
                <c:pt idx="59">
                  <c:v>57</c:v>
                </c:pt>
                <c:pt idx="60">
                  <c:v>57</c:v>
                </c:pt>
                <c:pt idx="61">
                  <c:v>76</c:v>
                </c:pt>
                <c:pt idx="62">
                  <c:v>73</c:v>
                </c:pt>
                <c:pt idx="63">
                  <c:v>93</c:v>
                </c:pt>
                <c:pt idx="64">
                  <c:v>96</c:v>
                </c:pt>
                <c:pt idx="65">
                  <c:v>96</c:v>
                </c:pt>
                <c:pt idx="66">
                  <c:v>93</c:v>
                </c:pt>
                <c:pt idx="67">
                  <c:v>82</c:v>
                </c:pt>
                <c:pt idx="68">
                  <c:v>81</c:v>
                </c:pt>
                <c:pt idx="69">
                  <c:v>58</c:v>
                </c:pt>
                <c:pt idx="70">
                  <c:v>65</c:v>
                </c:pt>
                <c:pt idx="71">
                  <c:v>70</c:v>
                </c:pt>
                <c:pt idx="72">
                  <c:v>64</c:v>
                </c:pt>
                <c:pt idx="73">
                  <c:v>46</c:v>
                </c:pt>
                <c:pt idx="74">
                  <c:v>50</c:v>
                </c:pt>
                <c:pt idx="75">
                  <c:v>39</c:v>
                </c:pt>
                <c:pt idx="76">
                  <c:v>47</c:v>
                </c:pt>
                <c:pt idx="77">
                  <c:v>49</c:v>
                </c:pt>
                <c:pt idx="78">
                  <c:v>48</c:v>
                </c:pt>
                <c:pt idx="79">
                  <c:v>44</c:v>
                </c:pt>
                <c:pt idx="80">
                  <c:v>38</c:v>
                </c:pt>
                <c:pt idx="81">
                  <c:v>37</c:v>
                </c:pt>
                <c:pt idx="82">
                  <c:v>44</c:v>
                </c:pt>
                <c:pt idx="83">
                  <c:v>38</c:v>
                </c:pt>
                <c:pt idx="84">
                  <c:v>-104</c:v>
                </c:pt>
                <c:pt idx="85">
                  <c:v>-211</c:v>
                </c:pt>
                <c:pt idx="86">
                  <c:v>-181</c:v>
                </c:pt>
                <c:pt idx="87">
                  <c:v>-205</c:v>
                </c:pt>
                <c:pt idx="88">
                  <c:v>-192</c:v>
                </c:pt>
                <c:pt idx="89">
                  <c:v>-192</c:v>
                </c:pt>
                <c:pt idx="90">
                  <c:v>-199</c:v>
                </c:pt>
                <c:pt idx="91">
                  <c:v>-197</c:v>
                </c:pt>
                <c:pt idx="92">
                  <c:v>-194</c:v>
                </c:pt>
                <c:pt idx="93">
                  <c:v>-192</c:v>
                </c:pt>
                <c:pt idx="94">
                  <c:v>-198</c:v>
                </c:pt>
                <c:pt idx="95">
                  <c:v>-205</c:v>
                </c:pt>
                <c:pt idx="96">
                  <c:v>-199</c:v>
                </c:pt>
                <c:pt idx="97">
                  <c:v>-202</c:v>
                </c:pt>
                <c:pt idx="98">
                  <c:v>-205</c:v>
                </c:pt>
                <c:pt idx="99">
                  <c:v>-193</c:v>
                </c:pt>
                <c:pt idx="100">
                  <c:v>-193</c:v>
                </c:pt>
                <c:pt idx="101">
                  <c:v>-192</c:v>
                </c:pt>
                <c:pt idx="102">
                  <c:v>-196</c:v>
                </c:pt>
                <c:pt idx="103">
                  <c:v>-188</c:v>
                </c:pt>
                <c:pt idx="104">
                  <c:v>-168</c:v>
                </c:pt>
                <c:pt idx="105">
                  <c:v>-147</c:v>
                </c:pt>
                <c:pt idx="106">
                  <c:v>-157</c:v>
                </c:pt>
                <c:pt idx="107">
                  <c:v>-140</c:v>
                </c:pt>
                <c:pt idx="108">
                  <c:v>-171</c:v>
                </c:pt>
                <c:pt idx="109">
                  <c:v>-156</c:v>
                </c:pt>
                <c:pt idx="110">
                  <c:v>-135</c:v>
                </c:pt>
                <c:pt idx="111">
                  <c:v>-148</c:v>
                </c:pt>
                <c:pt idx="112">
                  <c:v>-159</c:v>
                </c:pt>
                <c:pt idx="113">
                  <c:v>-117</c:v>
                </c:pt>
                <c:pt idx="114">
                  <c:v>-128</c:v>
                </c:pt>
                <c:pt idx="115">
                  <c:v>-111</c:v>
                </c:pt>
                <c:pt idx="116">
                  <c:v>-135</c:v>
                </c:pt>
                <c:pt idx="117">
                  <c:v>-109</c:v>
                </c:pt>
                <c:pt idx="118">
                  <c:v>-100</c:v>
                </c:pt>
                <c:pt idx="119">
                  <c:v>-95</c:v>
                </c:pt>
                <c:pt idx="120">
                  <c:v>-110</c:v>
                </c:pt>
                <c:pt idx="121">
                  <c:v>-114</c:v>
                </c:pt>
                <c:pt idx="122">
                  <c:v>-124</c:v>
                </c:pt>
                <c:pt idx="123">
                  <c:v>-150</c:v>
                </c:pt>
                <c:pt idx="124">
                  <c:v>-143</c:v>
                </c:pt>
                <c:pt idx="125">
                  <c:v>-154</c:v>
                </c:pt>
                <c:pt idx="126">
                  <c:v>-143</c:v>
                </c:pt>
                <c:pt idx="127">
                  <c:v>-133</c:v>
                </c:pt>
                <c:pt idx="128">
                  <c:v>-106</c:v>
                </c:pt>
                <c:pt idx="129">
                  <c:v>-121</c:v>
                </c:pt>
                <c:pt idx="130">
                  <c:v>-126</c:v>
                </c:pt>
                <c:pt idx="131">
                  <c:v>-117</c:v>
                </c:pt>
                <c:pt idx="132">
                  <c:v>-105</c:v>
                </c:pt>
                <c:pt idx="133">
                  <c:v>-142</c:v>
                </c:pt>
                <c:pt idx="134">
                  <c:v>-148</c:v>
                </c:pt>
                <c:pt idx="135">
                  <c:v>-146</c:v>
                </c:pt>
                <c:pt idx="136">
                  <c:v>-144</c:v>
                </c:pt>
                <c:pt idx="137">
                  <c:v>-142</c:v>
                </c:pt>
                <c:pt idx="138">
                  <c:v>-142</c:v>
                </c:pt>
                <c:pt idx="139">
                  <c:v>-138</c:v>
                </c:pt>
                <c:pt idx="140">
                  <c:v>-144</c:v>
                </c:pt>
                <c:pt idx="141">
                  <c:v>-140</c:v>
                </c:pt>
                <c:pt idx="142">
                  <c:v>-141</c:v>
                </c:pt>
                <c:pt idx="143">
                  <c:v>-144</c:v>
                </c:pt>
                <c:pt idx="144">
                  <c:v>-144</c:v>
                </c:pt>
                <c:pt idx="145">
                  <c:v>-143</c:v>
                </c:pt>
                <c:pt idx="146">
                  <c:v>-160</c:v>
                </c:pt>
                <c:pt idx="147">
                  <c:v>-170</c:v>
                </c:pt>
                <c:pt idx="148">
                  <c:v>-167</c:v>
                </c:pt>
                <c:pt idx="149">
                  <c:v>-152</c:v>
                </c:pt>
                <c:pt idx="150">
                  <c:v>-157</c:v>
                </c:pt>
                <c:pt idx="151">
                  <c:v>-164</c:v>
                </c:pt>
                <c:pt idx="152">
                  <c:v>-165</c:v>
                </c:pt>
                <c:pt idx="153">
                  <c:v>-152</c:v>
                </c:pt>
                <c:pt idx="154">
                  <c:v>-159</c:v>
                </c:pt>
                <c:pt idx="155">
                  <c:v>-161</c:v>
                </c:pt>
                <c:pt idx="156">
                  <c:v>-158</c:v>
                </c:pt>
                <c:pt idx="157">
                  <c:v>-152</c:v>
                </c:pt>
                <c:pt idx="158">
                  <c:v>-132</c:v>
                </c:pt>
                <c:pt idx="159">
                  <c:v>-134</c:v>
                </c:pt>
                <c:pt idx="160">
                  <c:v>-137</c:v>
                </c:pt>
                <c:pt idx="161">
                  <c:v>525</c:v>
                </c:pt>
                <c:pt idx="162">
                  <c:v>524</c:v>
                </c:pt>
                <c:pt idx="163">
                  <c:v>492</c:v>
                </c:pt>
                <c:pt idx="164">
                  <c:v>556</c:v>
                </c:pt>
                <c:pt idx="165">
                  <c:v>496</c:v>
                </c:pt>
                <c:pt idx="166">
                  <c:v>503</c:v>
                </c:pt>
                <c:pt idx="167">
                  <c:v>602</c:v>
                </c:pt>
                <c:pt idx="168">
                  <c:v>609</c:v>
                </c:pt>
                <c:pt idx="169">
                  <c:v>607</c:v>
                </c:pt>
                <c:pt idx="170">
                  <c:v>591</c:v>
                </c:pt>
                <c:pt idx="171">
                  <c:v>591</c:v>
                </c:pt>
                <c:pt idx="172">
                  <c:v>498</c:v>
                </c:pt>
                <c:pt idx="173">
                  <c:v>390</c:v>
                </c:pt>
                <c:pt idx="174">
                  <c:v>364</c:v>
                </c:pt>
                <c:pt idx="175">
                  <c:v>325</c:v>
                </c:pt>
                <c:pt idx="176">
                  <c:v>320</c:v>
                </c:pt>
                <c:pt idx="177">
                  <c:v>217</c:v>
                </c:pt>
                <c:pt idx="178">
                  <c:v>188</c:v>
                </c:pt>
                <c:pt idx="179">
                  <c:v>201</c:v>
                </c:pt>
                <c:pt idx="180">
                  <c:v>188</c:v>
                </c:pt>
                <c:pt idx="181">
                  <c:v>169</c:v>
                </c:pt>
                <c:pt idx="182">
                  <c:v>165</c:v>
                </c:pt>
                <c:pt idx="183">
                  <c:v>128</c:v>
                </c:pt>
                <c:pt idx="184">
                  <c:v>136</c:v>
                </c:pt>
                <c:pt idx="185">
                  <c:v>164</c:v>
                </c:pt>
                <c:pt idx="186">
                  <c:v>197</c:v>
                </c:pt>
                <c:pt idx="187">
                  <c:v>193</c:v>
                </c:pt>
                <c:pt idx="188">
                  <c:v>153</c:v>
                </c:pt>
                <c:pt idx="189">
                  <c:v>144</c:v>
                </c:pt>
                <c:pt idx="190">
                  <c:v>135</c:v>
                </c:pt>
                <c:pt idx="191">
                  <c:v>137</c:v>
                </c:pt>
                <c:pt idx="192">
                  <c:v>149</c:v>
                </c:pt>
                <c:pt idx="193">
                  <c:v>128</c:v>
                </c:pt>
                <c:pt idx="194">
                  <c:v>122</c:v>
                </c:pt>
                <c:pt idx="195">
                  <c:v>140</c:v>
                </c:pt>
                <c:pt idx="196">
                  <c:v>136</c:v>
                </c:pt>
                <c:pt idx="197">
                  <c:v>126</c:v>
                </c:pt>
                <c:pt idx="198">
                  <c:v>119</c:v>
                </c:pt>
                <c:pt idx="199">
                  <c:v>108</c:v>
                </c:pt>
                <c:pt idx="200">
                  <c:v>136</c:v>
                </c:pt>
                <c:pt idx="201">
                  <c:v>126</c:v>
                </c:pt>
                <c:pt idx="202">
                  <c:v>132</c:v>
                </c:pt>
                <c:pt idx="203">
                  <c:v>133</c:v>
                </c:pt>
                <c:pt idx="204">
                  <c:v>128</c:v>
                </c:pt>
                <c:pt idx="205">
                  <c:v>119</c:v>
                </c:pt>
                <c:pt idx="206">
                  <c:v>114</c:v>
                </c:pt>
                <c:pt idx="207">
                  <c:v>113</c:v>
                </c:pt>
                <c:pt idx="208">
                  <c:v>111</c:v>
                </c:pt>
                <c:pt idx="209">
                  <c:v>115</c:v>
                </c:pt>
                <c:pt idx="210">
                  <c:v>113</c:v>
                </c:pt>
                <c:pt idx="211">
                  <c:v>106</c:v>
                </c:pt>
                <c:pt idx="212">
                  <c:v>106</c:v>
                </c:pt>
                <c:pt idx="213">
                  <c:v>108</c:v>
                </c:pt>
                <c:pt idx="214">
                  <c:v>99</c:v>
                </c:pt>
                <c:pt idx="215">
                  <c:v>99</c:v>
                </c:pt>
                <c:pt idx="216">
                  <c:v>88</c:v>
                </c:pt>
                <c:pt idx="217">
                  <c:v>98</c:v>
                </c:pt>
                <c:pt idx="218">
                  <c:v>91</c:v>
                </c:pt>
                <c:pt idx="219">
                  <c:v>84</c:v>
                </c:pt>
                <c:pt idx="220">
                  <c:v>81</c:v>
                </c:pt>
                <c:pt idx="221">
                  <c:v>73</c:v>
                </c:pt>
                <c:pt idx="222">
                  <c:v>70</c:v>
                </c:pt>
                <c:pt idx="223">
                  <c:v>67</c:v>
                </c:pt>
                <c:pt idx="224">
                  <c:v>81</c:v>
                </c:pt>
                <c:pt idx="225">
                  <c:v>59</c:v>
                </c:pt>
                <c:pt idx="226">
                  <c:v>41</c:v>
                </c:pt>
                <c:pt idx="227">
                  <c:v>34</c:v>
                </c:pt>
                <c:pt idx="228">
                  <c:v>5</c:v>
                </c:pt>
                <c:pt idx="229">
                  <c:v>-19</c:v>
                </c:pt>
                <c:pt idx="230">
                  <c:v>32</c:v>
                </c:pt>
                <c:pt idx="231">
                  <c:v>21</c:v>
                </c:pt>
                <c:pt idx="232">
                  <c:v>13</c:v>
                </c:pt>
                <c:pt idx="233">
                  <c:v>18</c:v>
                </c:pt>
                <c:pt idx="234">
                  <c:v>20</c:v>
                </c:pt>
                <c:pt idx="235">
                  <c:v>18</c:v>
                </c:pt>
                <c:pt idx="236">
                  <c:v>21</c:v>
                </c:pt>
                <c:pt idx="237">
                  <c:v>24</c:v>
                </c:pt>
                <c:pt idx="238">
                  <c:v>24</c:v>
                </c:pt>
                <c:pt idx="239">
                  <c:v>33</c:v>
                </c:pt>
                <c:pt idx="240">
                  <c:v>35</c:v>
                </c:pt>
                <c:pt idx="241">
                  <c:v>29</c:v>
                </c:pt>
                <c:pt idx="242">
                  <c:v>30</c:v>
                </c:pt>
                <c:pt idx="243">
                  <c:v>31</c:v>
                </c:pt>
                <c:pt idx="244">
                  <c:v>41</c:v>
                </c:pt>
                <c:pt idx="245">
                  <c:v>42</c:v>
                </c:pt>
                <c:pt idx="246">
                  <c:v>42</c:v>
                </c:pt>
                <c:pt idx="247">
                  <c:v>45</c:v>
                </c:pt>
                <c:pt idx="248">
                  <c:v>47</c:v>
                </c:pt>
                <c:pt idx="249">
                  <c:v>37</c:v>
                </c:pt>
                <c:pt idx="250">
                  <c:v>34</c:v>
                </c:pt>
                <c:pt idx="251">
                  <c:v>28</c:v>
                </c:pt>
                <c:pt idx="252">
                  <c:v>19</c:v>
                </c:pt>
                <c:pt idx="253">
                  <c:v>23</c:v>
                </c:pt>
                <c:pt idx="254">
                  <c:v>19</c:v>
                </c:pt>
                <c:pt idx="255">
                  <c:v>31</c:v>
                </c:pt>
                <c:pt idx="256">
                  <c:v>44</c:v>
                </c:pt>
                <c:pt idx="257">
                  <c:v>41</c:v>
                </c:pt>
                <c:pt idx="258">
                  <c:v>46</c:v>
                </c:pt>
                <c:pt idx="259">
                  <c:v>45</c:v>
                </c:pt>
                <c:pt idx="260">
                  <c:v>43</c:v>
                </c:pt>
                <c:pt idx="261">
                  <c:v>47</c:v>
                </c:pt>
                <c:pt idx="262">
                  <c:v>44</c:v>
                </c:pt>
                <c:pt idx="263">
                  <c:v>46</c:v>
                </c:pt>
                <c:pt idx="264">
                  <c:v>46</c:v>
                </c:pt>
                <c:pt idx="265">
                  <c:v>46</c:v>
                </c:pt>
                <c:pt idx="266">
                  <c:v>38</c:v>
                </c:pt>
                <c:pt idx="267">
                  <c:v>34</c:v>
                </c:pt>
                <c:pt idx="268">
                  <c:v>33</c:v>
                </c:pt>
                <c:pt idx="269">
                  <c:v>30</c:v>
                </c:pt>
                <c:pt idx="270">
                  <c:v>35</c:v>
                </c:pt>
                <c:pt idx="271">
                  <c:v>50</c:v>
                </c:pt>
                <c:pt idx="272">
                  <c:v>50</c:v>
                </c:pt>
                <c:pt idx="273">
                  <c:v>42</c:v>
                </c:pt>
                <c:pt idx="274">
                  <c:v>49</c:v>
                </c:pt>
                <c:pt idx="275">
                  <c:v>52</c:v>
                </c:pt>
                <c:pt idx="276">
                  <c:v>57</c:v>
                </c:pt>
                <c:pt idx="277">
                  <c:v>59</c:v>
                </c:pt>
                <c:pt idx="278">
                  <c:v>65</c:v>
                </c:pt>
                <c:pt idx="279">
                  <c:v>54</c:v>
                </c:pt>
                <c:pt idx="280">
                  <c:v>55</c:v>
                </c:pt>
                <c:pt idx="281">
                  <c:v>49</c:v>
                </c:pt>
                <c:pt idx="282">
                  <c:v>56</c:v>
                </c:pt>
                <c:pt idx="283">
                  <c:v>44</c:v>
                </c:pt>
                <c:pt idx="284">
                  <c:v>37</c:v>
                </c:pt>
                <c:pt idx="285">
                  <c:v>34</c:v>
                </c:pt>
                <c:pt idx="286">
                  <c:v>31</c:v>
                </c:pt>
                <c:pt idx="287">
                  <c:v>34</c:v>
                </c:pt>
                <c:pt idx="288">
                  <c:v>30</c:v>
                </c:pt>
                <c:pt idx="289">
                  <c:v>44</c:v>
                </c:pt>
                <c:pt idx="290">
                  <c:v>44</c:v>
                </c:pt>
                <c:pt idx="291">
                  <c:v>49</c:v>
                </c:pt>
                <c:pt idx="292">
                  <c:v>35</c:v>
                </c:pt>
                <c:pt idx="293">
                  <c:v>36</c:v>
                </c:pt>
                <c:pt idx="294">
                  <c:v>32</c:v>
                </c:pt>
                <c:pt idx="295">
                  <c:v>33</c:v>
                </c:pt>
                <c:pt idx="296">
                  <c:v>42</c:v>
                </c:pt>
                <c:pt idx="297">
                  <c:v>34</c:v>
                </c:pt>
                <c:pt idx="298">
                  <c:v>35</c:v>
                </c:pt>
                <c:pt idx="299">
                  <c:v>38</c:v>
                </c:pt>
                <c:pt idx="300">
                  <c:v>43</c:v>
                </c:pt>
                <c:pt idx="301">
                  <c:v>44</c:v>
                </c:pt>
                <c:pt idx="302">
                  <c:v>42</c:v>
                </c:pt>
                <c:pt idx="303">
                  <c:v>40</c:v>
                </c:pt>
                <c:pt idx="304">
                  <c:v>37</c:v>
                </c:pt>
                <c:pt idx="305">
                  <c:v>33</c:v>
                </c:pt>
                <c:pt idx="306">
                  <c:v>25</c:v>
                </c:pt>
                <c:pt idx="307">
                  <c:v>29</c:v>
                </c:pt>
                <c:pt idx="308">
                  <c:v>34</c:v>
                </c:pt>
                <c:pt idx="309">
                  <c:v>32</c:v>
                </c:pt>
                <c:pt idx="310">
                  <c:v>32</c:v>
                </c:pt>
                <c:pt idx="311">
                  <c:v>41</c:v>
                </c:pt>
                <c:pt idx="312">
                  <c:v>35</c:v>
                </c:pt>
                <c:pt idx="313">
                  <c:v>31</c:v>
                </c:pt>
                <c:pt idx="314">
                  <c:v>32</c:v>
                </c:pt>
                <c:pt idx="315">
                  <c:v>40</c:v>
                </c:pt>
                <c:pt idx="316">
                  <c:v>38</c:v>
                </c:pt>
                <c:pt idx="317">
                  <c:v>22</c:v>
                </c:pt>
                <c:pt idx="318">
                  <c:v>35</c:v>
                </c:pt>
                <c:pt idx="319">
                  <c:v>37</c:v>
                </c:pt>
                <c:pt idx="320">
                  <c:v>30</c:v>
                </c:pt>
                <c:pt idx="321">
                  <c:v>27</c:v>
                </c:pt>
                <c:pt idx="322">
                  <c:v>51</c:v>
                </c:pt>
                <c:pt idx="323">
                  <c:v>58</c:v>
                </c:pt>
                <c:pt idx="324">
                  <c:v>52</c:v>
                </c:pt>
                <c:pt idx="325">
                  <c:v>50</c:v>
                </c:pt>
                <c:pt idx="326">
                  <c:v>49</c:v>
                </c:pt>
                <c:pt idx="327">
                  <c:v>53</c:v>
                </c:pt>
                <c:pt idx="328">
                  <c:v>-92</c:v>
                </c:pt>
                <c:pt idx="329">
                  <c:v>-110</c:v>
                </c:pt>
                <c:pt idx="330">
                  <c:v>-112</c:v>
                </c:pt>
                <c:pt idx="331">
                  <c:v>-126</c:v>
                </c:pt>
                <c:pt idx="332">
                  <c:v>-129</c:v>
                </c:pt>
                <c:pt idx="333">
                  <c:v>-131</c:v>
                </c:pt>
                <c:pt idx="334">
                  <c:v>-120</c:v>
                </c:pt>
                <c:pt idx="335">
                  <c:v>-124</c:v>
                </c:pt>
                <c:pt idx="336">
                  <c:v>-129</c:v>
                </c:pt>
                <c:pt idx="337">
                  <c:v>-132</c:v>
                </c:pt>
                <c:pt idx="338">
                  <c:v>-136</c:v>
                </c:pt>
                <c:pt idx="339">
                  <c:v>-154</c:v>
                </c:pt>
                <c:pt idx="340">
                  <c:v>-130</c:v>
                </c:pt>
                <c:pt idx="341">
                  <c:v>-138</c:v>
                </c:pt>
                <c:pt idx="342">
                  <c:v>-137</c:v>
                </c:pt>
                <c:pt idx="343">
                  <c:v>-131</c:v>
                </c:pt>
                <c:pt idx="344">
                  <c:v>-125</c:v>
                </c:pt>
                <c:pt idx="345">
                  <c:v>-110</c:v>
                </c:pt>
                <c:pt idx="346">
                  <c:v>-107</c:v>
                </c:pt>
                <c:pt idx="347">
                  <c:v>-70</c:v>
                </c:pt>
                <c:pt idx="348">
                  <c:v>-94</c:v>
                </c:pt>
                <c:pt idx="349">
                  <c:v>-96</c:v>
                </c:pt>
                <c:pt idx="350">
                  <c:v>-121</c:v>
                </c:pt>
                <c:pt idx="351">
                  <c:v>-121</c:v>
                </c:pt>
                <c:pt idx="352">
                  <c:v>-121</c:v>
                </c:pt>
                <c:pt idx="353">
                  <c:v>-95</c:v>
                </c:pt>
                <c:pt idx="354">
                  <c:v>-103</c:v>
                </c:pt>
                <c:pt idx="355">
                  <c:v>-105</c:v>
                </c:pt>
                <c:pt idx="356">
                  <c:v>-121</c:v>
                </c:pt>
                <c:pt idx="357">
                  <c:v>-117</c:v>
                </c:pt>
                <c:pt idx="358">
                  <c:v>-124</c:v>
                </c:pt>
                <c:pt idx="359">
                  <c:v>-107</c:v>
                </c:pt>
                <c:pt idx="360">
                  <c:v>-131</c:v>
                </c:pt>
                <c:pt idx="361">
                  <c:v>-70</c:v>
                </c:pt>
                <c:pt idx="362">
                  <c:v>-69</c:v>
                </c:pt>
                <c:pt idx="363">
                  <c:v>-70</c:v>
                </c:pt>
                <c:pt idx="364">
                  <c:v>-113</c:v>
                </c:pt>
                <c:pt idx="365">
                  <c:v>-87</c:v>
                </c:pt>
                <c:pt idx="366">
                  <c:v>-73</c:v>
                </c:pt>
                <c:pt idx="367">
                  <c:v>-76</c:v>
                </c:pt>
                <c:pt idx="368">
                  <c:v>-47</c:v>
                </c:pt>
                <c:pt idx="369">
                  <c:v>-24</c:v>
                </c:pt>
                <c:pt idx="370">
                  <c:v>-12</c:v>
                </c:pt>
                <c:pt idx="371">
                  <c:v>-26</c:v>
                </c:pt>
                <c:pt idx="372">
                  <c:v>11</c:v>
                </c:pt>
                <c:pt idx="373">
                  <c:v>5</c:v>
                </c:pt>
                <c:pt idx="374">
                  <c:v>-17</c:v>
                </c:pt>
                <c:pt idx="375">
                  <c:v>-11</c:v>
                </c:pt>
                <c:pt idx="376">
                  <c:v>-2</c:v>
                </c:pt>
                <c:pt idx="377">
                  <c:v>-11</c:v>
                </c:pt>
                <c:pt idx="378">
                  <c:v>0</c:v>
                </c:pt>
                <c:pt idx="379">
                  <c:v>9</c:v>
                </c:pt>
                <c:pt idx="380">
                  <c:v>21</c:v>
                </c:pt>
                <c:pt idx="381">
                  <c:v>16</c:v>
                </c:pt>
                <c:pt idx="382">
                  <c:v>39</c:v>
                </c:pt>
                <c:pt idx="383">
                  <c:v>43</c:v>
                </c:pt>
                <c:pt idx="384">
                  <c:v>68</c:v>
                </c:pt>
                <c:pt idx="385">
                  <c:v>57</c:v>
                </c:pt>
                <c:pt idx="386">
                  <c:v>41</c:v>
                </c:pt>
                <c:pt idx="387">
                  <c:v>67</c:v>
                </c:pt>
                <c:pt idx="388">
                  <c:v>75</c:v>
                </c:pt>
                <c:pt idx="389">
                  <c:v>107</c:v>
                </c:pt>
                <c:pt idx="390">
                  <c:v>105</c:v>
                </c:pt>
                <c:pt idx="391">
                  <c:v>108</c:v>
                </c:pt>
                <c:pt idx="392">
                  <c:v>107</c:v>
                </c:pt>
                <c:pt idx="393">
                  <c:v>114</c:v>
                </c:pt>
                <c:pt idx="394">
                  <c:v>129</c:v>
                </c:pt>
                <c:pt idx="395">
                  <c:v>139</c:v>
                </c:pt>
                <c:pt idx="396">
                  <c:v>133</c:v>
                </c:pt>
                <c:pt idx="397">
                  <c:v>112</c:v>
                </c:pt>
                <c:pt idx="398">
                  <c:v>91</c:v>
                </c:pt>
                <c:pt idx="399">
                  <c:v>85</c:v>
                </c:pt>
                <c:pt idx="400">
                  <c:v>71</c:v>
                </c:pt>
                <c:pt idx="401">
                  <c:v>86</c:v>
                </c:pt>
                <c:pt idx="402">
                  <c:v>110</c:v>
                </c:pt>
                <c:pt idx="403">
                  <c:v>105</c:v>
                </c:pt>
                <c:pt idx="404">
                  <c:v>97</c:v>
                </c:pt>
                <c:pt idx="405">
                  <c:v>32</c:v>
                </c:pt>
                <c:pt idx="406">
                  <c:v>-153</c:v>
                </c:pt>
                <c:pt idx="407">
                  <c:v>-188</c:v>
                </c:pt>
                <c:pt idx="408">
                  <c:v>-164</c:v>
                </c:pt>
                <c:pt idx="409">
                  <c:v>-157</c:v>
                </c:pt>
                <c:pt idx="410">
                  <c:v>-141</c:v>
                </c:pt>
                <c:pt idx="411">
                  <c:v>-118</c:v>
                </c:pt>
                <c:pt idx="412">
                  <c:v>-140</c:v>
                </c:pt>
                <c:pt idx="413">
                  <c:v>-50</c:v>
                </c:pt>
                <c:pt idx="414">
                  <c:v>-120</c:v>
                </c:pt>
                <c:pt idx="415">
                  <c:v>-82</c:v>
                </c:pt>
                <c:pt idx="416">
                  <c:v>-15</c:v>
                </c:pt>
                <c:pt idx="417">
                  <c:v>-46</c:v>
                </c:pt>
                <c:pt idx="418">
                  <c:v>-77</c:v>
                </c:pt>
                <c:pt idx="419">
                  <c:v>-152</c:v>
                </c:pt>
                <c:pt idx="420">
                  <c:v>-45</c:v>
                </c:pt>
                <c:pt idx="421">
                  <c:v>-47</c:v>
                </c:pt>
                <c:pt idx="422">
                  <c:v>-45</c:v>
                </c:pt>
                <c:pt idx="423">
                  <c:v>-130</c:v>
                </c:pt>
                <c:pt idx="424">
                  <c:v>-37</c:v>
                </c:pt>
                <c:pt idx="425">
                  <c:v>-106</c:v>
                </c:pt>
                <c:pt idx="426">
                  <c:v>-146</c:v>
                </c:pt>
                <c:pt idx="427">
                  <c:v>-166</c:v>
                </c:pt>
                <c:pt idx="428">
                  <c:v>-164</c:v>
                </c:pt>
                <c:pt idx="429">
                  <c:v>-174</c:v>
                </c:pt>
                <c:pt idx="430">
                  <c:v>-160</c:v>
                </c:pt>
                <c:pt idx="431">
                  <c:v>-142</c:v>
                </c:pt>
                <c:pt idx="432">
                  <c:v>-117</c:v>
                </c:pt>
                <c:pt idx="433">
                  <c:v>-118</c:v>
                </c:pt>
                <c:pt idx="434">
                  <c:v>-103</c:v>
                </c:pt>
                <c:pt idx="435">
                  <c:v>9</c:v>
                </c:pt>
                <c:pt idx="436">
                  <c:v>71</c:v>
                </c:pt>
                <c:pt idx="437">
                  <c:v>76</c:v>
                </c:pt>
                <c:pt idx="438">
                  <c:v>129</c:v>
                </c:pt>
                <c:pt idx="439">
                  <c:v>125</c:v>
                </c:pt>
                <c:pt idx="440">
                  <c:v>117</c:v>
                </c:pt>
                <c:pt idx="441">
                  <c:v>104</c:v>
                </c:pt>
                <c:pt idx="442">
                  <c:v>80</c:v>
                </c:pt>
                <c:pt idx="443">
                  <c:v>86</c:v>
                </c:pt>
                <c:pt idx="444">
                  <c:v>80</c:v>
                </c:pt>
                <c:pt idx="445">
                  <c:v>96</c:v>
                </c:pt>
                <c:pt idx="446">
                  <c:v>109</c:v>
                </c:pt>
                <c:pt idx="447">
                  <c:v>127</c:v>
                </c:pt>
                <c:pt idx="448">
                  <c:v>126</c:v>
                </c:pt>
                <c:pt idx="449">
                  <c:v>76</c:v>
                </c:pt>
                <c:pt idx="450">
                  <c:v>84</c:v>
                </c:pt>
                <c:pt idx="451">
                  <c:v>68</c:v>
                </c:pt>
                <c:pt idx="452">
                  <c:v>53</c:v>
                </c:pt>
                <c:pt idx="453">
                  <c:v>49</c:v>
                </c:pt>
                <c:pt idx="454">
                  <c:v>37</c:v>
                </c:pt>
                <c:pt idx="455">
                  <c:v>42</c:v>
                </c:pt>
                <c:pt idx="456">
                  <c:v>48</c:v>
                </c:pt>
                <c:pt idx="457">
                  <c:v>49</c:v>
                </c:pt>
                <c:pt idx="458">
                  <c:v>43</c:v>
                </c:pt>
                <c:pt idx="459">
                  <c:v>44</c:v>
                </c:pt>
                <c:pt idx="460">
                  <c:v>39</c:v>
                </c:pt>
                <c:pt idx="461">
                  <c:v>32</c:v>
                </c:pt>
                <c:pt idx="462">
                  <c:v>22</c:v>
                </c:pt>
                <c:pt idx="463">
                  <c:v>21</c:v>
                </c:pt>
                <c:pt idx="464">
                  <c:v>11</c:v>
                </c:pt>
                <c:pt idx="465">
                  <c:v>17</c:v>
                </c:pt>
                <c:pt idx="466">
                  <c:v>14</c:v>
                </c:pt>
                <c:pt idx="467">
                  <c:v>18</c:v>
                </c:pt>
                <c:pt idx="468">
                  <c:v>19</c:v>
                </c:pt>
                <c:pt idx="469">
                  <c:v>21</c:v>
                </c:pt>
                <c:pt idx="470">
                  <c:v>19</c:v>
                </c:pt>
                <c:pt idx="471">
                  <c:v>21</c:v>
                </c:pt>
                <c:pt idx="472">
                  <c:v>33</c:v>
                </c:pt>
                <c:pt idx="473">
                  <c:v>24</c:v>
                </c:pt>
                <c:pt idx="474">
                  <c:v>12</c:v>
                </c:pt>
                <c:pt idx="475">
                  <c:v>11</c:v>
                </c:pt>
                <c:pt idx="476">
                  <c:v>7</c:v>
                </c:pt>
                <c:pt idx="477">
                  <c:v>16</c:v>
                </c:pt>
                <c:pt idx="478">
                  <c:v>19</c:v>
                </c:pt>
                <c:pt idx="479">
                  <c:v>22</c:v>
                </c:pt>
                <c:pt idx="480">
                  <c:v>30</c:v>
                </c:pt>
                <c:pt idx="481">
                  <c:v>22</c:v>
                </c:pt>
                <c:pt idx="482">
                  <c:v>24</c:v>
                </c:pt>
                <c:pt idx="483">
                  <c:v>24</c:v>
                </c:pt>
                <c:pt idx="484">
                  <c:v>26</c:v>
                </c:pt>
                <c:pt idx="485">
                  <c:v>33</c:v>
                </c:pt>
                <c:pt idx="486">
                  <c:v>37</c:v>
                </c:pt>
                <c:pt idx="487">
                  <c:v>38</c:v>
                </c:pt>
                <c:pt idx="488">
                  <c:v>34</c:v>
                </c:pt>
                <c:pt idx="489">
                  <c:v>34</c:v>
                </c:pt>
                <c:pt idx="490">
                  <c:v>34</c:v>
                </c:pt>
                <c:pt idx="491">
                  <c:v>40</c:v>
                </c:pt>
                <c:pt idx="492">
                  <c:v>44</c:v>
                </c:pt>
                <c:pt idx="493">
                  <c:v>41</c:v>
                </c:pt>
                <c:pt idx="494">
                  <c:v>33</c:v>
                </c:pt>
                <c:pt idx="495">
                  <c:v>46</c:v>
                </c:pt>
                <c:pt idx="496">
                  <c:v>49</c:v>
                </c:pt>
                <c:pt idx="497">
                  <c:v>51</c:v>
                </c:pt>
                <c:pt idx="498">
                  <c:v>43</c:v>
                </c:pt>
                <c:pt idx="499">
                  <c:v>37</c:v>
                </c:pt>
                <c:pt idx="500">
                  <c:v>42</c:v>
                </c:pt>
                <c:pt idx="501">
                  <c:v>52</c:v>
                </c:pt>
                <c:pt idx="502">
                  <c:v>64</c:v>
                </c:pt>
                <c:pt idx="503">
                  <c:v>40</c:v>
                </c:pt>
                <c:pt idx="504">
                  <c:v>45</c:v>
                </c:pt>
                <c:pt idx="505">
                  <c:v>29</c:v>
                </c:pt>
                <c:pt idx="506">
                  <c:v>14</c:v>
                </c:pt>
                <c:pt idx="507">
                  <c:v>16</c:v>
                </c:pt>
                <c:pt idx="508">
                  <c:v>34</c:v>
                </c:pt>
                <c:pt idx="509">
                  <c:v>36</c:v>
                </c:pt>
                <c:pt idx="510">
                  <c:v>52</c:v>
                </c:pt>
                <c:pt idx="511">
                  <c:v>66</c:v>
                </c:pt>
                <c:pt idx="512">
                  <c:v>66</c:v>
                </c:pt>
                <c:pt idx="513">
                  <c:v>72</c:v>
                </c:pt>
                <c:pt idx="514">
                  <c:v>78</c:v>
                </c:pt>
                <c:pt idx="515">
                  <c:v>76</c:v>
                </c:pt>
                <c:pt idx="516">
                  <c:v>68</c:v>
                </c:pt>
                <c:pt idx="517">
                  <c:v>69</c:v>
                </c:pt>
                <c:pt idx="518">
                  <c:v>64</c:v>
                </c:pt>
                <c:pt idx="519">
                  <c:v>70</c:v>
                </c:pt>
                <c:pt idx="520">
                  <c:v>69</c:v>
                </c:pt>
                <c:pt idx="521">
                  <c:v>72</c:v>
                </c:pt>
                <c:pt idx="522">
                  <c:v>69</c:v>
                </c:pt>
                <c:pt idx="523">
                  <c:v>76</c:v>
                </c:pt>
                <c:pt idx="524">
                  <c:v>61</c:v>
                </c:pt>
                <c:pt idx="525">
                  <c:v>50</c:v>
                </c:pt>
                <c:pt idx="526">
                  <c:v>24</c:v>
                </c:pt>
                <c:pt idx="527">
                  <c:v>40</c:v>
                </c:pt>
                <c:pt idx="528">
                  <c:v>39</c:v>
                </c:pt>
                <c:pt idx="529">
                  <c:v>31</c:v>
                </c:pt>
                <c:pt idx="530">
                  <c:v>26</c:v>
                </c:pt>
                <c:pt idx="531">
                  <c:v>52</c:v>
                </c:pt>
                <c:pt idx="532">
                  <c:v>43</c:v>
                </c:pt>
                <c:pt idx="533">
                  <c:v>38</c:v>
                </c:pt>
                <c:pt idx="534">
                  <c:v>54</c:v>
                </c:pt>
                <c:pt idx="535">
                  <c:v>35</c:v>
                </c:pt>
                <c:pt idx="536">
                  <c:v>27</c:v>
                </c:pt>
                <c:pt idx="537">
                  <c:v>20</c:v>
                </c:pt>
                <c:pt idx="538">
                  <c:v>3</c:v>
                </c:pt>
                <c:pt idx="539">
                  <c:v>-2</c:v>
                </c:pt>
                <c:pt idx="540">
                  <c:v>-6</c:v>
                </c:pt>
                <c:pt idx="541">
                  <c:v>-9</c:v>
                </c:pt>
                <c:pt idx="542">
                  <c:v>-3</c:v>
                </c:pt>
                <c:pt idx="543">
                  <c:v>8</c:v>
                </c:pt>
                <c:pt idx="544">
                  <c:v>4</c:v>
                </c:pt>
                <c:pt idx="545">
                  <c:v>1</c:v>
                </c:pt>
                <c:pt idx="546">
                  <c:v>10</c:v>
                </c:pt>
                <c:pt idx="547">
                  <c:v>2</c:v>
                </c:pt>
                <c:pt idx="548">
                  <c:v>3</c:v>
                </c:pt>
                <c:pt idx="549">
                  <c:v>2</c:v>
                </c:pt>
                <c:pt idx="550">
                  <c:v>-7</c:v>
                </c:pt>
                <c:pt idx="551">
                  <c:v>3</c:v>
                </c:pt>
                <c:pt idx="552">
                  <c:v>-3</c:v>
                </c:pt>
                <c:pt idx="553">
                  <c:v>9</c:v>
                </c:pt>
                <c:pt idx="554">
                  <c:v>4</c:v>
                </c:pt>
                <c:pt idx="555">
                  <c:v>3</c:v>
                </c:pt>
                <c:pt idx="556">
                  <c:v>-2</c:v>
                </c:pt>
                <c:pt idx="557">
                  <c:v>10</c:v>
                </c:pt>
                <c:pt idx="558">
                  <c:v>13</c:v>
                </c:pt>
                <c:pt idx="559">
                  <c:v>14</c:v>
                </c:pt>
                <c:pt idx="560">
                  <c:v>18</c:v>
                </c:pt>
                <c:pt idx="561">
                  <c:v>27</c:v>
                </c:pt>
                <c:pt idx="562">
                  <c:v>26</c:v>
                </c:pt>
                <c:pt idx="563">
                  <c:v>22</c:v>
                </c:pt>
                <c:pt idx="564">
                  <c:v>22</c:v>
                </c:pt>
                <c:pt idx="565">
                  <c:v>12</c:v>
                </c:pt>
                <c:pt idx="566">
                  <c:v>15</c:v>
                </c:pt>
                <c:pt idx="567">
                  <c:v>19</c:v>
                </c:pt>
                <c:pt idx="568">
                  <c:v>29</c:v>
                </c:pt>
                <c:pt idx="569">
                  <c:v>25</c:v>
                </c:pt>
                <c:pt idx="570">
                  <c:v>34</c:v>
                </c:pt>
                <c:pt idx="571">
                  <c:v>-27</c:v>
                </c:pt>
                <c:pt idx="572">
                  <c:v>-92</c:v>
                </c:pt>
                <c:pt idx="573">
                  <c:v>-116</c:v>
                </c:pt>
                <c:pt idx="574">
                  <c:v>45</c:v>
                </c:pt>
                <c:pt idx="575">
                  <c:v>27</c:v>
                </c:pt>
                <c:pt idx="576">
                  <c:v>35</c:v>
                </c:pt>
                <c:pt idx="577">
                  <c:v>-60</c:v>
                </c:pt>
                <c:pt idx="578">
                  <c:v>-85</c:v>
                </c:pt>
                <c:pt idx="579">
                  <c:v>-106</c:v>
                </c:pt>
                <c:pt idx="580">
                  <c:v>-206</c:v>
                </c:pt>
                <c:pt idx="581">
                  <c:v>-137</c:v>
                </c:pt>
                <c:pt idx="582">
                  <c:v>-151</c:v>
                </c:pt>
                <c:pt idx="583">
                  <c:v>-142</c:v>
                </c:pt>
                <c:pt idx="584">
                  <c:v>-145</c:v>
                </c:pt>
                <c:pt idx="585">
                  <c:v>-168</c:v>
                </c:pt>
                <c:pt idx="586">
                  <c:v>-217</c:v>
                </c:pt>
                <c:pt idx="587">
                  <c:v>-155</c:v>
                </c:pt>
                <c:pt idx="588">
                  <c:v>-122</c:v>
                </c:pt>
                <c:pt idx="589">
                  <c:v>-106</c:v>
                </c:pt>
                <c:pt idx="590">
                  <c:v>-91</c:v>
                </c:pt>
                <c:pt idx="591">
                  <c:v>-74</c:v>
                </c:pt>
                <c:pt idx="592">
                  <c:v>-42</c:v>
                </c:pt>
                <c:pt idx="593">
                  <c:v>-70</c:v>
                </c:pt>
                <c:pt idx="594">
                  <c:v>-55</c:v>
                </c:pt>
                <c:pt idx="595">
                  <c:v>-53</c:v>
                </c:pt>
                <c:pt idx="596">
                  <c:v>-75</c:v>
                </c:pt>
                <c:pt idx="597">
                  <c:v>-67</c:v>
                </c:pt>
                <c:pt idx="598">
                  <c:v>-50</c:v>
                </c:pt>
                <c:pt idx="599">
                  <c:v>-50</c:v>
                </c:pt>
                <c:pt idx="600">
                  <c:v>-47</c:v>
                </c:pt>
                <c:pt idx="601">
                  <c:v>-42</c:v>
                </c:pt>
                <c:pt idx="602">
                  <c:v>-44</c:v>
                </c:pt>
                <c:pt idx="603">
                  <c:v>-75</c:v>
                </c:pt>
                <c:pt idx="604">
                  <c:v>-100</c:v>
                </c:pt>
                <c:pt idx="605">
                  <c:v>-67</c:v>
                </c:pt>
                <c:pt idx="606">
                  <c:v>-67</c:v>
                </c:pt>
                <c:pt idx="607">
                  <c:v>-68</c:v>
                </c:pt>
                <c:pt idx="608">
                  <c:v>-48</c:v>
                </c:pt>
                <c:pt idx="609">
                  <c:v>-28</c:v>
                </c:pt>
                <c:pt idx="610">
                  <c:v>51</c:v>
                </c:pt>
                <c:pt idx="611">
                  <c:v>56</c:v>
                </c:pt>
                <c:pt idx="612">
                  <c:v>69</c:v>
                </c:pt>
                <c:pt idx="613">
                  <c:v>103</c:v>
                </c:pt>
                <c:pt idx="614">
                  <c:v>116</c:v>
                </c:pt>
                <c:pt idx="615">
                  <c:v>116</c:v>
                </c:pt>
                <c:pt idx="616">
                  <c:v>132</c:v>
                </c:pt>
                <c:pt idx="617">
                  <c:v>128</c:v>
                </c:pt>
                <c:pt idx="618">
                  <c:v>145</c:v>
                </c:pt>
                <c:pt idx="619">
                  <c:v>183</c:v>
                </c:pt>
                <c:pt idx="620">
                  <c:v>185</c:v>
                </c:pt>
                <c:pt idx="621">
                  <c:v>149</c:v>
                </c:pt>
                <c:pt idx="622">
                  <c:v>156</c:v>
                </c:pt>
                <c:pt idx="623">
                  <c:v>156</c:v>
                </c:pt>
                <c:pt idx="624">
                  <c:v>139</c:v>
                </c:pt>
                <c:pt idx="625">
                  <c:v>117</c:v>
                </c:pt>
                <c:pt idx="626">
                  <c:v>115</c:v>
                </c:pt>
                <c:pt idx="627">
                  <c:v>110</c:v>
                </c:pt>
                <c:pt idx="628">
                  <c:v>114</c:v>
                </c:pt>
                <c:pt idx="629">
                  <c:v>102</c:v>
                </c:pt>
                <c:pt idx="630">
                  <c:v>93</c:v>
                </c:pt>
                <c:pt idx="631">
                  <c:v>89</c:v>
                </c:pt>
                <c:pt idx="632">
                  <c:v>74</c:v>
                </c:pt>
                <c:pt idx="633">
                  <c:v>83</c:v>
                </c:pt>
                <c:pt idx="634">
                  <c:v>98</c:v>
                </c:pt>
                <c:pt idx="635">
                  <c:v>89</c:v>
                </c:pt>
                <c:pt idx="636">
                  <c:v>89</c:v>
                </c:pt>
                <c:pt idx="637">
                  <c:v>84</c:v>
                </c:pt>
                <c:pt idx="638">
                  <c:v>94</c:v>
                </c:pt>
                <c:pt idx="639">
                  <c:v>97</c:v>
                </c:pt>
                <c:pt idx="640">
                  <c:v>106</c:v>
                </c:pt>
                <c:pt idx="641">
                  <c:v>118</c:v>
                </c:pt>
                <c:pt idx="642">
                  <c:v>95</c:v>
                </c:pt>
                <c:pt idx="643">
                  <c:v>118</c:v>
                </c:pt>
                <c:pt idx="644">
                  <c:v>119</c:v>
                </c:pt>
                <c:pt idx="645">
                  <c:v>128</c:v>
                </c:pt>
                <c:pt idx="646">
                  <c:v>135</c:v>
                </c:pt>
                <c:pt idx="647">
                  <c:v>157</c:v>
                </c:pt>
                <c:pt idx="648">
                  <c:v>151</c:v>
                </c:pt>
                <c:pt idx="649">
                  <c:v>-310</c:v>
                </c:pt>
                <c:pt idx="650">
                  <c:v>-160</c:v>
                </c:pt>
                <c:pt idx="651">
                  <c:v>-157</c:v>
                </c:pt>
                <c:pt idx="652">
                  <c:v>-188</c:v>
                </c:pt>
                <c:pt idx="653">
                  <c:v>-210</c:v>
                </c:pt>
                <c:pt idx="654">
                  <c:v>-173</c:v>
                </c:pt>
                <c:pt idx="655">
                  <c:v>-190</c:v>
                </c:pt>
                <c:pt idx="656">
                  <c:v>-196</c:v>
                </c:pt>
                <c:pt idx="657">
                  <c:v>-186</c:v>
                </c:pt>
                <c:pt idx="658">
                  <c:v>-197</c:v>
                </c:pt>
                <c:pt idx="659">
                  <c:v>-195</c:v>
                </c:pt>
                <c:pt idx="660">
                  <c:v>-210</c:v>
                </c:pt>
                <c:pt idx="661">
                  <c:v>-243</c:v>
                </c:pt>
                <c:pt idx="662">
                  <c:v>-270</c:v>
                </c:pt>
                <c:pt idx="663">
                  <c:v>-192</c:v>
                </c:pt>
                <c:pt idx="664">
                  <c:v>-167</c:v>
                </c:pt>
                <c:pt idx="665">
                  <c:v>-162</c:v>
                </c:pt>
                <c:pt idx="666">
                  <c:v>-167</c:v>
                </c:pt>
                <c:pt idx="667">
                  <c:v>-122</c:v>
                </c:pt>
                <c:pt idx="668">
                  <c:v>-147</c:v>
                </c:pt>
                <c:pt idx="669">
                  <c:v>-184</c:v>
                </c:pt>
                <c:pt idx="670">
                  <c:v>-174</c:v>
                </c:pt>
                <c:pt idx="671">
                  <c:v>-189</c:v>
                </c:pt>
                <c:pt idx="672">
                  <c:v>-160</c:v>
                </c:pt>
                <c:pt idx="673">
                  <c:v>-117</c:v>
                </c:pt>
                <c:pt idx="674">
                  <c:v>-120</c:v>
                </c:pt>
                <c:pt idx="675">
                  <c:v>-92</c:v>
                </c:pt>
                <c:pt idx="676">
                  <c:v>-75</c:v>
                </c:pt>
                <c:pt idx="677">
                  <c:v>-72</c:v>
                </c:pt>
                <c:pt idx="678">
                  <c:v>-108</c:v>
                </c:pt>
                <c:pt idx="679">
                  <c:v>-114</c:v>
                </c:pt>
                <c:pt idx="680">
                  <c:v>-149</c:v>
                </c:pt>
                <c:pt idx="681">
                  <c:v>-150</c:v>
                </c:pt>
                <c:pt idx="682">
                  <c:v>-160</c:v>
                </c:pt>
                <c:pt idx="683">
                  <c:v>-188</c:v>
                </c:pt>
                <c:pt idx="684">
                  <c:v>-133</c:v>
                </c:pt>
                <c:pt idx="685">
                  <c:v>-177</c:v>
                </c:pt>
                <c:pt idx="686">
                  <c:v>-145</c:v>
                </c:pt>
                <c:pt idx="687">
                  <c:v>-209</c:v>
                </c:pt>
                <c:pt idx="688">
                  <c:v>-193</c:v>
                </c:pt>
                <c:pt idx="689">
                  <c:v>-106</c:v>
                </c:pt>
                <c:pt idx="690">
                  <c:v>-14</c:v>
                </c:pt>
                <c:pt idx="691">
                  <c:v>-16</c:v>
                </c:pt>
                <c:pt idx="692">
                  <c:v>1</c:v>
                </c:pt>
                <c:pt idx="693">
                  <c:v>5</c:v>
                </c:pt>
                <c:pt idx="694">
                  <c:v>-26</c:v>
                </c:pt>
                <c:pt idx="695">
                  <c:v>-29</c:v>
                </c:pt>
                <c:pt idx="696">
                  <c:v>-17</c:v>
                </c:pt>
                <c:pt idx="697">
                  <c:v>-13</c:v>
                </c:pt>
                <c:pt idx="698">
                  <c:v>-24</c:v>
                </c:pt>
                <c:pt idx="699">
                  <c:v>-28</c:v>
                </c:pt>
                <c:pt idx="700">
                  <c:v>-14</c:v>
                </c:pt>
                <c:pt idx="701">
                  <c:v>-48</c:v>
                </c:pt>
                <c:pt idx="702">
                  <c:v>-45</c:v>
                </c:pt>
                <c:pt idx="703">
                  <c:v>-60</c:v>
                </c:pt>
                <c:pt idx="704">
                  <c:v>-63</c:v>
                </c:pt>
                <c:pt idx="705">
                  <c:v>-52</c:v>
                </c:pt>
                <c:pt idx="706">
                  <c:v>-51</c:v>
                </c:pt>
                <c:pt idx="707">
                  <c:v>-26</c:v>
                </c:pt>
                <c:pt idx="708">
                  <c:v>-28</c:v>
                </c:pt>
                <c:pt idx="709">
                  <c:v>-26</c:v>
                </c:pt>
                <c:pt idx="710">
                  <c:v>-4</c:v>
                </c:pt>
                <c:pt idx="711">
                  <c:v>-11</c:v>
                </c:pt>
                <c:pt idx="712">
                  <c:v>0</c:v>
                </c:pt>
                <c:pt idx="713">
                  <c:v>21</c:v>
                </c:pt>
                <c:pt idx="714">
                  <c:v>85</c:v>
                </c:pt>
                <c:pt idx="715">
                  <c:v>56</c:v>
                </c:pt>
                <c:pt idx="716">
                  <c:v>112</c:v>
                </c:pt>
                <c:pt idx="717">
                  <c:v>133</c:v>
                </c:pt>
                <c:pt idx="718">
                  <c:v>142</c:v>
                </c:pt>
                <c:pt idx="719">
                  <c:v>139</c:v>
                </c:pt>
                <c:pt idx="720">
                  <c:v>142</c:v>
                </c:pt>
                <c:pt idx="721">
                  <c:v>130</c:v>
                </c:pt>
                <c:pt idx="722">
                  <c:v>137</c:v>
                </c:pt>
                <c:pt idx="723">
                  <c:v>137</c:v>
                </c:pt>
                <c:pt idx="724">
                  <c:v>125</c:v>
                </c:pt>
                <c:pt idx="725">
                  <c:v>123</c:v>
                </c:pt>
                <c:pt idx="726">
                  <c:v>127</c:v>
                </c:pt>
                <c:pt idx="727">
                  <c:v>131</c:v>
                </c:pt>
                <c:pt idx="728">
                  <c:v>134</c:v>
                </c:pt>
                <c:pt idx="729">
                  <c:v>131</c:v>
                </c:pt>
                <c:pt idx="730">
                  <c:v>135</c:v>
                </c:pt>
                <c:pt idx="731">
                  <c:v>136</c:v>
                </c:pt>
                <c:pt idx="732">
                  <c:v>136</c:v>
                </c:pt>
                <c:pt idx="733">
                  <c:v>133</c:v>
                </c:pt>
                <c:pt idx="734">
                  <c:v>132</c:v>
                </c:pt>
                <c:pt idx="735">
                  <c:v>140</c:v>
                </c:pt>
                <c:pt idx="736">
                  <c:v>134</c:v>
                </c:pt>
                <c:pt idx="737">
                  <c:v>134</c:v>
                </c:pt>
                <c:pt idx="738">
                  <c:v>127</c:v>
                </c:pt>
                <c:pt idx="739">
                  <c:v>128</c:v>
                </c:pt>
                <c:pt idx="740">
                  <c:v>121</c:v>
                </c:pt>
                <c:pt idx="741">
                  <c:v>119</c:v>
                </c:pt>
                <c:pt idx="742">
                  <c:v>120</c:v>
                </c:pt>
                <c:pt idx="743">
                  <c:v>135</c:v>
                </c:pt>
                <c:pt idx="744">
                  <c:v>133</c:v>
                </c:pt>
                <c:pt idx="745">
                  <c:v>140</c:v>
                </c:pt>
                <c:pt idx="746">
                  <c:v>141</c:v>
                </c:pt>
                <c:pt idx="747">
                  <c:v>133</c:v>
                </c:pt>
                <c:pt idx="748">
                  <c:v>104</c:v>
                </c:pt>
                <c:pt idx="749">
                  <c:v>108</c:v>
                </c:pt>
                <c:pt idx="750">
                  <c:v>104</c:v>
                </c:pt>
                <c:pt idx="751">
                  <c:v>102</c:v>
                </c:pt>
                <c:pt idx="752">
                  <c:v>105</c:v>
                </c:pt>
                <c:pt idx="753">
                  <c:v>106</c:v>
                </c:pt>
                <c:pt idx="754">
                  <c:v>106</c:v>
                </c:pt>
                <c:pt idx="755">
                  <c:v>110</c:v>
                </c:pt>
                <c:pt idx="756">
                  <c:v>110</c:v>
                </c:pt>
                <c:pt idx="757">
                  <c:v>114</c:v>
                </c:pt>
                <c:pt idx="758">
                  <c:v>121</c:v>
                </c:pt>
                <c:pt idx="759">
                  <c:v>120</c:v>
                </c:pt>
                <c:pt idx="760">
                  <c:v>118</c:v>
                </c:pt>
                <c:pt idx="761">
                  <c:v>128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90649216"/>
        <c:axId val="290650752"/>
      </c:lineChart>
      <c:dateAx>
        <c:axId val="290649216"/>
        <c:scaling>
          <c:orientation val="minMax"/>
        </c:scaling>
        <c:delete val="0"/>
        <c:axPos val="b"/>
        <c:numFmt formatCode="yyyy\-mm\-dd" sourceLinked="1"/>
        <c:majorTickMark val="none"/>
        <c:minorTickMark val="none"/>
        <c:tickLblPos val="low"/>
        <c:crossAx val="290650752"/>
        <c:crosses val="autoZero"/>
        <c:auto val="1"/>
        <c:lblOffset val="100"/>
        <c:baseTimeUnit val="days"/>
      </c:dateAx>
      <c:valAx>
        <c:axId val="290650752"/>
        <c:scaling>
          <c:orientation val="minMax"/>
        </c:scaling>
        <c:delete val="0"/>
        <c:axPos val="l"/>
        <c:majorGridlines/>
        <c:numFmt formatCode="#,##0_ " sourceLinked="1"/>
        <c:majorTickMark val="none"/>
        <c:minorTickMark val="none"/>
        <c:tickLblPos val="nextTo"/>
        <c:spPr>
          <a:ln w="9525">
            <a:noFill/>
          </a:ln>
        </c:spPr>
        <c:crossAx val="290649216"/>
        <c:crosses val="autoZero"/>
        <c:crossBetween val="between"/>
      </c:valAx>
    </c:plotArea>
    <c:plotVisOnly val="1"/>
    <c:dispBlanksAs val="gap"/>
    <c:showDLblsOverMax val="0"/>
  </c:chart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 sz="1200"/>
            </a:pPr>
            <a:r>
              <a:rPr lang="zh-CN" altLang="en-US" sz="1200"/>
              <a:t>豆油</a:t>
            </a:r>
            <a:r>
              <a:rPr lang="en-US" altLang="zh-CN" sz="1200"/>
              <a:t>5-1</a:t>
            </a:r>
            <a:endParaRPr lang="zh-CN" altLang="en-US" sz="1200"/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marker>
            <c:symbol val="none"/>
          </c:marker>
          <c:cat>
            <c:numRef>
              <c:f>套利分析!$L$39:$L$800</c:f>
              <c:numCache>
                <c:formatCode>yyyy\-mm\-dd</c:formatCode>
                <c:ptCount val="762"/>
                <c:pt idx="0">
                  <c:v>43354</c:v>
                </c:pt>
                <c:pt idx="1">
                  <c:v>43353</c:v>
                </c:pt>
                <c:pt idx="2">
                  <c:v>43350</c:v>
                </c:pt>
                <c:pt idx="3">
                  <c:v>43349</c:v>
                </c:pt>
                <c:pt idx="4">
                  <c:v>43348</c:v>
                </c:pt>
                <c:pt idx="5">
                  <c:v>43347</c:v>
                </c:pt>
                <c:pt idx="6">
                  <c:v>43346</c:v>
                </c:pt>
                <c:pt idx="7">
                  <c:v>43343</c:v>
                </c:pt>
                <c:pt idx="8">
                  <c:v>43342</c:v>
                </c:pt>
                <c:pt idx="9">
                  <c:v>43341</c:v>
                </c:pt>
                <c:pt idx="10">
                  <c:v>43340</c:v>
                </c:pt>
                <c:pt idx="11">
                  <c:v>43339</c:v>
                </c:pt>
                <c:pt idx="12">
                  <c:v>43336</c:v>
                </c:pt>
                <c:pt idx="13">
                  <c:v>43335</c:v>
                </c:pt>
                <c:pt idx="14">
                  <c:v>43334</c:v>
                </c:pt>
                <c:pt idx="15">
                  <c:v>43333</c:v>
                </c:pt>
                <c:pt idx="16">
                  <c:v>43332</c:v>
                </c:pt>
                <c:pt idx="17">
                  <c:v>43329</c:v>
                </c:pt>
                <c:pt idx="18">
                  <c:v>43328</c:v>
                </c:pt>
                <c:pt idx="19">
                  <c:v>43327</c:v>
                </c:pt>
                <c:pt idx="20">
                  <c:v>43326</c:v>
                </c:pt>
                <c:pt idx="21">
                  <c:v>43325</c:v>
                </c:pt>
                <c:pt idx="22">
                  <c:v>43322</c:v>
                </c:pt>
                <c:pt idx="23">
                  <c:v>43321</c:v>
                </c:pt>
                <c:pt idx="24">
                  <c:v>43320</c:v>
                </c:pt>
                <c:pt idx="25">
                  <c:v>43319</c:v>
                </c:pt>
                <c:pt idx="26">
                  <c:v>43318</c:v>
                </c:pt>
                <c:pt idx="27">
                  <c:v>43315</c:v>
                </c:pt>
                <c:pt idx="28">
                  <c:v>43314</c:v>
                </c:pt>
                <c:pt idx="29">
                  <c:v>43313</c:v>
                </c:pt>
                <c:pt idx="30">
                  <c:v>43312</c:v>
                </c:pt>
                <c:pt idx="31">
                  <c:v>43311</c:v>
                </c:pt>
                <c:pt idx="32">
                  <c:v>43308</c:v>
                </c:pt>
                <c:pt idx="33">
                  <c:v>43307</c:v>
                </c:pt>
                <c:pt idx="34">
                  <c:v>43306</c:v>
                </c:pt>
                <c:pt idx="35">
                  <c:v>43305</c:v>
                </c:pt>
                <c:pt idx="36">
                  <c:v>43304</c:v>
                </c:pt>
                <c:pt idx="37">
                  <c:v>43301</c:v>
                </c:pt>
                <c:pt idx="38">
                  <c:v>43300</c:v>
                </c:pt>
                <c:pt idx="39">
                  <c:v>43299</c:v>
                </c:pt>
                <c:pt idx="40">
                  <c:v>43298</c:v>
                </c:pt>
                <c:pt idx="41">
                  <c:v>43297</c:v>
                </c:pt>
                <c:pt idx="42">
                  <c:v>43294</c:v>
                </c:pt>
                <c:pt idx="43">
                  <c:v>43293</c:v>
                </c:pt>
                <c:pt idx="44">
                  <c:v>43292</c:v>
                </c:pt>
                <c:pt idx="45">
                  <c:v>43291</c:v>
                </c:pt>
                <c:pt idx="46">
                  <c:v>43290</c:v>
                </c:pt>
                <c:pt idx="47">
                  <c:v>43287</c:v>
                </c:pt>
                <c:pt idx="48">
                  <c:v>43286</c:v>
                </c:pt>
                <c:pt idx="49">
                  <c:v>43285</c:v>
                </c:pt>
                <c:pt idx="50">
                  <c:v>43284</c:v>
                </c:pt>
                <c:pt idx="51">
                  <c:v>43283</c:v>
                </c:pt>
                <c:pt idx="52">
                  <c:v>43280</c:v>
                </c:pt>
                <c:pt idx="53">
                  <c:v>43279</c:v>
                </c:pt>
                <c:pt idx="54">
                  <c:v>43278</c:v>
                </c:pt>
                <c:pt idx="55">
                  <c:v>43277</c:v>
                </c:pt>
                <c:pt idx="56">
                  <c:v>43276</c:v>
                </c:pt>
                <c:pt idx="57">
                  <c:v>43273</c:v>
                </c:pt>
                <c:pt idx="58">
                  <c:v>43272</c:v>
                </c:pt>
                <c:pt idx="59">
                  <c:v>43271</c:v>
                </c:pt>
                <c:pt idx="60">
                  <c:v>43270</c:v>
                </c:pt>
                <c:pt idx="61">
                  <c:v>43266</c:v>
                </c:pt>
                <c:pt idx="62">
                  <c:v>43265</c:v>
                </c:pt>
                <c:pt idx="63">
                  <c:v>43264</c:v>
                </c:pt>
                <c:pt idx="64">
                  <c:v>43263</c:v>
                </c:pt>
                <c:pt idx="65">
                  <c:v>43262</c:v>
                </c:pt>
                <c:pt idx="66">
                  <c:v>43259</c:v>
                </c:pt>
                <c:pt idx="67">
                  <c:v>43258</c:v>
                </c:pt>
                <c:pt idx="68">
                  <c:v>43257</c:v>
                </c:pt>
                <c:pt idx="69">
                  <c:v>43256</c:v>
                </c:pt>
                <c:pt idx="70">
                  <c:v>43255</c:v>
                </c:pt>
                <c:pt idx="71">
                  <c:v>43252</c:v>
                </c:pt>
                <c:pt idx="72">
                  <c:v>43251</c:v>
                </c:pt>
                <c:pt idx="73">
                  <c:v>43250</c:v>
                </c:pt>
                <c:pt idx="74">
                  <c:v>43249</c:v>
                </c:pt>
                <c:pt idx="75">
                  <c:v>43248</c:v>
                </c:pt>
                <c:pt idx="76">
                  <c:v>43245</c:v>
                </c:pt>
                <c:pt idx="77">
                  <c:v>43244</c:v>
                </c:pt>
                <c:pt idx="78">
                  <c:v>43243</c:v>
                </c:pt>
                <c:pt idx="79">
                  <c:v>43242</c:v>
                </c:pt>
                <c:pt idx="80">
                  <c:v>43241</c:v>
                </c:pt>
                <c:pt idx="81">
                  <c:v>43238</c:v>
                </c:pt>
                <c:pt idx="82">
                  <c:v>43237</c:v>
                </c:pt>
                <c:pt idx="83">
                  <c:v>43236</c:v>
                </c:pt>
                <c:pt idx="84">
                  <c:v>43235</c:v>
                </c:pt>
                <c:pt idx="85">
                  <c:v>43234</c:v>
                </c:pt>
                <c:pt idx="86">
                  <c:v>43231</c:v>
                </c:pt>
                <c:pt idx="87">
                  <c:v>43230</c:v>
                </c:pt>
                <c:pt idx="88">
                  <c:v>43229</c:v>
                </c:pt>
                <c:pt idx="89">
                  <c:v>43228</c:v>
                </c:pt>
                <c:pt idx="90">
                  <c:v>43227</c:v>
                </c:pt>
                <c:pt idx="91">
                  <c:v>43224</c:v>
                </c:pt>
                <c:pt idx="92">
                  <c:v>43223</c:v>
                </c:pt>
                <c:pt idx="93">
                  <c:v>43222</c:v>
                </c:pt>
                <c:pt idx="94">
                  <c:v>43217</c:v>
                </c:pt>
                <c:pt idx="95">
                  <c:v>43216</c:v>
                </c:pt>
                <c:pt idx="96">
                  <c:v>43215</c:v>
                </c:pt>
                <c:pt idx="97">
                  <c:v>43214</c:v>
                </c:pt>
                <c:pt idx="98">
                  <c:v>43213</c:v>
                </c:pt>
                <c:pt idx="99">
                  <c:v>43210</c:v>
                </c:pt>
                <c:pt idx="100">
                  <c:v>43209</c:v>
                </c:pt>
                <c:pt idx="101">
                  <c:v>43208</c:v>
                </c:pt>
                <c:pt idx="102">
                  <c:v>43207</c:v>
                </c:pt>
                <c:pt idx="103">
                  <c:v>43206</c:v>
                </c:pt>
                <c:pt idx="104">
                  <c:v>43203</c:v>
                </c:pt>
                <c:pt idx="105">
                  <c:v>43202</c:v>
                </c:pt>
                <c:pt idx="106">
                  <c:v>43201</c:v>
                </c:pt>
                <c:pt idx="107">
                  <c:v>43200</c:v>
                </c:pt>
                <c:pt idx="108">
                  <c:v>43199</c:v>
                </c:pt>
                <c:pt idx="109">
                  <c:v>43194</c:v>
                </c:pt>
                <c:pt idx="110">
                  <c:v>43193</c:v>
                </c:pt>
                <c:pt idx="111">
                  <c:v>43192</c:v>
                </c:pt>
                <c:pt idx="112">
                  <c:v>43189</c:v>
                </c:pt>
                <c:pt idx="113">
                  <c:v>43188</c:v>
                </c:pt>
                <c:pt idx="114">
                  <c:v>43187</c:v>
                </c:pt>
                <c:pt idx="115">
                  <c:v>43186</c:v>
                </c:pt>
                <c:pt idx="116">
                  <c:v>43185</c:v>
                </c:pt>
                <c:pt idx="117">
                  <c:v>43182</c:v>
                </c:pt>
                <c:pt idx="118">
                  <c:v>43181</c:v>
                </c:pt>
                <c:pt idx="119">
                  <c:v>43180</c:v>
                </c:pt>
                <c:pt idx="120">
                  <c:v>43179</c:v>
                </c:pt>
                <c:pt idx="121">
                  <c:v>43178</c:v>
                </c:pt>
                <c:pt idx="122">
                  <c:v>43175</c:v>
                </c:pt>
                <c:pt idx="123">
                  <c:v>43174</c:v>
                </c:pt>
                <c:pt idx="124">
                  <c:v>43173</c:v>
                </c:pt>
                <c:pt idx="125">
                  <c:v>43172</c:v>
                </c:pt>
                <c:pt idx="126">
                  <c:v>43171</c:v>
                </c:pt>
                <c:pt idx="127">
                  <c:v>43168</c:v>
                </c:pt>
                <c:pt idx="128">
                  <c:v>43167</c:v>
                </c:pt>
                <c:pt idx="129">
                  <c:v>43166</c:v>
                </c:pt>
                <c:pt idx="130">
                  <c:v>43165</c:v>
                </c:pt>
                <c:pt idx="131">
                  <c:v>43164</c:v>
                </c:pt>
                <c:pt idx="132">
                  <c:v>43161</c:v>
                </c:pt>
                <c:pt idx="133">
                  <c:v>43160</c:v>
                </c:pt>
                <c:pt idx="134">
                  <c:v>43159</c:v>
                </c:pt>
                <c:pt idx="135">
                  <c:v>43158</c:v>
                </c:pt>
                <c:pt idx="136">
                  <c:v>43157</c:v>
                </c:pt>
                <c:pt idx="137">
                  <c:v>43154</c:v>
                </c:pt>
                <c:pt idx="138">
                  <c:v>43153</c:v>
                </c:pt>
                <c:pt idx="139">
                  <c:v>43145</c:v>
                </c:pt>
                <c:pt idx="140">
                  <c:v>43144</c:v>
                </c:pt>
                <c:pt idx="141">
                  <c:v>43143</c:v>
                </c:pt>
                <c:pt idx="142">
                  <c:v>43140</c:v>
                </c:pt>
                <c:pt idx="143">
                  <c:v>43139</c:v>
                </c:pt>
                <c:pt idx="144">
                  <c:v>43138</c:v>
                </c:pt>
                <c:pt idx="145">
                  <c:v>43137</c:v>
                </c:pt>
                <c:pt idx="146">
                  <c:v>43136</c:v>
                </c:pt>
                <c:pt idx="147">
                  <c:v>43133</c:v>
                </c:pt>
                <c:pt idx="148">
                  <c:v>43132</c:v>
                </c:pt>
                <c:pt idx="149">
                  <c:v>43131</c:v>
                </c:pt>
                <c:pt idx="150">
                  <c:v>43130</c:v>
                </c:pt>
                <c:pt idx="151">
                  <c:v>43129</c:v>
                </c:pt>
                <c:pt idx="152">
                  <c:v>43126</c:v>
                </c:pt>
                <c:pt idx="153">
                  <c:v>43125</c:v>
                </c:pt>
                <c:pt idx="154">
                  <c:v>43124</c:v>
                </c:pt>
                <c:pt idx="155">
                  <c:v>43123</c:v>
                </c:pt>
                <c:pt idx="156">
                  <c:v>43122</c:v>
                </c:pt>
                <c:pt idx="157">
                  <c:v>43119</c:v>
                </c:pt>
                <c:pt idx="158">
                  <c:v>43118</c:v>
                </c:pt>
                <c:pt idx="159">
                  <c:v>43117</c:v>
                </c:pt>
                <c:pt idx="160">
                  <c:v>43116</c:v>
                </c:pt>
                <c:pt idx="161">
                  <c:v>43115</c:v>
                </c:pt>
                <c:pt idx="162">
                  <c:v>43112</c:v>
                </c:pt>
                <c:pt idx="163">
                  <c:v>43111</c:v>
                </c:pt>
                <c:pt idx="164">
                  <c:v>43110</c:v>
                </c:pt>
                <c:pt idx="165">
                  <c:v>43109</c:v>
                </c:pt>
                <c:pt idx="166">
                  <c:v>43108</c:v>
                </c:pt>
                <c:pt idx="167">
                  <c:v>43105</c:v>
                </c:pt>
                <c:pt idx="168">
                  <c:v>43104</c:v>
                </c:pt>
                <c:pt idx="169">
                  <c:v>43103</c:v>
                </c:pt>
                <c:pt idx="170">
                  <c:v>43102</c:v>
                </c:pt>
                <c:pt idx="171">
                  <c:v>43098</c:v>
                </c:pt>
                <c:pt idx="172">
                  <c:v>43097</c:v>
                </c:pt>
                <c:pt idx="173">
                  <c:v>43096</c:v>
                </c:pt>
                <c:pt idx="174">
                  <c:v>43095</c:v>
                </c:pt>
                <c:pt idx="175">
                  <c:v>43094</c:v>
                </c:pt>
                <c:pt idx="176">
                  <c:v>43091</c:v>
                </c:pt>
                <c:pt idx="177">
                  <c:v>43090</c:v>
                </c:pt>
                <c:pt idx="178">
                  <c:v>43089</c:v>
                </c:pt>
                <c:pt idx="179">
                  <c:v>43088</c:v>
                </c:pt>
                <c:pt idx="180">
                  <c:v>43087</c:v>
                </c:pt>
                <c:pt idx="181">
                  <c:v>43084</c:v>
                </c:pt>
                <c:pt idx="182">
                  <c:v>43083</c:v>
                </c:pt>
                <c:pt idx="183">
                  <c:v>43082</c:v>
                </c:pt>
                <c:pt idx="184">
                  <c:v>43081</c:v>
                </c:pt>
                <c:pt idx="185">
                  <c:v>43080</c:v>
                </c:pt>
                <c:pt idx="186">
                  <c:v>43077</c:v>
                </c:pt>
                <c:pt idx="187">
                  <c:v>43076</c:v>
                </c:pt>
                <c:pt idx="188">
                  <c:v>43075</c:v>
                </c:pt>
                <c:pt idx="189">
                  <c:v>43074</c:v>
                </c:pt>
                <c:pt idx="190">
                  <c:v>43073</c:v>
                </c:pt>
                <c:pt idx="191">
                  <c:v>43070</c:v>
                </c:pt>
                <c:pt idx="192">
                  <c:v>43069</c:v>
                </c:pt>
                <c:pt idx="193">
                  <c:v>43068</c:v>
                </c:pt>
                <c:pt idx="194">
                  <c:v>43067</c:v>
                </c:pt>
                <c:pt idx="195">
                  <c:v>43066</c:v>
                </c:pt>
                <c:pt idx="196">
                  <c:v>43063</c:v>
                </c:pt>
                <c:pt idx="197">
                  <c:v>43062</c:v>
                </c:pt>
                <c:pt idx="198">
                  <c:v>43061</c:v>
                </c:pt>
                <c:pt idx="199">
                  <c:v>43060</c:v>
                </c:pt>
                <c:pt idx="200">
                  <c:v>43059</c:v>
                </c:pt>
                <c:pt idx="201">
                  <c:v>43056</c:v>
                </c:pt>
                <c:pt idx="202">
                  <c:v>43055</c:v>
                </c:pt>
                <c:pt idx="203">
                  <c:v>43054</c:v>
                </c:pt>
                <c:pt idx="204">
                  <c:v>43053</c:v>
                </c:pt>
                <c:pt idx="205">
                  <c:v>43052</c:v>
                </c:pt>
                <c:pt idx="206">
                  <c:v>43049</c:v>
                </c:pt>
                <c:pt idx="207">
                  <c:v>43048</c:v>
                </c:pt>
                <c:pt idx="208">
                  <c:v>43047</c:v>
                </c:pt>
                <c:pt idx="209">
                  <c:v>43046</c:v>
                </c:pt>
                <c:pt idx="210">
                  <c:v>43045</c:v>
                </c:pt>
                <c:pt idx="211">
                  <c:v>43042</c:v>
                </c:pt>
                <c:pt idx="212">
                  <c:v>43041</c:v>
                </c:pt>
                <c:pt idx="213">
                  <c:v>43040</c:v>
                </c:pt>
                <c:pt idx="214">
                  <c:v>43039</c:v>
                </c:pt>
                <c:pt idx="215">
                  <c:v>43038</c:v>
                </c:pt>
                <c:pt idx="216">
                  <c:v>43035</c:v>
                </c:pt>
                <c:pt idx="217">
                  <c:v>43034</c:v>
                </c:pt>
                <c:pt idx="218">
                  <c:v>43033</c:v>
                </c:pt>
                <c:pt idx="219">
                  <c:v>43032</c:v>
                </c:pt>
                <c:pt idx="220">
                  <c:v>43031</c:v>
                </c:pt>
                <c:pt idx="221">
                  <c:v>43028</c:v>
                </c:pt>
                <c:pt idx="222">
                  <c:v>43027</c:v>
                </c:pt>
                <c:pt idx="223">
                  <c:v>43026</c:v>
                </c:pt>
                <c:pt idx="224">
                  <c:v>43025</c:v>
                </c:pt>
                <c:pt idx="225">
                  <c:v>43024</c:v>
                </c:pt>
                <c:pt idx="226">
                  <c:v>43021</c:v>
                </c:pt>
                <c:pt idx="227">
                  <c:v>43020</c:v>
                </c:pt>
                <c:pt idx="228">
                  <c:v>43019</c:v>
                </c:pt>
                <c:pt idx="229">
                  <c:v>43018</c:v>
                </c:pt>
                <c:pt idx="230">
                  <c:v>43017</c:v>
                </c:pt>
                <c:pt idx="231">
                  <c:v>43007</c:v>
                </c:pt>
                <c:pt idx="232">
                  <c:v>43006</c:v>
                </c:pt>
                <c:pt idx="233">
                  <c:v>43005</c:v>
                </c:pt>
                <c:pt idx="234">
                  <c:v>43004</c:v>
                </c:pt>
                <c:pt idx="235">
                  <c:v>43003</c:v>
                </c:pt>
                <c:pt idx="236">
                  <c:v>43000</c:v>
                </c:pt>
                <c:pt idx="237">
                  <c:v>42999</c:v>
                </c:pt>
                <c:pt idx="238">
                  <c:v>42998</c:v>
                </c:pt>
                <c:pt idx="239">
                  <c:v>42997</c:v>
                </c:pt>
                <c:pt idx="240">
                  <c:v>42996</c:v>
                </c:pt>
                <c:pt idx="241">
                  <c:v>42993</c:v>
                </c:pt>
                <c:pt idx="242">
                  <c:v>42992</c:v>
                </c:pt>
                <c:pt idx="243">
                  <c:v>42991</c:v>
                </c:pt>
                <c:pt idx="244">
                  <c:v>42990</c:v>
                </c:pt>
                <c:pt idx="245">
                  <c:v>42989</c:v>
                </c:pt>
                <c:pt idx="246">
                  <c:v>42986</c:v>
                </c:pt>
                <c:pt idx="247">
                  <c:v>42985</c:v>
                </c:pt>
                <c:pt idx="248">
                  <c:v>42984</c:v>
                </c:pt>
                <c:pt idx="249">
                  <c:v>42983</c:v>
                </c:pt>
                <c:pt idx="250">
                  <c:v>42982</c:v>
                </c:pt>
                <c:pt idx="251">
                  <c:v>42979</c:v>
                </c:pt>
                <c:pt idx="252">
                  <c:v>42978</c:v>
                </c:pt>
                <c:pt idx="253">
                  <c:v>42977</c:v>
                </c:pt>
                <c:pt idx="254">
                  <c:v>42976</c:v>
                </c:pt>
                <c:pt idx="255">
                  <c:v>42975</c:v>
                </c:pt>
                <c:pt idx="256">
                  <c:v>42972</c:v>
                </c:pt>
                <c:pt idx="257">
                  <c:v>42971</c:v>
                </c:pt>
                <c:pt idx="258">
                  <c:v>42970</c:v>
                </c:pt>
                <c:pt idx="259">
                  <c:v>42969</c:v>
                </c:pt>
                <c:pt idx="260">
                  <c:v>42968</c:v>
                </c:pt>
                <c:pt idx="261">
                  <c:v>42965</c:v>
                </c:pt>
                <c:pt idx="262">
                  <c:v>42964</c:v>
                </c:pt>
                <c:pt idx="263">
                  <c:v>42963</c:v>
                </c:pt>
                <c:pt idx="264">
                  <c:v>42962</c:v>
                </c:pt>
                <c:pt idx="265">
                  <c:v>42961</c:v>
                </c:pt>
                <c:pt idx="266">
                  <c:v>42958</c:v>
                </c:pt>
                <c:pt idx="267">
                  <c:v>42957</c:v>
                </c:pt>
                <c:pt idx="268">
                  <c:v>42956</c:v>
                </c:pt>
                <c:pt idx="269">
                  <c:v>42955</c:v>
                </c:pt>
                <c:pt idx="270">
                  <c:v>42954</c:v>
                </c:pt>
                <c:pt idx="271">
                  <c:v>42951</c:v>
                </c:pt>
                <c:pt idx="272">
                  <c:v>42950</c:v>
                </c:pt>
                <c:pt idx="273">
                  <c:v>42949</c:v>
                </c:pt>
                <c:pt idx="274">
                  <c:v>42948</c:v>
                </c:pt>
                <c:pt idx="275">
                  <c:v>42947</c:v>
                </c:pt>
                <c:pt idx="276">
                  <c:v>42944</c:v>
                </c:pt>
                <c:pt idx="277">
                  <c:v>42943</c:v>
                </c:pt>
                <c:pt idx="278">
                  <c:v>42942</c:v>
                </c:pt>
                <c:pt idx="279">
                  <c:v>42941</c:v>
                </c:pt>
                <c:pt idx="280">
                  <c:v>42940</c:v>
                </c:pt>
                <c:pt idx="281">
                  <c:v>42937</c:v>
                </c:pt>
                <c:pt idx="282">
                  <c:v>42936</c:v>
                </c:pt>
                <c:pt idx="283">
                  <c:v>42935</c:v>
                </c:pt>
                <c:pt idx="284">
                  <c:v>42934</c:v>
                </c:pt>
                <c:pt idx="285">
                  <c:v>42933</c:v>
                </c:pt>
                <c:pt idx="286">
                  <c:v>42930</c:v>
                </c:pt>
                <c:pt idx="287">
                  <c:v>42929</c:v>
                </c:pt>
                <c:pt idx="288">
                  <c:v>42928</c:v>
                </c:pt>
                <c:pt idx="289">
                  <c:v>42927</c:v>
                </c:pt>
                <c:pt idx="290">
                  <c:v>42926</c:v>
                </c:pt>
                <c:pt idx="291">
                  <c:v>42923</c:v>
                </c:pt>
                <c:pt idx="292">
                  <c:v>42922</c:v>
                </c:pt>
                <c:pt idx="293">
                  <c:v>42921</c:v>
                </c:pt>
                <c:pt idx="294">
                  <c:v>42920</c:v>
                </c:pt>
                <c:pt idx="295">
                  <c:v>42919</c:v>
                </c:pt>
                <c:pt idx="296">
                  <c:v>42916</c:v>
                </c:pt>
                <c:pt idx="297">
                  <c:v>42915</c:v>
                </c:pt>
                <c:pt idx="298">
                  <c:v>42914</c:v>
                </c:pt>
                <c:pt idx="299">
                  <c:v>42913</c:v>
                </c:pt>
                <c:pt idx="300">
                  <c:v>42912</c:v>
                </c:pt>
                <c:pt idx="301">
                  <c:v>42909</c:v>
                </c:pt>
                <c:pt idx="302">
                  <c:v>42908</c:v>
                </c:pt>
                <c:pt idx="303">
                  <c:v>42907</c:v>
                </c:pt>
                <c:pt idx="304">
                  <c:v>42906</c:v>
                </c:pt>
                <c:pt idx="305">
                  <c:v>42905</c:v>
                </c:pt>
                <c:pt idx="306">
                  <c:v>42902</c:v>
                </c:pt>
                <c:pt idx="307">
                  <c:v>42901</c:v>
                </c:pt>
                <c:pt idx="308">
                  <c:v>42900</c:v>
                </c:pt>
                <c:pt idx="309">
                  <c:v>42899</c:v>
                </c:pt>
                <c:pt idx="310">
                  <c:v>42898</c:v>
                </c:pt>
                <c:pt idx="311">
                  <c:v>42895</c:v>
                </c:pt>
                <c:pt idx="312">
                  <c:v>42894</c:v>
                </c:pt>
                <c:pt idx="313">
                  <c:v>42893</c:v>
                </c:pt>
                <c:pt idx="314">
                  <c:v>42892</c:v>
                </c:pt>
                <c:pt idx="315">
                  <c:v>42891</c:v>
                </c:pt>
                <c:pt idx="316">
                  <c:v>42888</c:v>
                </c:pt>
                <c:pt idx="317">
                  <c:v>42887</c:v>
                </c:pt>
                <c:pt idx="318">
                  <c:v>42886</c:v>
                </c:pt>
                <c:pt idx="319">
                  <c:v>42881</c:v>
                </c:pt>
                <c:pt idx="320">
                  <c:v>42880</c:v>
                </c:pt>
                <c:pt idx="321">
                  <c:v>42879</c:v>
                </c:pt>
                <c:pt idx="322">
                  <c:v>42878</c:v>
                </c:pt>
                <c:pt idx="323">
                  <c:v>42877</c:v>
                </c:pt>
                <c:pt idx="324">
                  <c:v>42874</c:v>
                </c:pt>
                <c:pt idx="325">
                  <c:v>42873</c:v>
                </c:pt>
                <c:pt idx="326">
                  <c:v>42872</c:v>
                </c:pt>
                <c:pt idx="327">
                  <c:v>42871</c:v>
                </c:pt>
                <c:pt idx="328">
                  <c:v>42870</c:v>
                </c:pt>
                <c:pt idx="329">
                  <c:v>42867</c:v>
                </c:pt>
                <c:pt idx="330">
                  <c:v>42866</c:v>
                </c:pt>
                <c:pt idx="331">
                  <c:v>42865</c:v>
                </c:pt>
                <c:pt idx="332">
                  <c:v>42864</c:v>
                </c:pt>
                <c:pt idx="333">
                  <c:v>42863</c:v>
                </c:pt>
                <c:pt idx="334">
                  <c:v>42860</c:v>
                </c:pt>
                <c:pt idx="335">
                  <c:v>42859</c:v>
                </c:pt>
                <c:pt idx="336">
                  <c:v>42858</c:v>
                </c:pt>
                <c:pt idx="337">
                  <c:v>42857</c:v>
                </c:pt>
                <c:pt idx="338">
                  <c:v>42853</c:v>
                </c:pt>
                <c:pt idx="339">
                  <c:v>42852</c:v>
                </c:pt>
                <c:pt idx="340">
                  <c:v>42851</c:v>
                </c:pt>
                <c:pt idx="341">
                  <c:v>42850</c:v>
                </c:pt>
                <c:pt idx="342">
                  <c:v>42849</c:v>
                </c:pt>
                <c:pt idx="343">
                  <c:v>42846</c:v>
                </c:pt>
                <c:pt idx="344">
                  <c:v>42845</c:v>
                </c:pt>
                <c:pt idx="345">
                  <c:v>42844</c:v>
                </c:pt>
                <c:pt idx="346">
                  <c:v>42843</c:v>
                </c:pt>
                <c:pt idx="347">
                  <c:v>42842</c:v>
                </c:pt>
                <c:pt idx="348">
                  <c:v>42839</c:v>
                </c:pt>
                <c:pt idx="349">
                  <c:v>42838</c:v>
                </c:pt>
                <c:pt idx="350">
                  <c:v>42837</c:v>
                </c:pt>
                <c:pt idx="351">
                  <c:v>42836</c:v>
                </c:pt>
                <c:pt idx="352">
                  <c:v>42835</c:v>
                </c:pt>
                <c:pt idx="353">
                  <c:v>42832</c:v>
                </c:pt>
                <c:pt idx="354">
                  <c:v>42831</c:v>
                </c:pt>
                <c:pt idx="355">
                  <c:v>42830</c:v>
                </c:pt>
                <c:pt idx="356">
                  <c:v>42825</c:v>
                </c:pt>
                <c:pt idx="357">
                  <c:v>42824</c:v>
                </c:pt>
                <c:pt idx="358">
                  <c:v>42823</c:v>
                </c:pt>
                <c:pt idx="359">
                  <c:v>42822</c:v>
                </c:pt>
                <c:pt idx="360">
                  <c:v>42821</c:v>
                </c:pt>
                <c:pt idx="361">
                  <c:v>42818</c:v>
                </c:pt>
                <c:pt idx="362">
                  <c:v>42817</c:v>
                </c:pt>
                <c:pt idx="363">
                  <c:v>42816</c:v>
                </c:pt>
                <c:pt idx="364">
                  <c:v>42815</c:v>
                </c:pt>
                <c:pt idx="365">
                  <c:v>42814</c:v>
                </c:pt>
                <c:pt idx="366">
                  <c:v>42811</c:v>
                </c:pt>
                <c:pt idx="367">
                  <c:v>42810</c:v>
                </c:pt>
                <c:pt idx="368">
                  <c:v>42809</c:v>
                </c:pt>
                <c:pt idx="369">
                  <c:v>42808</c:v>
                </c:pt>
                <c:pt idx="370">
                  <c:v>42807</c:v>
                </c:pt>
                <c:pt idx="371">
                  <c:v>42804</c:v>
                </c:pt>
                <c:pt idx="372">
                  <c:v>42803</c:v>
                </c:pt>
                <c:pt idx="373">
                  <c:v>42802</c:v>
                </c:pt>
                <c:pt idx="374">
                  <c:v>42801</c:v>
                </c:pt>
                <c:pt idx="375">
                  <c:v>42800</c:v>
                </c:pt>
                <c:pt idx="376">
                  <c:v>42797</c:v>
                </c:pt>
                <c:pt idx="377">
                  <c:v>42796</c:v>
                </c:pt>
                <c:pt idx="378">
                  <c:v>42795</c:v>
                </c:pt>
                <c:pt idx="379">
                  <c:v>42794</c:v>
                </c:pt>
                <c:pt idx="380">
                  <c:v>42793</c:v>
                </c:pt>
                <c:pt idx="381">
                  <c:v>42790</c:v>
                </c:pt>
                <c:pt idx="382">
                  <c:v>42789</c:v>
                </c:pt>
                <c:pt idx="383">
                  <c:v>42788</c:v>
                </c:pt>
                <c:pt idx="384">
                  <c:v>42787</c:v>
                </c:pt>
                <c:pt idx="385">
                  <c:v>42786</c:v>
                </c:pt>
                <c:pt idx="386">
                  <c:v>42783</c:v>
                </c:pt>
                <c:pt idx="387">
                  <c:v>42782</c:v>
                </c:pt>
                <c:pt idx="388">
                  <c:v>42781</c:v>
                </c:pt>
                <c:pt idx="389">
                  <c:v>42780</c:v>
                </c:pt>
                <c:pt idx="390">
                  <c:v>42779</c:v>
                </c:pt>
                <c:pt idx="391">
                  <c:v>42776</c:v>
                </c:pt>
                <c:pt idx="392">
                  <c:v>42775</c:v>
                </c:pt>
                <c:pt idx="393">
                  <c:v>42774</c:v>
                </c:pt>
                <c:pt idx="394">
                  <c:v>42773</c:v>
                </c:pt>
                <c:pt idx="395">
                  <c:v>42772</c:v>
                </c:pt>
                <c:pt idx="396">
                  <c:v>42769</c:v>
                </c:pt>
                <c:pt idx="397">
                  <c:v>42761</c:v>
                </c:pt>
                <c:pt idx="398">
                  <c:v>42760</c:v>
                </c:pt>
                <c:pt idx="399">
                  <c:v>42759</c:v>
                </c:pt>
                <c:pt idx="400">
                  <c:v>42758</c:v>
                </c:pt>
                <c:pt idx="401">
                  <c:v>42755</c:v>
                </c:pt>
                <c:pt idx="402">
                  <c:v>42754</c:v>
                </c:pt>
                <c:pt idx="403">
                  <c:v>42753</c:v>
                </c:pt>
                <c:pt idx="404">
                  <c:v>42752</c:v>
                </c:pt>
                <c:pt idx="405">
                  <c:v>42751</c:v>
                </c:pt>
                <c:pt idx="406">
                  <c:v>42748</c:v>
                </c:pt>
                <c:pt idx="407">
                  <c:v>42747</c:v>
                </c:pt>
                <c:pt idx="408">
                  <c:v>42746</c:v>
                </c:pt>
                <c:pt idx="409">
                  <c:v>42745</c:v>
                </c:pt>
                <c:pt idx="410">
                  <c:v>42744</c:v>
                </c:pt>
                <c:pt idx="411">
                  <c:v>42741</c:v>
                </c:pt>
                <c:pt idx="412">
                  <c:v>42740</c:v>
                </c:pt>
                <c:pt idx="413">
                  <c:v>42739</c:v>
                </c:pt>
                <c:pt idx="414">
                  <c:v>42738</c:v>
                </c:pt>
                <c:pt idx="415">
                  <c:v>42734</c:v>
                </c:pt>
                <c:pt idx="416">
                  <c:v>42733</c:v>
                </c:pt>
                <c:pt idx="417">
                  <c:v>42732</c:v>
                </c:pt>
                <c:pt idx="418">
                  <c:v>42731</c:v>
                </c:pt>
                <c:pt idx="419">
                  <c:v>42730</c:v>
                </c:pt>
                <c:pt idx="420">
                  <c:v>42727</c:v>
                </c:pt>
                <c:pt idx="421">
                  <c:v>42726</c:v>
                </c:pt>
                <c:pt idx="422">
                  <c:v>42725</c:v>
                </c:pt>
                <c:pt idx="423">
                  <c:v>42724</c:v>
                </c:pt>
                <c:pt idx="424">
                  <c:v>42723</c:v>
                </c:pt>
                <c:pt idx="425">
                  <c:v>42720</c:v>
                </c:pt>
                <c:pt idx="426">
                  <c:v>42719</c:v>
                </c:pt>
                <c:pt idx="427">
                  <c:v>42718</c:v>
                </c:pt>
                <c:pt idx="428">
                  <c:v>42717</c:v>
                </c:pt>
                <c:pt idx="429">
                  <c:v>42716</c:v>
                </c:pt>
                <c:pt idx="430">
                  <c:v>42713</c:v>
                </c:pt>
                <c:pt idx="431">
                  <c:v>42712</c:v>
                </c:pt>
                <c:pt idx="432">
                  <c:v>42711</c:v>
                </c:pt>
                <c:pt idx="433">
                  <c:v>42710</c:v>
                </c:pt>
                <c:pt idx="434">
                  <c:v>42709</c:v>
                </c:pt>
                <c:pt idx="435">
                  <c:v>42706</c:v>
                </c:pt>
                <c:pt idx="436">
                  <c:v>42705</c:v>
                </c:pt>
                <c:pt idx="437">
                  <c:v>42704</c:v>
                </c:pt>
                <c:pt idx="438">
                  <c:v>42703</c:v>
                </c:pt>
                <c:pt idx="439">
                  <c:v>42702</c:v>
                </c:pt>
                <c:pt idx="440">
                  <c:v>42699</c:v>
                </c:pt>
                <c:pt idx="441">
                  <c:v>42698</c:v>
                </c:pt>
                <c:pt idx="442">
                  <c:v>42697</c:v>
                </c:pt>
                <c:pt idx="443">
                  <c:v>42696</c:v>
                </c:pt>
                <c:pt idx="444">
                  <c:v>42695</c:v>
                </c:pt>
                <c:pt idx="445">
                  <c:v>42692</c:v>
                </c:pt>
                <c:pt idx="446">
                  <c:v>42691</c:v>
                </c:pt>
                <c:pt idx="447">
                  <c:v>42690</c:v>
                </c:pt>
                <c:pt idx="448">
                  <c:v>42689</c:v>
                </c:pt>
                <c:pt idx="449">
                  <c:v>42688</c:v>
                </c:pt>
                <c:pt idx="450">
                  <c:v>42685</c:v>
                </c:pt>
                <c:pt idx="451">
                  <c:v>42684</c:v>
                </c:pt>
                <c:pt idx="452">
                  <c:v>42683</c:v>
                </c:pt>
                <c:pt idx="453">
                  <c:v>42682</c:v>
                </c:pt>
                <c:pt idx="454">
                  <c:v>42681</c:v>
                </c:pt>
                <c:pt idx="455">
                  <c:v>42678</c:v>
                </c:pt>
                <c:pt idx="456">
                  <c:v>42677</c:v>
                </c:pt>
                <c:pt idx="457">
                  <c:v>42676</c:v>
                </c:pt>
                <c:pt idx="458">
                  <c:v>42675</c:v>
                </c:pt>
                <c:pt idx="459">
                  <c:v>42674</c:v>
                </c:pt>
                <c:pt idx="460">
                  <c:v>42671</c:v>
                </c:pt>
                <c:pt idx="461">
                  <c:v>42670</c:v>
                </c:pt>
                <c:pt idx="462">
                  <c:v>42669</c:v>
                </c:pt>
                <c:pt idx="463">
                  <c:v>42668</c:v>
                </c:pt>
                <c:pt idx="464">
                  <c:v>42667</c:v>
                </c:pt>
                <c:pt idx="465">
                  <c:v>42664</c:v>
                </c:pt>
                <c:pt idx="466">
                  <c:v>42663</c:v>
                </c:pt>
                <c:pt idx="467">
                  <c:v>42662</c:v>
                </c:pt>
                <c:pt idx="468">
                  <c:v>42661</c:v>
                </c:pt>
                <c:pt idx="469">
                  <c:v>42660</c:v>
                </c:pt>
                <c:pt idx="470">
                  <c:v>42657</c:v>
                </c:pt>
                <c:pt idx="471">
                  <c:v>42656</c:v>
                </c:pt>
                <c:pt idx="472">
                  <c:v>42655</c:v>
                </c:pt>
                <c:pt idx="473">
                  <c:v>42654</c:v>
                </c:pt>
                <c:pt idx="474">
                  <c:v>42653</c:v>
                </c:pt>
                <c:pt idx="475">
                  <c:v>42643</c:v>
                </c:pt>
                <c:pt idx="476">
                  <c:v>42642</c:v>
                </c:pt>
                <c:pt idx="477">
                  <c:v>42641</c:v>
                </c:pt>
                <c:pt idx="478">
                  <c:v>42640</c:v>
                </c:pt>
                <c:pt idx="479">
                  <c:v>42639</c:v>
                </c:pt>
                <c:pt idx="480">
                  <c:v>42636</c:v>
                </c:pt>
                <c:pt idx="481">
                  <c:v>42635</c:v>
                </c:pt>
                <c:pt idx="482">
                  <c:v>42634</c:v>
                </c:pt>
                <c:pt idx="483">
                  <c:v>42633</c:v>
                </c:pt>
                <c:pt idx="484">
                  <c:v>42632</c:v>
                </c:pt>
                <c:pt idx="485">
                  <c:v>42627</c:v>
                </c:pt>
                <c:pt idx="486">
                  <c:v>42626</c:v>
                </c:pt>
                <c:pt idx="487">
                  <c:v>42625</c:v>
                </c:pt>
                <c:pt idx="488">
                  <c:v>42622</c:v>
                </c:pt>
                <c:pt idx="489">
                  <c:v>42621</c:v>
                </c:pt>
                <c:pt idx="490">
                  <c:v>42620</c:v>
                </c:pt>
                <c:pt idx="491">
                  <c:v>42619</c:v>
                </c:pt>
                <c:pt idx="492">
                  <c:v>42618</c:v>
                </c:pt>
                <c:pt idx="493">
                  <c:v>42615</c:v>
                </c:pt>
                <c:pt idx="494">
                  <c:v>42614</c:v>
                </c:pt>
                <c:pt idx="495">
                  <c:v>42613</c:v>
                </c:pt>
                <c:pt idx="496">
                  <c:v>42612</c:v>
                </c:pt>
                <c:pt idx="497">
                  <c:v>42611</c:v>
                </c:pt>
                <c:pt idx="498">
                  <c:v>42608</c:v>
                </c:pt>
                <c:pt idx="499">
                  <c:v>42607</c:v>
                </c:pt>
                <c:pt idx="500">
                  <c:v>42606</c:v>
                </c:pt>
                <c:pt idx="501">
                  <c:v>42605</c:v>
                </c:pt>
                <c:pt idx="502">
                  <c:v>42604</c:v>
                </c:pt>
                <c:pt idx="503">
                  <c:v>42601</c:v>
                </c:pt>
                <c:pt idx="504">
                  <c:v>42600</c:v>
                </c:pt>
                <c:pt idx="505">
                  <c:v>42599</c:v>
                </c:pt>
                <c:pt idx="506">
                  <c:v>42598</c:v>
                </c:pt>
                <c:pt idx="507">
                  <c:v>42597</c:v>
                </c:pt>
                <c:pt idx="508">
                  <c:v>42594</c:v>
                </c:pt>
                <c:pt idx="509">
                  <c:v>42593</c:v>
                </c:pt>
                <c:pt idx="510">
                  <c:v>42592</c:v>
                </c:pt>
                <c:pt idx="511">
                  <c:v>42591</c:v>
                </c:pt>
                <c:pt idx="512">
                  <c:v>42590</c:v>
                </c:pt>
                <c:pt idx="513">
                  <c:v>42587</c:v>
                </c:pt>
                <c:pt idx="514">
                  <c:v>42586</c:v>
                </c:pt>
                <c:pt idx="515">
                  <c:v>42585</c:v>
                </c:pt>
                <c:pt idx="516">
                  <c:v>42584</c:v>
                </c:pt>
                <c:pt idx="517">
                  <c:v>42583</c:v>
                </c:pt>
                <c:pt idx="518">
                  <c:v>42580</c:v>
                </c:pt>
                <c:pt idx="519">
                  <c:v>42579</c:v>
                </c:pt>
                <c:pt idx="520">
                  <c:v>42578</c:v>
                </c:pt>
                <c:pt idx="521">
                  <c:v>42577</c:v>
                </c:pt>
                <c:pt idx="522">
                  <c:v>42576</c:v>
                </c:pt>
                <c:pt idx="523">
                  <c:v>42573</c:v>
                </c:pt>
                <c:pt idx="524">
                  <c:v>42572</c:v>
                </c:pt>
                <c:pt idx="525">
                  <c:v>42571</c:v>
                </c:pt>
                <c:pt idx="526">
                  <c:v>42570</c:v>
                </c:pt>
                <c:pt idx="527">
                  <c:v>42569</c:v>
                </c:pt>
                <c:pt idx="528">
                  <c:v>42566</c:v>
                </c:pt>
                <c:pt idx="529">
                  <c:v>42565</c:v>
                </c:pt>
                <c:pt idx="530">
                  <c:v>42564</c:v>
                </c:pt>
                <c:pt idx="531">
                  <c:v>42563</c:v>
                </c:pt>
                <c:pt idx="532">
                  <c:v>42562</c:v>
                </c:pt>
                <c:pt idx="533">
                  <c:v>42559</c:v>
                </c:pt>
                <c:pt idx="534">
                  <c:v>42558</c:v>
                </c:pt>
                <c:pt idx="535">
                  <c:v>42557</c:v>
                </c:pt>
                <c:pt idx="536">
                  <c:v>42556</c:v>
                </c:pt>
                <c:pt idx="537">
                  <c:v>42555</c:v>
                </c:pt>
                <c:pt idx="538">
                  <c:v>42552</c:v>
                </c:pt>
                <c:pt idx="539">
                  <c:v>42551</c:v>
                </c:pt>
                <c:pt idx="540">
                  <c:v>42550</c:v>
                </c:pt>
                <c:pt idx="541">
                  <c:v>42549</c:v>
                </c:pt>
                <c:pt idx="542">
                  <c:v>42548</c:v>
                </c:pt>
                <c:pt idx="543">
                  <c:v>42545</c:v>
                </c:pt>
                <c:pt idx="544">
                  <c:v>42544</c:v>
                </c:pt>
                <c:pt idx="545">
                  <c:v>42543</c:v>
                </c:pt>
                <c:pt idx="546">
                  <c:v>42542</c:v>
                </c:pt>
                <c:pt idx="547">
                  <c:v>42541</c:v>
                </c:pt>
                <c:pt idx="548">
                  <c:v>42538</c:v>
                </c:pt>
                <c:pt idx="549">
                  <c:v>42537</c:v>
                </c:pt>
                <c:pt idx="550">
                  <c:v>42536</c:v>
                </c:pt>
                <c:pt idx="551">
                  <c:v>42535</c:v>
                </c:pt>
                <c:pt idx="552">
                  <c:v>42534</c:v>
                </c:pt>
                <c:pt idx="553">
                  <c:v>42529</c:v>
                </c:pt>
                <c:pt idx="554">
                  <c:v>42528</c:v>
                </c:pt>
                <c:pt idx="555">
                  <c:v>42527</c:v>
                </c:pt>
                <c:pt idx="556">
                  <c:v>42524</c:v>
                </c:pt>
                <c:pt idx="557">
                  <c:v>42523</c:v>
                </c:pt>
                <c:pt idx="558">
                  <c:v>42522</c:v>
                </c:pt>
                <c:pt idx="559">
                  <c:v>42521</c:v>
                </c:pt>
                <c:pt idx="560">
                  <c:v>42520</c:v>
                </c:pt>
                <c:pt idx="561">
                  <c:v>42517</c:v>
                </c:pt>
                <c:pt idx="562">
                  <c:v>42516</c:v>
                </c:pt>
                <c:pt idx="563">
                  <c:v>42515</c:v>
                </c:pt>
                <c:pt idx="564">
                  <c:v>42514</c:v>
                </c:pt>
                <c:pt idx="565">
                  <c:v>42513</c:v>
                </c:pt>
                <c:pt idx="566">
                  <c:v>42510</c:v>
                </c:pt>
                <c:pt idx="567">
                  <c:v>42509</c:v>
                </c:pt>
                <c:pt idx="568">
                  <c:v>42508</c:v>
                </c:pt>
                <c:pt idx="569">
                  <c:v>42507</c:v>
                </c:pt>
                <c:pt idx="570">
                  <c:v>42506</c:v>
                </c:pt>
                <c:pt idx="571">
                  <c:v>42503</c:v>
                </c:pt>
                <c:pt idx="572">
                  <c:v>42502</c:v>
                </c:pt>
                <c:pt idx="573">
                  <c:v>42501</c:v>
                </c:pt>
                <c:pt idx="574">
                  <c:v>42500</c:v>
                </c:pt>
                <c:pt idx="575">
                  <c:v>42499</c:v>
                </c:pt>
                <c:pt idx="576">
                  <c:v>42496</c:v>
                </c:pt>
                <c:pt idx="577">
                  <c:v>42495</c:v>
                </c:pt>
                <c:pt idx="578">
                  <c:v>42494</c:v>
                </c:pt>
                <c:pt idx="579">
                  <c:v>42493</c:v>
                </c:pt>
                <c:pt idx="580">
                  <c:v>42489</c:v>
                </c:pt>
                <c:pt idx="581">
                  <c:v>42488</c:v>
                </c:pt>
                <c:pt idx="582">
                  <c:v>42487</c:v>
                </c:pt>
                <c:pt idx="583">
                  <c:v>42486</c:v>
                </c:pt>
                <c:pt idx="584">
                  <c:v>42485</c:v>
                </c:pt>
                <c:pt idx="585">
                  <c:v>42482</c:v>
                </c:pt>
                <c:pt idx="586">
                  <c:v>42481</c:v>
                </c:pt>
                <c:pt idx="587">
                  <c:v>42480</c:v>
                </c:pt>
                <c:pt idx="588">
                  <c:v>42479</c:v>
                </c:pt>
                <c:pt idx="589">
                  <c:v>42478</c:v>
                </c:pt>
                <c:pt idx="590">
                  <c:v>42475</c:v>
                </c:pt>
                <c:pt idx="591">
                  <c:v>42474</c:v>
                </c:pt>
                <c:pt idx="592">
                  <c:v>42473</c:v>
                </c:pt>
                <c:pt idx="593">
                  <c:v>42472</c:v>
                </c:pt>
                <c:pt idx="594">
                  <c:v>42471</c:v>
                </c:pt>
                <c:pt idx="595">
                  <c:v>42468</c:v>
                </c:pt>
                <c:pt idx="596">
                  <c:v>42467</c:v>
                </c:pt>
                <c:pt idx="597">
                  <c:v>42466</c:v>
                </c:pt>
                <c:pt idx="598">
                  <c:v>42465</c:v>
                </c:pt>
                <c:pt idx="599">
                  <c:v>42461</c:v>
                </c:pt>
                <c:pt idx="600">
                  <c:v>42460</c:v>
                </c:pt>
                <c:pt idx="601">
                  <c:v>42459</c:v>
                </c:pt>
                <c:pt idx="602">
                  <c:v>42458</c:v>
                </c:pt>
                <c:pt idx="603">
                  <c:v>42457</c:v>
                </c:pt>
                <c:pt idx="604">
                  <c:v>42454</c:v>
                </c:pt>
                <c:pt idx="605">
                  <c:v>42453</c:v>
                </c:pt>
                <c:pt idx="606">
                  <c:v>42452</c:v>
                </c:pt>
                <c:pt idx="607">
                  <c:v>42451</c:v>
                </c:pt>
                <c:pt idx="608">
                  <c:v>42450</c:v>
                </c:pt>
                <c:pt idx="609">
                  <c:v>42447</c:v>
                </c:pt>
                <c:pt idx="610">
                  <c:v>42446</c:v>
                </c:pt>
                <c:pt idx="611">
                  <c:v>42445</c:v>
                </c:pt>
                <c:pt idx="612">
                  <c:v>42444</c:v>
                </c:pt>
                <c:pt idx="613">
                  <c:v>42443</c:v>
                </c:pt>
                <c:pt idx="614">
                  <c:v>42440</c:v>
                </c:pt>
                <c:pt idx="615">
                  <c:v>42439</c:v>
                </c:pt>
                <c:pt idx="616">
                  <c:v>42438</c:v>
                </c:pt>
                <c:pt idx="617">
                  <c:v>42437</c:v>
                </c:pt>
                <c:pt idx="618">
                  <c:v>42436</c:v>
                </c:pt>
                <c:pt idx="619">
                  <c:v>42433</c:v>
                </c:pt>
                <c:pt idx="620">
                  <c:v>42432</c:v>
                </c:pt>
                <c:pt idx="621">
                  <c:v>42431</c:v>
                </c:pt>
                <c:pt idx="622">
                  <c:v>42430</c:v>
                </c:pt>
                <c:pt idx="623">
                  <c:v>42429</c:v>
                </c:pt>
                <c:pt idx="624">
                  <c:v>42426</c:v>
                </c:pt>
                <c:pt idx="625">
                  <c:v>42425</c:v>
                </c:pt>
                <c:pt idx="626">
                  <c:v>42424</c:v>
                </c:pt>
                <c:pt idx="627">
                  <c:v>42423</c:v>
                </c:pt>
                <c:pt idx="628">
                  <c:v>42422</c:v>
                </c:pt>
                <c:pt idx="629">
                  <c:v>42419</c:v>
                </c:pt>
                <c:pt idx="630">
                  <c:v>42418</c:v>
                </c:pt>
                <c:pt idx="631">
                  <c:v>42417</c:v>
                </c:pt>
                <c:pt idx="632">
                  <c:v>42416</c:v>
                </c:pt>
                <c:pt idx="633">
                  <c:v>42415</c:v>
                </c:pt>
                <c:pt idx="634">
                  <c:v>42405</c:v>
                </c:pt>
                <c:pt idx="635">
                  <c:v>42404</c:v>
                </c:pt>
                <c:pt idx="636">
                  <c:v>42403</c:v>
                </c:pt>
                <c:pt idx="637">
                  <c:v>42402</c:v>
                </c:pt>
                <c:pt idx="638">
                  <c:v>42401</c:v>
                </c:pt>
                <c:pt idx="639">
                  <c:v>42398</c:v>
                </c:pt>
                <c:pt idx="640">
                  <c:v>42397</c:v>
                </c:pt>
                <c:pt idx="641">
                  <c:v>42396</c:v>
                </c:pt>
                <c:pt idx="642">
                  <c:v>42395</c:v>
                </c:pt>
                <c:pt idx="643">
                  <c:v>42394</c:v>
                </c:pt>
                <c:pt idx="644">
                  <c:v>42391</c:v>
                </c:pt>
                <c:pt idx="645">
                  <c:v>42390</c:v>
                </c:pt>
                <c:pt idx="646">
                  <c:v>42389</c:v>
                </c:pt>
                <c:pt idx="647">
                  <c:v>42388</c:v>
                </c:pt>
                <c:pt idx="648">
                  <c:v>42387</c:v>
                </c:pt>
                <c:pt idx="649">
                  <c:v>42384</c:v>
                </c:pt>
                <c:pt idx="650">
                  <c:v>42383</c:v>
                </c:pt>
                <c:pt idx="651">
                  <c:v>42382</c:v>
                </c:pt>
                <c:pt idx="652">
                  <c:v>42381</c:v>
                </c:pt>
                <c:pt idx="653">
                  <c:v>42380</c:v>
                </c:pt>
                <c:pt idx="654">
                  <c:v>42377</c:v>
                </c:pt>
                <c:pt idx="655">
                  <c:v>42376</c:v>
                </c:pt>
                <c:pt idx="656">
                  <c:v>42375</c:v>
                </c:pt>
                <c:pt idx="657">
                  <c:v>42374</c:v>
                </c:pt>
                <c:pt idx="658">
                  <c:v>42373</c:v>
                </c:pt>
                <c:pt idx="659">
                  <c:v>42369</c:v>
                </c:pt>
                <c:pt idx="660">
                  <c:v>42368</c:v>
                </c:pt>
                <c:pt idx="661">
                  <c:v>42367</c:v>
                </c:pt>
                <c:pt idx="662">
                  <c:v>42366</c:v>
                </c:pt>
                <c:pt idx="663">
                  <c:v>42363</c:v>
                </c:pt>
                <c:pt idx="664">
                  <c:v>42362</c:v>
                </c:pt>
                <c:pt idx="665">
                  <c:v>42361</c:v>
                </c:pt>
                <c:pt idx="666">
                  <c:v>42360</c:v>
                </c:pt>
                <c:pt idx="667">
                  <c:v>42359</c:v>
                </c:pt>
                <c:pt idx="668">
                  <c:v>42356</c:v>
                </c:pt>
                <c:pt idx="669">
                  <c:v>42355</c:v>
                </c:pt>
                <c:pt idx="670">
                  <c:v>42354</c:v>
                </c:pt>
                <c:pt idx="671">
                  <c:v>42353</c:v>
                </c:pt>
                <c:pt idx="672">
                  <c:v>42352</c:v>
                </c:pt>
                <c:pt idx="673">
                  <c:v>42349</c:v>
                </c:pt>
                <c:pt idx="674">
                  <c:v>42348</c:v>
                </c:pt>
                <c:pt idx="675">
                  <c:v>42347</c:v>
                </c:pt>
                <c:pt idx="676">
                  <c:v>42346</c:v>
                </c:pt>
                <c:pt idx="677">
                  <c:v>42345</c:v>
                </c:pt>
                <c:pt idx="678">
                  <c:v>42342</c:v>
                </c:pt>
                <c:pt idx="679">
                  <c:v>42341</c:v>
                </c:pt>
                <c:pt idx="680">
                  <c:v>42340</c:v>
                </c:pt>
                <c:pt idx="681">
                  <c:v>42339</c:v>
                </c:pt>
                <c:pt idx="682">
                  <c:v>42338</c:v>
                </c:pt>
                <c:pt idx="683">
                  <c:v>42335</c:v>
                </c:pt>
                <c:pt idx="684">
                  <c:v>42334</c:v>
                </c:pt>
                <c:pt idx="685">
                  <c:v>42333</c:v>
                </c:pt>
                <c:pt idx="686">
                  <c:v>42332</c:v>
                </c:pt>
                <c:pt idx="687">
                  <c:v>42331</c:v>
                </c:pt>
                <c:pt idx="688">
                  <c:v>42328</c:v>
                </c:pt>
                <c:pt idx="689">
                  <c:v>42327</c:v>
                </c:pt>
                <c:pt idx="690">
                  <c:v>42326</c:v>
                </c:pt>
                <c:pt idx="691">
                  <c:v>42325</c:v>
                </c:pt>
                <c:pt idx="692">
                  <c:v>42324</c:v>
                </c:pt>
                <c:pt idx="693">
                  <c:v>42321</c:v>
                </c:pt>
                <c:pt idx="694">
                  <c:v>42320</c:v>
                </c:pt>
                <c:pt idx="695">
                  <c:v>42319</c:v>
                </c:pt>
                <c:pt idx="696">
                  <c:v>42318</c:v>
                </c:pt>
                <c:pt idx="697">
                  <c:v>42317</c:v>
                </c:pt>
                <c:pt idx="698">
                  <c:v>42314</c:v>
                </c:pt>
                <c:pt idx="699">
                  <c:v>42313</c:v>
                </c:pt>
                <c:pt idx="700">
                  <c:v>42312</c:v>
                </c:pt>
                <c:pt idx="701">
                  <c:v>42311</c:v>
                </c:pt>
                <c:pt idx="702">
                  <c:v>42310</c:v>
                </c:pt>
                <c:pt idx="703">
                  <c:v>42307</c:v>
                </c:pt>
                <c:pt idx="704">
                  <c:v>42306</c:v>
                </c:pt>
                <c:pt idx="705">
                  <c:v>42305</c:v>
                </c:pt>
                <c:pt idx="706">
                  <c:v>42304</c:v>
                </c:pt>
                <c:pt idx="707">
                  <c:v>42303</c:v>
                </c:pt>
                <c:pt idx="708">
                  <c:v>42300</c:v>
                </c:pt>
                <c:pt idx="709">
                  <c:v>42299</c:v>
                </c:pt>
                <c:pt idx="710">
                  <c:v>42298</c:v>
                </c:pt>
                <c:pt idx="711">
                  <c:v>42297</c:v>
                </c:pt>
                <c:pt idx="712">
                  <c:v>42296</c:v>
                </c:pt>
                <c:pt idx="713">
                  <c:v>42293</c:v>
                </c:pt>
                <c:pt idx="714">
                  <c:v>42292</c:v>
                </c:pt>
                <c:pt idx="715">
                  <c:v>42291</c:v>
                </c:pt>
                <c:pt idx="716">
                  <c:v>42290</c:v>
                </c:pt>
                <c:pt idx="717">
                  <c:v>42289</c:v>
                </c:pt>
                <c:pt idx="718">
                  <c:v>42286</c:v>
                </c:pt>
                <c:pt idx="719">
                  <c:v>42285</c:v>
                </c:pt>
                <c:pt idx="720">
                  <c:v>42277</c:v>
                </c:pt>
                <c:pt idx="721">
                  <c:v>42276</c:v>
                </c:pt>
                <c:pt idx="722">
                  <c:v>42275</c:v>
                </c:pt>
                <c:pt idx="723">
                  <c:v>42272</c:v>
                </c:pt>
                <c:pt idx="724">
                  <c:v>42271</c:v>
                </c:pt>
                <c:pt idx="725">
                  <c:v>42270</c:v>
                </c:pt>
                <c:pt idx="726">
                  <c:v>42269</c:v>
                </c:pt>
                <c:pt idx="727">
                  <c:v>42268</c:v>
                </c:pt>
                <c:pt idx="728">
                  <c:v>42265</c:v>
                </c:pt>
                <c:pt idx="729">
                  <c:v>42264</c:v>
                </c:pt>
                <c:pt idx="730">
                  <c:v>42263</c:v>
                </c:pt>
                <c:pt idx="731">
                  <c:v>42262</c:v>
                </c:pt>
                <c:pt idx="732">
                  <c:v>42261</c:v>
                </c:pt>
                <c:pt idx="733">
                  <c:v>42258</c:v>
                </c:pt>
                <c:pt idx="734">
                  <c:v>42257</c:v>
                </c:pt>
                <c:pt idx="735">
                  <c:v>42256</c:v>
                </c:pt>
                <c:pt idx="736">
                  <c:v>42255</c:v>
                </c:pt>
                <c:pt idx="737">
                  <c:v>42254</c:v>
                </c:pt>
                <c:pt idx="738">
                  <c:v>42249</c:v>
                </c:pt>
                <c:pt idx="739">
                  <c:v>42248</c:v>
                </c:pt>
                <c:pt idx="740">
                  <c:v>42247</c:v>
                </c:pt>
                <c:pt idx="741">
                  <c:v>42244</c:v>
                </c:pt>
                <c:pt idx="742">
                  <c:v>42243</c:v>
                </c:pt>
                <c:pt idx="743">
                  <c:v>42242</c:v>
                </c:pt>
                <c:pt idx="744">
                  <c:v>42241</c:v>
                </c:pt>
                <c:pt idx="745">
                  <c:v>42240</c:v>
                </c:pt>
                <c:pt idx="746">
                  <c:v>42237</c:v>
                </c:pt>
                <c:pt idx="747">
                  <c:v>42236</c:v>
                </c:pt>
                <c:pt idx="748">
                  <c:v>42235</c:v>
                </c:pt>
                <c:pt idx="749">
                  <c:v>42234</c:v>
                </c:pt>
                <c:pt idx="750">
                  <c:v>42233</c:v>
                </c:pt>
                <c:pt idx="751">
                  <c:v>42230</c:v>
                </c:pt>
                <c:pt idx="752">
                  <c:v>42229</c:v>
                </c:pt>
                <c:pt idx="753">
                  <c:v>42228</c:v>
                </c:pt>
                <c:pt idx="754">
                  <c:v>42227</c:v>
                </c:pt>
                <c:pt idx="755">
                  <c:v>42226</c:v>
                </c:pt>
                <c:pt idx="756">
                  <c:v>42223</c:v>
                </c:pt>
                <c:pt idx="757">
                  <c:v>42222</c:v>
                </c:pt>
                <c:pt idx="758">
                  <c:v>42221</c:v>
                </c:pt>
                <c:pt idx="759">
                  <c:v>42220</c:v>
                </c:pt>
                <c:pt idx="760">
                  <c:v>42219</c:v>
                </c:pt>
                <c:pt idx="761">
                  <c:v>42216</c:v>
                </c:pt>
              </c:numCache>
            </c:numRef>
          </c:cat>
          <c:val>
            <c:numRef>
              <c:f>套利分析!$S$39:$S$800</c:f>
              <c:numCache>
                <c:formatCode>#,##0_ </c:formatCode>
                <c:ptCount val="762"/>
                <c:pt idx="0">
                  <c:v>-42</c:v>
                </c:pt>
                <c:pt idx="1">
                  <c:v>-42</c:v>
                </c:pt>
                <c:pt idx="2">
                  <c:v>-32</c:v>
                </c:pt>
                <c:pt idx="3">
                  <c:v>-30</c:v>
                </c:pt>
                <c:pt idx="4">
                  <c:v>-26</c:v>
                </c:pt>
                <c:pt idx="5">
                  <c:v>-20</c:v>
                </c:pt>
                <c:pt idx="6">
                  <c:v>-12</c:v>
                </c:pt>
                <c:pt idx="7">
                  <c:v>-4</c:v>
                </c:pt>
                <c:pt idx="8">
                  <c:v>12</c:v>
                </c:pt>
                <c:pt idx="9">
                  <c:v>0</c:v>
                </c:pt>
                <c:pt idx="10">
                  <c:v>-10</c:v>
                </c:pt>
                <c:pt idx="11">
                  <c:v>-10</c:v>
                </c:pt>
                <c:pt idx="12">
                  <c:v>-18</c:v>
                </c:pt>
                <c:pt idx="13">
                  <c:v>-2</c:v>
                </c:pt>
                <c:pt idx="14">
                  <c:v>-6</c:v>
                </c:pt>
                <c:pt idx="15">
                  <c:v>2</c:v>
                </c:pt>
                <c:pt idx="16">
                  <c:v>-8</c:v>
                </c:pt>
                <c:pt idx="17">
                  <c:v>-22</c:v>
                </c:pt>
                <c:pt idx="18">
                  <c:v>-16</c:v>
                </c:pt>
                <c:pt idx="19">
                  <c:v>-26</c:v>
                </c:pt>
                <c:pt idx="20">
                  <c:v>-32</c:v>
                </c:pt>
                <c:pt idx="21">
                  <c:v>-26</c:v>
                </c:pt>
                <c:pt idx="22">
                  <c:v>-34</c:v>
                </c:pt>
                <c:pt idx="23">
                  <c:v>-32</c:v>
                </c:pt>
                <c:pt idx="24">
                  <c:v>-16</c:v>
                </c:pt>
                <c:pt idx="25">
                  <c:v>-22</c:v>
                </c:pt>
                <c:pt idx="26">
                  <c:v>-10</c:v>
                </c:pt>
                <c:pt idx="27">
                  <c:v>-6</c:v>
                </c:pt>
                <c:pt idx="28">
                  <c:v>-20</c:v>
                </c:pt>
                <c:pt idx="29">
                  <c:v>-24</c:v>
                </c:pt>
                <c:pt idx="30">
                  <c:v>-42</c:v>
                </c:pt>
                <c:pt idx="31">
                  <c:v>-48</c:v>
                </c:pt>
                <c:pt idx="32">
                  <c:v>-42</c:v>
                </c:pt>
                <c:pt idx="33">
                  <c:v>-32</c:v>
                </c:pt>
                <c:pt idx="34">
                  <c:v>-22</c:v>
                </c:pt>
                <c:pt idx="35">
                  <c:v>-18</c:v>
                </c:pt>
                <c:pt idx="36">
                  <c:v>-16</c:v>
                </c:pt>
                <c:pt idx="37">
                  <c:v>-18</c:v>
                </c:pt>
                <c:pt idx="38">
                  <c:v>-16</c:v>
                </c:pt>
                <c:pt idx="39">
                  <c:v>-12</c:v>
                </c:pt>
                <c:pt idx="40">
                  <c:v>-6</c:v>
                </c:pt>
                <c:pt idx="41">
                  <c:v>-10</c:v>
                </c:pt>
                <c:pt idx="42">
                  <c:v>-22</c:v>
                </c:pt>
                <c:pt idx="43">
                  <c:v>-22</c:v>
                </c:pt>
                <c:pt idx="44">
                  <c:v>-16</c:v>
                </c:pt>
                <c:pt idx="45">
                  <c:v>-18</c:v>
                </c:pt>
                <c:pt idx="46">
                  <c:v>-30</c:v>
                </c:pt>
                <c:pt idx="47">
                  <c:v>-38</c:v>
                </c:pt>
                <c:pt idx="48">
                  <c:v>-30</c:v>
                </c:pt>
                <c:pt idx="49">
                  <c:v>-36</c:v>
                </c:pt>
                <c:pt idx="50">
                  <c:v>-28</c:v>
                </c:pt>
                <c:pt idx="51">
                  <c:v>-8</c:v>
                </c:pt>
                <c:pt idx="52">
                  <c:v>26</c:v>
                </c:pt>
                <c:pt idx="53">
                  <c:v>44</c:v>
                </c:pt>
                <c:pt idx="54">
                  <c:v>54</c:v>
                </c:pt>
                <c:pt idx="55">
                  <c:v>70</c:v>
                </c:pt>
                <c:pt idx="56">
                  <c:v>78</c:v>
                </c:pt>
                <c:pt idx="57">
                  <c:v>82</c:v>
                </c:pt>
                <c:pt idx="58">
                  <c:v>88</c:v>
                </c:pt>
                <c:pt idx="59">
                  <c:v>80</c:v>
                </c:pt>
                <c:pt idx="60">
                  <c:v>86</c:v>
                </c:pt>
                <c:pt idx="61">
                  <c:v>90</c:v>
                </c:pt>
                <c:pt idx="62">
                  <c:v>88</c:v>
                </c:pt>
                <c:pt idx="63">
                  <c:v>98</c:v>
                </c:pt>
                <c:pt idx="64">
                  <c:v>88</c:v>
                </c:pt>
                <c:pt idx="65">
                  <c:v>82</c:v>
                </c:pt>
                <c:pt idx="66">
                  <c:v>86</c:v>
                </c:pt>
                <c:pt idx="67">
                  <c:v>74</c:v>
                </c:pt>
                <c:pt idx="68">
                  <c:v>76</c:v>
                </c:pt>
                <c:pt idx="69">
                  <c:v>86</c:v>
                </c:pt>
                <c:pt idx="70">
                  <c:v>76</c:v>
                </c:pt>
                <c:pt idx="71">
                  <c:v>84</c:v>
                </c:pt>
                <c:pt idx="72">
                  <c:v>82</c:v>
                </c:pt>
                <c:pt idx="73">
                  <c:v>92</c:v>
                </c:pt>
                <c:pt idx="74">
                  <c:v>84</c:v>
                </c:pt>
                <c:pt idx="75">
                  <c:v>84</c:v>
                </c:pt>
                <c:pt idx="76">
                  <c:v>76</c:v>
                </c:pt>
                <c:pt idx="77">
                  <c:v>72</c:v>
                </c:pt>
                <c:pt idx="78">
                  <c:v>68</c:v>
                </c:pt>
                <c:pt idx="79">
                  <c:v>74</c:v>
                </c:pt>
                <c:pt idx="80">
                  <c:v>68</c:v>
                </c:pt>
                <c:pt idx="81">
                  <c:v>86</c:v>
                </c:pt>
                <c:pt idx="82">
                  <c:v>90</c:v>
                </c:pt>
                <c:pt idx="83">
                  <c:v>98</c:v>
                </c:pt>
                <c:pt idx="84">
                  <c:v>-370</c:v>
                </c:pt>
                <c:pt idx="85">
                  <c:v>-288</c:v>
                </c:pt>
                <c:pt idx="86">
                  <c:v>-310</c:v>
                </c:pt>
                <c:pt idx="87">
                  <c:v>-352</c:v>
                </c:pt>
                <c:pt idx="88">
                  <c:v>-350</c:v>
                </c:pt>
                <c:pt idx="89">
                  <c:v>-320</c:v>
                </c:pt>
                <c:pt idx="90">
                  <c:v>-340</c:v>
                </c:pt>
                <c:pt idx="91">
                  <c:v>-344</c:v>
                </c:pt>
                <c:pt idx="92">
                  <c:v>-360</c:v>
                </c:pt>
                <c:pt idx="93">
                  <c:v>-364</c:v>
                </c:pt>
                <c:pt idx="94">
                  <c:v>-368</c:v>
                </c:pt>
                <c:pt idx="95">
                  <c:v>-334</c:v>
                </c:pt>
                <c:pt idx="96">
                  <c:v>-326</c:v>
                </c:pt>
                <c:pt idx="97">
                  <c:v>-326</c:v>
                </c:pt>
                <c:pt idx="98">
                  <c:v>-336</c:v>
                </c:pt>
                <c:pt idx="99">
                  <c:v>-316</c:v>
                </c:pt>
                <c:pt idx="100">
                  <c:v>-314</c:v>
                </c:pt>
                <c:pt idx="101">
                  <c:v>-296</c:v>
                </c:pt>
                <c:pt idx="102">
                  <c:v>-296</c:v>
                </c:pt>
                <c:pt idx="103">
                  <c:v>-292</c:v>
                </c:pt>
                <c:pt idx="104">
                  <c:v>-292</c:v>
                </c:pt>
                <c:pt idx="105">
                  <c:v>-302</c:v>
                </c:pt>
                <c:pt idx="106">
                  <c:v>-300</c:v>
                </c:pt>
                <c:pt idx="107">
                  <c:v>-290</c:v>
                </c:pt>
                <c:pt idx="108">
                  <c:v>-324</c:v>
                </c:pt>
                <c:pt idx="109">
                  <c:v>-324</c:v>
                </c:pt>
                <c:pt idx="110">
                  <c:v>-314</c:v>
                </c:pt>
                <c:pt idx="111">
                  <c:v>-318</c:v>
                </c:pt>
                <c:pt idx="112">
                  <c:v>-320</c:v>
                </c:pt>
                <c:pt idx="113">
                  <c:v>-298</c:v>
                </c:pt>
                <c:pt idx="114">
                  <c:v>-308</c:v>
                </c:pt>
                <c:pt idx="115">
                  <c:v>-310</c:v>
                </c:pt>
                <c:pt idx="116">
                  <c:v>-316</c:v>
                </c:pt>
                <c:pt idx="117">
                  <c:v>-312</c:v>
                </c:pt>
                <c:pt idx="118">
                  <c:v>-300</c:v>
                </c:pt>
                <c:pt idx="119">
                  <c:v>-300</c:v>
                </c:pt>
                <c:pt idx="120">
                  <c:v>-290</c:v>
                </c:pt>
                <c:pt idx="121">
                  <c:v>-284</c:v>
                </c:pt>
                <c:pt idx="122">
                  <c:v>-272</c:v>
                </c:pt>
                <c:pt idx="123">
                  <c:v>-270</c:v>
                </c:pt>
                <c:pt idx="124">
                  <c:v>-272</c:v>
                </c:pt>
                <c:pt idx="125">
                  <c:v>-268</c:v>
                </c:pt>
                <c:pt idx="126">
                  <c:v>-260</c:v>
                </c:pt>
                <c:pt idx="127">
                  <c:v>-278</c:v>
                </c:pt>
                <c:pt idx="128">
                  <c:v>-282</c:v>
                </c:pt>
                <c:pt idx="129">
                  <c:v>-280</c:v>
                </c:pt>
                <c:pt idx="130">
                  <c:v>-280</c:v>
                </c:pt>
                <c:pt idx="131">
                  <c:v>-286</c:v>
                </c:pt>
                <c:pt idx="132">
                  <c:v>-280</c:v>
                </c:pt>
                <c:pt idx="133">
                  <c:v>-278</c:v>
                </c:pt>
                <c:pt idx="134">
                  <c:v>-290</c:v>
                </c:pt>
                <c:pt idx="135">
                  <c:v>-282</c:v>
                </c:pt>
                <c:pt idx="136">
                  <c:v>-286</c:v>
                </c:pt>
                <c:pt idx="137">
                  <c:v>-284</c:v>
                </c:pt>
                <c:pt idx="138">
                  <c:v>-288</c:v>
                </c:pt>
                <c:pt idx="139">
                  <c:v>-286</c:v>
                </c:pt>
                <c:pt idx="140">
                  <c:v>-270</c:v>
                </c:pt>
                <c:pt idx="141">
                  <c:v>-278</c:v>
                </c:pt>
                <c:pt idx="142">
                  <c:v>-282</c:v>
                </c:pt>
                <c:pt idx="143">
                  <c:v>-286</c:v>
                </c:pt>
                <c:pt idx="144">
                  <c:v>-276</c:v>
                </c:pt>
                <c:pt idx="145">
                  <c:v>-274</c:v>
                </c:pt>
                <c:pt idx="146">
                  <c:v>-272</c:v>
                </c:pt>
                <c:pt idx="147">
                  <c:v>-272</c:v>
                </c:pt>
                <c:pt idx="148">
                  <c:v>-256</c:v>
                </c:pt>
                <c:pt idx="149">
                  <c:v>-250</c:v>
                </c:pt>
                <c:pt idx="150">
                  <c:v>-252</c:v>
                </c:pt>
                <c:pt idx="151">
                  <c:v>-238</c:v>
                </c:pt>
                <c:pt idx="152">
                  <c:v>-244</c:v>
                </c:pt>
                <c:pt idx="153">
                  <c:v>-230</c:v>
                </c:pt>
                <c:pt idx="154">
                  <c:v>-230</c:v>
                </c:pt>
                <c:pt idx="155">
                  <c:v>-240</c:v>
                </c:pt>
                <c:pt idx="156">
                  <c:v>-240</c:v>
                </c:pt>
                <c:pt idx="157">
                  <c:v>-256</c:v>
                </c:pt>
                <c:pt idx="158">
                  <c:v>-256</c:v>
                </c:pt>
                <c:pt idx="159">
                  <c:v>-266</c:v>
                </c:pt>
                <c:pt idx="160">
                  <c:v>-260</c:v>
                </c:pt>
                <c:pt idx="161">
                  <c:v>366</c:v>
                </c:pt>
                <c:pt idx="162">
                  <c:v>322</c:v>
                </c:pt>
                <c:pt idx="163">
                  <c:v>358</c:v>
                </c:pt>
                <c:pt idx="164">
                  <c:v>370</c:v>
                </c:pt>
                <c:pt idx="165">
                  <c:v>372</c:v>
                </c:pt>
                <c:pt idx="166">
                  <c:v>356</c:v>
                </c:pt>
                <c:pt idx="167">
                  <c:v>384</c:v>
                </c:pt>
                <c:pt idx="168">
                  <c:v>388</c:v>
                </c:pt>
                <c:pt idx="169">
                  <c:v>378</c:v>
                </c:pt>
                <c:pt idx="170">
                  <c:v>420</c:v>
                </c:pt>
                <c:pt idx="171">
                  <c:v>386</c:v>
                </c:pt>
                <c:pt idx="172">
                  <c:v>368</c:v>
                </c:pt>
                <c:pt idx="173">
                  <c:v>346</c:v>
                </c:pt>
                <c:pt idx="174">
                  <c:v>350</c:v>
                </c:pt>
                <c:pt idx="175">
                  <c:v>336</c:v>
                </c:pt>
                <c:pt idx="176">
                  <c:v>324</c:v>
                </c:pt>
                <c:pt idx="177">
                  <c:v>290</c:v>
                </c:pt>
                <c:pt idx="178">
                  <c:v>246</c:v>
                </c:pt>
                <c:pt idx="179">
                  <c:v>228</c:v>
                </c:pt>
                <c:pt idx="180">
                  <c:v>212</c:v>
                </c:pt>
                <c:pt idx="181">
                  <c:v>212</c:v>
                </c:pt>
                <c:pt idx="182">
                  <c:v>202</c:v>
                </c:pt>
                <c:pt idx="183">
                  <c:v>196</c:v>
                </c:pt>
                <c:pt idx="184">
                  <c:v>206</c:v>
                </c:pt>
                <c:pt idx="185">
                  <c:v>196</c:v>
                </c:pt>
                <c:pt idx="186">
                  <c:v>186</c:v>
                </c:pt>
                <c:pt idx="187">
                  <c:v>182</c:v>
                </c:pt>
                <c:pt idx="188">
                  <c:v>174</c:v>
                </c:pt>
                <c:pt idx="189">
                  <c:v>174</c:v>
                </c:pt>
                <c:pt idx="190">
                  <c:v>192</c:v>
                </c:pt>
                <c:pt idx="191">
                  <c:v>178</c:v>
                </c:pt>
                <c:pt idx="192">
                  <c:v>180</c:v>
                </c:pt>
                <c:pt idx="193">
                  <c:v>184</c:v>
                </c:pt>
                <c:pt idx="194">
                  <c:v>186</c:v>
                </c:pt>
                <c:pt idx="195">
                  <c:v>186</c:v>
                </c:pt>
                <c:pt idx="196">
                  <c:v>192</c:v>
                </c:pt>
                <c:pt idx="197">
                  <c:v>178</c:v>
                </c:pt>
                <c:pt idx="198">
                  <c:v>180</c:v>
                </c:pt>
                <c:pt idx="199">
                  <c:v>174</c:v>
                </c:pt>
                <c:pt idx="200">
                  <c:v>176</c:v>
                </c:pt>
                <c:pt idx="201">
                  <c:v>166</c:v>
                </c:pt>
                <c:pt idx="202">
                  <c:v>160</c:v>
                </c:pt>
                <c:pt idx="203">
                  <c:v>166</c:v>
                </c:pt>
                <c:pt idx="204">
                  <c:v>170</c:v>
                </c:pt>
                <c:pt idx="205">
                  <c:v>176</c:v>
                </c:pt>
                <c:pt idx="206">
                  <c:v>176</c:v>
                </c:pt>
                <c:pt idx="207">
                  <c:v>178</c:v>
                </c:pt>
                <c:pt idx="208">
                  <c:v>172</c:v>
                </c:pt>
                <c:pt idx="209">
                  <c:v>168</c:v>
                </c:pt>
                <c:pt idx="210">
                  <c:v>166</c:v>
                </c:pt>
                <c:pt idx="211">
                  <c:v>164</c:v>
                </c:pt>
                <c:pt idx="212">
                  <c:v>160</c:v>
                </c:pt>
                <c:pt idx="213">
                  <c:v>158</c:v>
                </c:pt>
                <c:pt idx="214">
                  <c:v>146</c:v>
                </c:pt>
                <c:pt idx="215">
                  <c:v>156</c:v>
                </c:pt>
                <c:pt idx="216">
                  <c:v>152</c:v>
                </c:pt>
                <c:pt idx="217">
                  <c:v>152</c:v>
                </c:pt>
                <c:pt idx="218">
                  <c:v>158</c:v>
                </c:pt>
                <c:pt idx="219">
                  <c:v>156</c:v>
                </c:pt>
                <c:pt idx="220">
                  <c:v>154</c:v>
                </c:pt>
                <c:pt idx="221">
                  <c:v>160</c:v>
                </c:pt>
                <c:pt idx="222">
                  <c:v>152</c:v>
                </c:pt>
                <c:pt idx="223">
                  <c:v>148</c:v>
                </c:pt>
                <c:pt idx="224">
                  <c:v>150</c:v>
                </c:pt>
                <c:pt idx="225">
                  <c:v>144</c:v>
                </c:pt>
                <c:pt idx="226">
                  <c:v>126</c:v>
                </c:pt>
                <c:pt idx="227">
                  <c:v>130</c:v>
                </c:pt>
                <c:pt idx="228">
                  <c:v>130</c:v>
                </c:pt>
                <c:pt idx="229">
                  <c:v>126</c:v>
                </c:pt>
                <c:pt idx="230">
                  <c:v>112</c:v>
                </c:pt>
                <c:pt idx="231">
                  <c:v>116</c:v>
                </c:pt>
                <c:pt idx="232">
                  <c:v>126</c:v>
                </c:pt>
                <c:pt idx="233">
                  <c:v>114</c:v>
                </c:pt>
                <c:pt idx="234">
                  <c:v>110</c:v>
                </c:pt>
                <c:pt idx="235">
                  <c:v>108</c:v>
                </c:pt>
                <c:pt idx="236">
                  <c:v>102</c:v>
                </c:pt>
                <c:pt idx="237">
                  <c:v>100</c:v>
                </c:pt>
                <c:pt idx="238">
                  <c:v>88</c:v>
                </c:pt>
                <c:pt idx="239">
                  <c:v>88</c:v>
                </c:pt>
                <c:pt idx="240">
                  <c:v>78</c:v>
                </c:pt>
                <c:pt idx="241">
                  <c:v>68</c:v>
                </c:pt>
                <c:pt idx="242">
                  <c:v>60</c:v>
                </c:pt>
                <c:pt idx="243">
                  <c:v>70</c:v>
                </c:pt>
                <c:pt idx="244">
                  <c:v>80</c:v>
                </c:pt>
                <c:pt idx="245">
                  <c:v>62</c:v>
                </c:pt>
                <c:pt idx="246">
                  <c:v>54</c:v>
                </c:pt>
                <c:pt idx="247">
                  <c:v>62</c:v>
                </c:pt>
                <c:pt idx="248">
                  <c:v>68</c:v>
                </c:pt>
                <c:pt idx="249">
                  <c:v>56</c:v>
                </c:pt>
                <c:pt idx="250">
                  <c:v>60</c:v>
                </c:pt>
                <c:pt idx="251">
                  <c:v>68</c:v>
                </c:pt>
                <c:pt idx="252">
                  <c:v>66</c:v>
                </c:pt>
                <c:pt idx="253">
                  <c:v>68</c:v>
                </c:pt>
                <c:pt idx="254">
                  <c:v>72</c:v>
                </c:pt>
                <c:pt idx="255">
                  <c:v>84</c:v>
                </c:pt>
                <c:pt idx="256">
                  <c:v>88</c:v>
                </c:pt>
                <c:pt idx="257">
                  <c:v>82</c:v>
                </c:pt>
                <c:pt idx="258">
                  <c:v>80</c:v>
                </c:pt>
                <c:pt idx="259">
                  <c:v>74</c:v>
                </c:pt>
                <c:pt idx="260">
                  <c:v>90</c:v>
                </c:pt>
                <c:pt idx="261">
                  <c:v>82</c:v>
                </c:pt>
                <c:pt idx="262">
                  <c:v>84</c:v>
                </c:pt>
                <c:pt idx="263">
                  <c:v>78</c:v>
                </c:pt>
                <c:pt idx="264">
                  <c:v>82</c:v>
                </c:pt>
                <c:pt idx="265">
                  <c:v>90</c:v>
                </c:pt>
                <c:pt idx="266">
                  <c:v>94</c:v>
                </c:pt>
                <c:pt idx="267">
                  <c:v>98</c:v>
                </c:pt>
                <c:pt idx="268">
                  <c:v>116</c:v>
                </c:pt>
                <c:pt idx="269">
                  <c:v>116</c:v>
                </c:pt>
                <c:pt idx="270">
                  <c:v>128</c:v>
                </c:pt>
                <c:pt idx="271">
                  <c:v>128</c:v>
                </c:pt>
                <c:pt idx="272">
                  <c:v>126</c:v>
                </c:pt>
                <c:pt idx="273">
                  <c:v>128</c:v>
                </c:pt>
                <c:pt idx="274">
                  <c:v>122</c:v>
                </c:pt>
                <c:pt idx="275">
                  <c:v>122</c:v>
                </c:pt>
                <c:pt idx="276">
                  <c:v>110</c:v>
                </c:pt>
                <c:pt idx="277">
                  <c:v>106</c:v>
                </c:pt>
                <c:pt idx="278">
                  <c:v>110</c:v>
                </c:pt>
                <c:pt idx="279">
                  <c:v>96</c:v>
                </c:pt>
                <c:pt idx="280">
                  <c:v>102</c:v>
                </c:pt>
                <c:pt idx="281">
                  <c:v>102</c:v>
                </c:pt>
                <c:pt idx="282">
                  <c:v>84</c:v>
                </c:pt>
                <c:pt idx="283">
                  <c:v>86</c:v>
                </c:pt>
                <c:pt idx="284">
                  <c:v>88</c:v>
                </c:pt>
                <c:pt idx="285">
                  <c:v>74</c:v>
                </c:pt>
                <c:pt idx="286">
                  <c:v>76</c:v>
                </c:pt>
                <c:pt idx="287">
                  <c:v>70</c:v>
                </c:pt>
                <c:pt idx="288">
                  <c:v>62</c:v>
                </c:pt>
                <c:pt idx="289">
                  <c:v>64</c:v>
                </c:pt>
                <c:pt idx="290">
                  <c:v>70</c:v>
                </c:pt>
                <c:pt idx="291">
                  <c:v>84</c:v>
                </c:pt>
                <c:pt idx="292">
                  <c:v>100</c:v>
                </c:pt>
                <c:pt idx="293">
                  <c:v>82</c:v>
                </c:pt>
                <c:pt idx="294">
                  <c:v>76</c:v>
                </c:pt>
                <c:pt idx="295">
                  <c:v>86</c:v>
                </c:pt>
                <c:pt idx="296">
                  <c:v>82</c:v>
                </c:pt>
                <c:pt idx="297">
                  <c:v>76</c:v>
                </c:pt>
                <c:pt idx="298">
                  <c:v>70</c:v>
                </c:pt>
                <c:pt idx="299">
                  <c:v>76</c:v>
                </c:pt>
                <c:pt idx="300">
                  <c:v>76</c:v>
                </c:pt>
                <c:pt idx="301">
                  <c:v>84</c:v>
                </c:pt>
                <c:pt idx="302">
                  <c:v>86</c:v>
                </c:pt>
                <c:pt idx="303">
                  <c:v>94</c:v>
                </c:pt>
                <c:pt idx="304">
                  <c:v>100</c:v>
                </c:pt>
                <c:pt idx="305">
                  <c:v>96</c:v>
                </c:pt>
                <c:pt idx="306">
                  <c:v>90</c:v>
                </c:pt>
                <c:pt idx="307">
                  <c:v>90</c:v>
                </c:pt>
                <c:pt idx="308">
                  <c:v>88</c:v>
                </c:pt>
                <c:pt idx="309">
                  <c:v>92</c:v>
                </c:pt>
                <c:pt idx="310">
                  <c:v>82</c:v>
                </c:pt>
                <c:pt idx="311">
                  <c:v>116</c:v>
                </c:pt>
                <c:pt idx="312">
                  <c:v>136</c:v>
                </c:pt>
                <c:pt idx="313">
                  <c:v>144</c:v>
                </c:pt>
                <c:pt idx="314">
                  <c:v>142</c:v>
                </c:pt>
                <c:pt idx="315">
                  <c:v>144</c:v>
                </c:pt>
                <c:pt idx="316">
                  <c:v>152</c:v>
                </c:pt>
                <c:pt idx="317">
                  <c:v>138</c:v>
                </c:pt>
                <c:pt idx="318">
                  <c:v>156</c:v>
                </c:pt>
                <c:pt idx="319">
                  <c:v>124</c:v>
                </c:pt>
                <c:pt idx="320">
                  <c:v>126</c:v>
                </c:pt>
                <c:pt idx="321">
                  <c:v>134</c:v>
                </c:pt>
                <c:pt idx="322">
                  <c:v>126</c:v>
                </c:pt>
                <c:pt idx="323">
                  <c:v>118</c:v>
                </c:pt>
                <c:pt idx="324">
                  <c:v>120</c:v>
                </c:pt>
                <c:pt idx="325">
                  <c:v>116</c:v>
                </c:pt>
                <c:pt idx="326">
                  <c:v>100</c:v>
                </c:pt>
                <c:pt idx="327">
                  <c:v>96</c:v>
                </c:pt>
                <c:pt idx="328">
                  <c:v>-316</c:v>
                </c:pt>
                <c:pt idx="329">
                  <c:v>-388</c:v>
                </c:pt>
                <c:pt idx="330">
                  <c:v>-368</c:v>
                </c:pt>
                <c:pt idx="331">
                  <c:v>-386</c:v>
                </c:pt>
                <c:pt idx="332">
                  <c:v>-402</c:v>
                </c:pt>
                <c:pt idx="333">
                  <c:v>-310</c:v>
                </c:pt>
                <c:pt idx="334">
                  <c:v>-342</c:v>
                </c:pt>
                <c:pt idx="335">
                  <c:v>-336</c:v>
                </c:pt>
                <c:pt idx="336">
                  <c:v>-336</c:v>
                </c:pt>
                <c:pt idx="337">
                  <c:v>-358</c:v>
                </c:pt>
                <c:pt idx="338">
                  <c:v>-378</c:v>
                </c:pt>
                <c:pt idx="339">
                  <c:v>-366</c:v>
                </c:pt>
                <c:pt idx="340">
                  <c:v>-336</c:v>
                </c:pt>
                <c:pt idx="341">
                  <c:v>-318</c:v>
                </c:pt>
                <c:pt idx="342">
                  <c:v>-288</c:v>
                </c:pt>
                <c:pt idx="343">
                  <c:v>-296</c:v>
                </c:pt>
                <c:pt idx="344">
                  <c:v>-310</c:v>
                </c:pt>
                <c:pt idx="345">
                  <c:v>-340</c:v>
                </c:pt>
                <c:pt idx="346">
                  <c:v>-306</c:v>
                </c:pt>
                <c:pt idx="347">
                  <c:v>-312</c:v>
                </c:pt>
                <c:pt idx="348">
                  <c:v>-296</c:v>
                </c:pt>
                <c:pt idx="349">
                  <c:v>-294</c:v>
                </c:pt>
                <c:pt idx="350">
                  <c:v>-270</c:v>
                </c:pt>
                <c:pt idx="351">
                  <c:v>-272</c:v>
                </c:pt>
                <c:pt idx="352">
                  <c:v>-266</c:v>
                </c:pt>
                <c:pt idx="353">
                  <c:v>-234</c:v>
                </c:pt>
                <c:pt idx="354">
                  <c:v>-242</c:v>
                </c:pt>
                <c:pt idx="355">
                  <c:v>-268</c:v>
                </c:pt>
                <c:pt idx="356">
                  <c:v>-296</c:v>
                </c:pt>
                <c:pt idx="357">
                  <c:v>-284</c:v>
                </c:pt>
                <c:pt idx="358">
                  <c:v>-298</c:v>
                </c:pt>
                <c:pt idx="359">
                  <c:v>-302</c:v>
                </c:pt>
                <c:pt idx="360">
                  <c:v>-302</c:v>
                </c:pt>
                <c:pt idx="361">
                  <c:v>-278</c:v>
                </c:pt>
                <c:pt idx="362">
                  <c:v>-280</c:v>
                </c:pt>
                <c:pt idx="363">
                  <c:v>-276</c:v>
                </c:pt>
                <c:pt idx="364">
                  <c:v>-256</c:v>
                </c:pt>
                <c:pt idx="365">
                  <c:v>-272</c:v>
                </c:pt>
                <c:pt idx="366">
                  <c:v>-250</c:v>
                </c:pt>
                <c:pt idx="367">
                  <c:v>-266</c:v>
                </c:pt>
                <c:pt idx="368">
                  <c:v>-294</c:v>
                </c:pt>
                <c:pt idx="369">
                  <c:v>-280</c:v>
                </c:pt>
                <c:pt idx="370">
                  <c:v>-268</c:v>
                </c:pt>
                <c:pt idx="371">
                  <c:v>-260</c:v>
                </c:pt>
                <c:pt idx="372">
                  <c:v>-256</c:v>
                </c:pt>
                <c:pt idx="373">
                  <c:v>-264</c:v>
                </c:pt>
                <c:pt idx="374">
                  <c:v>-274</c:v>
                </c:pt>
                <c:pt idx="375">
                  <c:v>-268</c:v>
                </c:pt>
                <c:pt idx="376">
                  <c:v>-282</c:v>
                </c:pt>
                <c:pt idx="377">
                  <c:v>-266</c:v>
                </c:pt>
                <c:pt idx="378">
                  <c:v>-248</c:v>
                </c:pt>
                <c:pt idx="379">
                  <c:v>-228</c:v>
                </c:pt>
                <c:pt idx="380">
                  <c:v>-226</c:v>
                </c:pt>
                <c:pt idx="381">
                  <c:v>-216</c:v>
                </c:pt>
                <c:pt idx="382">
                  <c:v>-228</c:v>
                </c:pt>
                <c:pt idx="383">
                  <c:v>-218</c:v>
                </c:pt>
                <c:pt idx="384">
                  <c:v>-222</c:v>
                </c:pt>
                <c:pt idx="385">
                  <c:v>-212</c:v>
                </c:pt>
                <c:pt idx="386">
                  <c:v>-212</c:v>
                </c:pt>
                <c:pt idx="387">
                  <c:v>-192</c:v>
                </c:pt>
                <c:pt idx="388">
                  <c:v>-178</c:v>
                </c:pt>
                <c:pt idx="389">
                  <c:v>-180</c:v>
                </c:pt>
                <c:pt idx="390">
                  <c:v>-176</c:v>
                </c:pt>
                <c:pt idx="391">
                  <c:v>-162</c:v>
                </c:pt>
                <c:pt idx="392">
                  <c:v>-164</c:v>
                </c:pt>
                <c:pt idx="393">
                  <c:v>-168</c:v>
                </c:pt>
                <c:pt idx="394">
                  <c:v>-174</c:v>
                </c:pt>
                <c:pt idx="395">
                  <c:v>-172</c:v>
                </c:pt>
                <c:pt idx="396">
                  <c:v>-172</c:v>
                </c:pt>
                <c:pt idx="397">
                  <c:v>-144</c:v>
                </c:pt>
                <c:pt idx="398">
                  <c:v>-146</c:v>
                </c:pt>
                <c:pt idx="399">
                  <c:v>-124</c:v>
                </c:pt>
                <c:pt idx="400">
                  <c:v>-162</c:v>
                </c:pt>
                <c:pt idx="401">
                  <c:v>-146</c:v>
                </c:pt>
                <c:pt idx="402">
                  <c:v>-136</c:v>
                </c:pt>
                <c:pt idx="403">
                  <c:v>-140</c:v>
                </c:pt>
                <c:pt idx="404">
                  <c:v>-142</c:v>
                </c:pt>
                <c:pt idx="405">
                  <c:v>154</c:v>
                </c:pt>
                <c:pt idx="406">
                  <c:v>72</c:v>
                </c:pt>
                <c:pt idx="407">
                  <c:v>72</c:v>
                </c:pt>
                <c:pt idx="408">
                  <c:v>90</c:v>
                </c:pt>
                <c:pt idx="409">
                  <c:v>58</c:v>
                </c:pt>
                <c:pt idx="410">
                  <c:v>-16</c:v>
                </c:pt>
                <c:pt idx="411">
                  <c:v>-50</c:v>
                </c:pt>
                <c:pt idx="412">
                  <c:v>24</c:v>
                </c:pt>
                <c:pt idx="413">
                  <c:v>30</c:v>
                </c:pt>
                <c:pt idx="414">
                  <c:v>206</c:v>
                </c:pt>
                <c:pt idx="415">
                  <c:v>80</c:v>
                </c:pt>
                <c:pt idx="416">
                  <c:v>102</c:v>
                </c:pt>
                <c:pt idx="417">
                  <c:v>132</c:v>
                </c:pt>
                <c:pt idx="418">
                  <c:v>126</c:v>
                </c:pt>
                <c:pt idx="419">
                  <c:v>140</c:v>
                </c:pt>
                <c:pt idx="420">
                  <c:v>114</c:v>
                </c:pt>
                <c:pt idx="421">
                  <c:v>64</c:v>
                </c:pt>
                <c:pt idx="422">
                  <c:v>72</c:v>
                </c:pt>
                <c:pt idx="423">
                  <c:v>80</c:v>
                </c:pt>
                <c:pt idx="424">
                  <c:v>112</c:v>
                </c:pt>
                <c:pt idx="425">
                  <c:v>80</c:v>
                </c:pt>
                <c:pt idx="426">
                  <c:v>82</c:v>
                </c:pt>
                <c:pt idx="427">
                  <c:v>70</c:v>
                </c:pt>
                <c:pt idx="428">
                  <c:v>80</c:v>
                </c:pt>
                <c:pt idx="429">
                  <c:v>102</c:v>
                </c:pt>
                <c:pt idx="430">
                  <c:v>152</c:v>
                </c:pt>
                <c:pt idx="431">
                  <c:v>158</c:v>
                </c:pt>
                <c:pt idx="432">
                  <c:v>176</c:v>
                </c:pt>
                <c:pt idx="433">
                  <c:v>190</c:v>
                </c:pt>
                <c:pt idx="434">
                  <c:v>192</c:v>
                </c:pt>
                <c:pt idx="435">
                  <c:v>184</c:v>
                </c:pt>
                <c:pt idx="436">
                  <c:v>174</c:v>
                </c:pt>
                <c:pt idx="437">
                  <c:v>162</c:v>
                </c:pt>
                <c:pt idx="438">
                  <c:v>172</c:v>
                </c:pt>
                <c:pt idx="439">
                  <c:v>180</c:v>
                </c:pt>
                <c:pt idx="440">
                  <c:v>176</c:v>
                </c:pt>
                <c:pt idx="441">
                  <c:v>138</c:v>
                </c:pt>
                <c:pt idx="442">
                  <c:v>94</c:v>
                </c:pt>
                <c:pt idx="443">
                  <c:v>80</c:v>
                </c:pt>
                <c:pt idx="444">
                  <c:v>50</c:v>
                </c:pt>
                <c:pt idx="445">
                  <c:v>54</c:v>
                </c:pt>
                <c:pt idx="446">
                  <c:v>88</c:v>
                </c:pt>
                <c:pt idx="447">
                  <c:v>76</c:v>
                </c:pt>
                <c:pt idx="448">
                  <c:v>64</c:v>
                </c:pt>
                <c:pt idx="449">
                  <c:v>86</c:v>
                </c:pt>
                <c:pt idx="450">
                  <c:v>80</c:v>
                </c:pt>
                <c:pt idx="451">
                  <c:v>102</c:v>
                </c:pt>
                <c:pt idx="452">
                  <c:v>110</c:v>
                </c:pt>
                <c:pt idx="453">
                  <c:v>114</c:v>
                </c:pt>
                <c:pt idx="454">
                  <c:v>118</c:v>
                </c:pt>
                <c:pt idx="455">
                  <c:v>118</c:v>
                </c:pt>
                <c:pt idx="456">
                  <c:v>114</c:v>
                </c:pt>
                <c:pt idx="457">
                  <c:v>116</c:v>
                </c:pt>
                <c:pt idx="458">
                  <c:v>110</c:v>
                </c:pt>
                <c:pt idx="459">
                  <c:v>126</c:v>
                </c:pt>
                <c:pt idx="460">
                  <c:v>116</c:v>
                </c:pt>
                <c:pt idx="461">
                  <c:v>120</c:v>
                </c:pt>
                <c:pt idx="462">
                  <c:v>122</c:v>
                </c:pt>
                <c:pt idx="463">
                  <c:v>124</c:v>
                </c:pt>
                <c:pt idx="464">
                  <c:v>116</c:v>
                </c:pt>
                <c:pt idx="465">
                  <c:v>106</c:v>
                </c:pt>
                <c:pt idx="466">
                  <c:v>108</c:v>
                </c:pt>
                <c:pt idx="467">
                  <c:v>88</c:v>
                </c:pt>
                <c:pt idx="468">
                  <c:v>94</c:v>
                </c:pt>
                <c:pt idx="469">
                  <c:v>92</c:v>
                </c:pt>
                <c:pt idx="470">
                  <c:v>96</c:v>
                </c:pt>
                <c:pt idx="471">
                  <c:v>104</c:v>
                </c:pt>
                <c:pt idx="472">
                  <c:v>92</c:v>
                </c:pt>
                <c:pt idx="473">
                  <c:v>98</c:v>
                </c:pt>
                <c:pt idx="474">
                  <c:v>76</c:v>
                </c:pt>
                <c:pt idx="475">
                  <c:v>52</c:v>
                </c:pt>
                <c:pt idx="476">
                  <c:v>58</c:v>
                </c:pt>
                <c:pt idx="477">
                  <c:v>40</c:v>
                </c:pt>
                <c:pt idx="478">
                  <c:v>36</c:v>
                </c:pt>
                <c:pt idx="479">
                  <c:v>32</c:v>
                </c:pt>
                <c:pt idx="480">
                  <c:v>48</c:v>
                </c:pt>
                <c:pt idx="481">
                  <c:v>44</c:v>
                </c:pt>
                <c:pt idx="482">
                  <c:v>58</c:v>
                </c:pt>
                <c:pt idx="483">
                  <c:v>60</c:v>
                </c:pt>
                <c:pt idx="484">
                  <c:v>64</c:v>
                </c:pt>
                <c:pt idx="485">
                  <c:v>64</c:v>
                </c:pt>
                <c:pt idx="486">
                  <c:v>66</c:v>
                </c:pt>
                <c:pt idx="487">
                  <c:v>80</c:v>
                </c:pt>
                <c:pt idx="488">
                  <c:v>72</c:v>
                </c:pt>
                <c:pt idx="489">
                  <c:v>68</c:v>
                </c:pt>
                <c:pt idx="490">
                  <c:v>70</c:v>
                </c:pt>
                <c:pt idx="491">
                  <c:v>46</c:v>
                </c:pt>
                <c:pt idx="492">
                  <c:v>60</c:v>
                </c:pt>
                <c:pt idx="493">
                  <c:v>62</c:v>
                </c:pt>
                <c:pt idx="494">
                  <c:v>60</c:v>
                </c:pt>
                <c:pt idx="495">
                  <c:v>68</c:v>
                </c:pt>
                <c:pt idx="496">
                  <c:v>68</c:v>
                </c:pt>
                <c:pt idx="497">
                  <c:v>70</c:v>
                </c:pt>
                <c:pt idx="498">
                  <c:v>72</c:v>
                </c:pt>
                <c:pt idx="499">
                  <c:v>78</c:v>
                </c:pt>
                <c:pt idx="500">
                  <c:v>76</c:v>
                </c:pt>
                <c:pt idx="501">
                  <c:v>70</c:v>
                </c:pt>
                <c:pt idx="502">
                  <c:v>80</c:v>
                </c:pt>
                <c:pt idx="503">
                  <c:v>64</c:v>
                </c:pt>
                <c:pt idx="504">
                  <c:v>48</c:v>
                </c:pt>
                <c:pt idx="505">
                  <c:v>70</c:v>
                </c:pt>
                <c:pt idx="506">
                  <c:v>70</c:v>
                </c:pt>
                <c:pt idx="507">
                  <c:v>78</c:v>
                </c:pt>
                <c:pt idx="508">
                  <c:v>86</c:v>
                </c:pt>
                <c:pt idx="509">
                  <c:v>58</c:v>
                </c:pt>
                <c:pt idx="510">
                  <c:v>50</c:v>
                </c:pt>
                <c:pt idx="511">
                  <c:v>46</c:v>
                </c:pt>
                <c:pt idx="512">
                  <c:v>46</c:v>
                </c:pt>
                <c:pt idx="513">
                  <c:v>36</c:v>
                </c:pt>
                <c:pt idx="514">
                  <c:v>24</c:v>
                </c:pt>
                <c:pt idx="515">
                  <c:v>34</c:v>
                </c:pt>
                <c:pt idx="516">
                  <c:v>42</c:v>
                </c:pt>
                <c:pt idx="517">
                  <c:v>38</c:v>
                </c:pt>
                <c:pt idx="518">
                  <c:v>42</c:v>
                </c:pt>
                <c:pt idx="519">
                  <c:v>44</c:v>
                </c:pt>
                <c:pt idx="520">
                  <c:v>38</c:v>
                </c:pt>
                <c:pt idx="521">
                  <c:v>34</c:v>
                </c:pt>
                <c:pt idx="522">
                  <c:v>32</c:v>
                </c:pt>
                <c:pt idx="523">
                  <c:v>48</c:v>
                </c:pt>
                <c:pt idx="524">
                  <c:v>30</c:v>
                </c:pt>
                <c:pt idx="525">
                  <c:v>38</c:v>
                </c:pt>
                <c:pt idx="526">
                  <c:v>48</c:v>
                </c:pt>
                <c:pt idx="527">
                  <c:v>46</c:v>
                </c:pt>
                <c:pt idx="528">
                  <c:v>62</c:v>
                </c:pt>
                <c:pt idx="529">
                  <c:v>56</c:v>
                </c:pt>
                <c:pt idx="530">
                  <c:v>64</c:v>
                </c:pt>
                <c:pt idx="531">
                  <c:v>66</c:v>
                </c:pt>
                <c:pt idx="532">
                  <c:v>54</c:v>
                </c:pt>
                <c:pt idx="533">
                  <c:v>68</c:v>
                </c:pt>
                <c:pt idx="534">
                  <c:v>74</c:v>
                </c:pt>
                <c:pt idx="535">
                  <c:v>90</c:v>
                </c:pt>
                <c:pt idx="536">
                  <c:v>62</c:v>
                </c:pt>
                <c:pt idx="537">
                  <c:v>52</c:v>
                </c:pt>
                <c:pt idx="538">
                  <c:v>26</c:v>
                </c:pt>
                <c:pt idx="539">
                  <c:v>36</c:v>
                </c:pt>
                <c:pt idx="540">
                  <c:v>58</c:v>
                </c:pt>
                <c:pt idx="541">
                  <c:v>58</c:v>
                </c:pt>
                <c:pt idx="542">
                  <c:v>56</c:v>
                </c:pt>
                <c:pt idx="543">
                  <c:v>60</c:v>
                </c:pt>
                <c:pt idx="544">
                  <c:v>54</c:v>
                </c:pt>
                <c:pt idx="545">
                  <c:v>56</c:v>
                </c:pt>
                <c:pt idx="546">
                  <c:v>66</c:v>
                </c:pt>
                <c:pt idx="547">
                  <c:v>74</c:v>
                </c:pt>
                <c:pt idx="548">
                  <c:v>74</c:v>
                </c:pt>
                <c:pt idx="549">
                  <c:v>58</c:v>
                </c:pt>
                <c:pt idx="550">
                  <c:v>54</c:v>
                </c:pt>
                <c:pt idx="551">
                  <c:v>52</c:v>
                </c:pt>
                <c:pt idx="552">
                  <c:v>56</c:v>
                </c:pt>
                <c:pt idx="553">
                  <c:v>52</c:v>
                </c:pt>
                <c:pt idx="554">
                  <c:v>52</c:v>
                </c:pt>
                <c:pt idx="555">
                  <c:v>44</c:v>
                </c:pt>
                <c:pt idx="556">
                  <c:v>48</c:v>
                </c:pt>
                <c:pt idx="557">
                  <c:v>60</c:v>
                </c:pt>
                <c:pt idx="558">
                  <c:v>62</c:v>
                </c:pt>
                <c:pt idx="559">
                  <c:v>78</c:v>
                </c:pt>
                <c:pt idx="560">
                  <c:v>64</c:v>
                </c:pt>
                <c:pt idx="561">
                  <c:v>54</c:v>
                </c:pt>
                <c:pt idx="562">
                  <c:v>34</c:v>
                </c:pt>
                <c:pt idx="563">
                  <c:v>36</c:v>
                </c:pt>
                <c:pt idx="564">
                  <c:v>50</c:v>
                </c:pt>
                <c:pt idx="565">
                  <c:v>54</c:v>
                </c:pt>
                <c:pt idx="566">
                  <c:v>52</c:v>
                </c:pt>
                <c:pt idx="567">
                  <c:v>40</c:v>
                </c:pt>
                <c:pt idx="568">
                  <c:v>22</c:v>
                </c:pt>
                <c:pt idx="569">
                  <c:v>12</c:v>
                </c:pt>
                <c:pt idx="570">
                  <c:v>16</c:v>
                </c:pt>
                <c:pt idx="571">
                  <c:v>-202</c:v>
                </c:pt>
                <c:pt idx="572">
                  <c:v>-186</c:v>
                </c:pt>
                <c:pt idx="573">
                  <c:v>-312</c:v>
                </c:pt>
                <c:pt idx="574">
                  <c:v>-164</c:v>
                </c:pt>
                <c:pt idx="575">
                  <c:v>-208</c:v>
                </c:pt>
                <c:pt idx="576">
                  <c:v>-118</c:v>
                </c:pt>
                <c:pt idx="577">
                  <c:v>-146</c:v>
                </c:pt>
                <c:pt idx="578">
                  <c:v>-122</c:v>
                </c:pt>
                <c:pt idx="579">
                  <c:v>-236</c:v>
                </c:pt>
                <c:pt idx="580">
                  <c:v>-150</c:v>
                </c:pt>
                <c:pt idx="581">
                  <c:v>-130</c:v>
                </c:pt>
                <c:pt idx="582">
                  <c:v>-136</c:v>
                </c:pt>
                <c:pt idx="583">
                  <c:v>-90</c:v>
                </c:pt>
                <c:pt idx="584">
                  <c:v>-110</c:v>
                </c:pt>
                <c:pt idx="585">
                  <c:v>-120</c:v>
                </c:pt>
                <c:pt idx="586">
                  <c:v>-162</c:v>
                </c:pt>
                <c:pt idx="587">
                  <c:v>-164</c:v>
                </c:pt>
                <c:pt idx="588">
                  <c:v>-162</c:v>
                </c:pt>
                <c:pt idx="589">
                  <c:v>-182</c:v>
                </c:pt>
                <c:pt idx="590">
                  <c:v>-186</c:v>
                </c:pt>
                <c:pt idx="591">
                  <c:v>-190</c:v>
                </c:pt>
                <c:pt idx="592">
                  <c:v>-192</c:v>
                </c:pt>
                <c:pt idx="593">
                  <c:v>-210</c:v>
                </c:pt>
                <c:pt idx="594">
                  <c:v>-222</c:v>
                </c:pt>
                <c:pt idx="595">
                  <c:v>-226</c:v>
                </c:pt>
                <c:pt idx="596">
                  <c:v>-236</c:v>
                </c:pt>
                <c:pt idx="597">
                  <c:v>-246</c:v>
                </c:pt>
                <c:pt idx="598">
                  <c:v>-252</c:v>
                </c:pt>
                <c:pt idx="599">
                  <c:v>-244</c:v>
                </c:pt>
                <c:pt idx="600">
                  <c:v>-258</c:v>
                </c:pt>
                <c:pt idx="601">
                  <c:v>-244</c:v>
                </c:pt>
                <c:pt idx="602">
                  <c:v>-272</c:v>
                </c:pt>
                <c:pt idx="603">
                  <c:v>-260</c:v>
                </c:pt>
                <c:pt idx="604">
                  <c:v>-274</c:v>
                </c:pt>
                <c:pt idx="605">
                  <c:v>-260</c:v>
                </c:pt>
                <c:pt idx="606">
                  <c:v>-278</c:v>
                </c:pt>
                <c:pt idx="607">
                  <c:v>-310</c:v>
                </c:pt>
                <c:pt idx="608">
                  <c:v>-308</c:v>
                </c:pt>
                <c:pt idx="609">
                  <c:v>-308</c:v>
                </c:pt>
                <c:pt idx="610">
                  <c:v>-306</c:v>
                </c:pt>
                <c:pt idx="611">
                  <c:v>-278</c:v>
                </c:pt>
                <c:pt idx="612">
                  <c:v>-264</c:v>
                </c:pt>
                <c:pt idx="613">
                  <c:v>-280</c:v>
                </c:pt>
                <c:pt idx="614">
                  <c:v>-286</c:v>
                </c:pt>
                <c:pt idx="615">
                  <c:v>-220</c:v>
                </c:pt>
                <c:pt idx="616">
                  <c:v>-200</c:v>
                </c:pt>
                <c:pt idx="617">
                  <c:v>-190</c:v>
                </c:pt>
                <c:pt idx="618">
                  <c:v>-166</c:v>
                </c:pt>
                <c:pt idx="619">
                  <c:v>-154</c:v>
                </c:pt>
                <c:pt idx="620">
                  <c:v>-148</c:v>
                </c:pt>
                <c:pt idx="621">
                  <c:v>-144</c:v>
                </c:pt>
                <c:pt idx="622">
                  <c:v>-122</c:v>
                </c:pt>
                <c:pt idx="623">
                  <c:v>-110</c:v>
                </c:pt>
                <c:pt idx="624">
                  <c:v>-104</c:v>
                </c:pt>
                <c:pt idx="625">
                  <c:v>-98</c:v>
                </c:pt>
                <c:pt idx="626">
                  <c:v>-70</c:v>
                </c:pt>
                <c:pt idx="627">
                  <c:v>-60</c:v>
                </c:pt>
                <c:pt idx="628">
                  <c:v>-28</c:v>
                </c:pt>
                <c:pt idx="629">
                  <c:v>-14</c:v>
                </c:pt>
                <c:pt idx="630">
                  <c:v>-6</c:v>
                </c:pt>
                <c:pt idx="631">
                  <c:v>10</c:v>
                </c:pt>
                <c:pt idx="632">
                  <c:v>10</c:v>
                </c:pt>
                <c:pt idx="633">
                  <c:v>26</c:v>
                </c:pt>
                <c:pt idx="634">
                  <c:v>12</c:v>
                </c:pt>
                <c:pt idx="635">
                  <c:v>-42</c:v>
                </c:pt>
                <c:pt idx="636">
                  <c:v>-46</c:v>
                </c:pt>
                <c:pt idx="637">
                  <c:v>-44</c:v>
                </c:pt>
                <c:pt idx="638">
                  <c:v>-56</c:v>
                </c:pt>
                <c:pt idx="639">
                  <c:v>-64</c:v>
                </c:pt>
                <c:pt idx="640">
                  <c:v>-46</c:v>
                </c:pt>
                <c:pt idx="641">
                  <c:v>-34</c:v>
                </c:pt>
                <c:pt idx="642">
                  <c:v>-60</c:v>
                </c:pt>
                <c:pt idx="643">
                  <c:v>-84</c:v>
                </c:pt>
                <c:pt idx="644">
                  <c:v>-66</c:v>
                </c:pt>
                <c:pt idx="645">
                  <c:v>-88</c:v>
                </c:pt>
                <c:pt idx="646">
                  <c:v>-80</c:v>
                </c:pt>
                <c:pt idx="647">
                  <c:v>-70</c:v>
                </c:pt>
                <c:pt idx="648">
                  <c:v>-60</c:v>
                </c:pt>
                <c:pt idx="649">
                  <c:v>-216</c:v>
                </c:pt>
                <c:pt idx="650">
                  <c:v>-140</c:v>
                </c:pt>
                <c:pt idx="651">
                  <c:v>-136</c:v>
                </c:pt>
                <c:pt idx="652">
                  <c:v>-148</c:v>
                </c:pt>
                <c:pt idx="653">
                  <c:v>-160</c:v>
                </c:pt>
                <c:pt idx="654">
                  <c:v>-146</c:v>
                </c:pt>
                <c:pt idx="655">
                  <c:v>-134</c:v>
                </c:pt>
                <c:pt idx="656">
                  <c:v>-150</c:v>
                </c:pt>
                <c:pt idx="657">
                  <c:v>-134</c:v>
                </c:pt>
                <c:pt idx="658">
                  <c:v>-108</c:v>
                </c:pt>
                <c:pt idx="659">
                  <c:v>-170</c:v>
                </c:pt>
                <c:pt idx="660">
                  <c:v>-134</c:v>
                </c:pt>
                <c:pt idx="661">
                  <c:v>-230</c:v>
                </c:pt>
                <c:pt idx="662">
                  <c:v>-118</c:v>
                </c:pt>
                <c:pt idx="663">
                  <c:v>-114</c:v>
                </c:pt>
                <c:pt idx="664">
                  <c:v>-120</c:v>
                </c:pt>
                <c:pt idx="665">
                  <c:v>-118</c:v>
                </c:pt>
                <c:pt idx="666">
                  <c:v>-106</c:v>
                </c:pt>
                <c:pt idx="667">
                  <c:v>-134</c:v>
                </c:pt>
                <c:pt idx="668">
                  <c:v>-136</c:v>
                </c:pt>
                <c:pt idx="669">
                  <c:v>-140</c:v>
                </c:pt>
                <c:pt idx="670">
                  <c:v>-146</c:v>
                </c:pt>
                <c:pt idx="671">
                  <c:v>-130</c:v>
                </c:pt>
                <c:pt idx="672">
                  <c:v>-120</c:v>
                </c:pt>
                <c:pt idx="673">
                  <c:v>-92</c:v>
                </c:pt>
                <c:pt idx="674">
                  <c:v>-150</c:v>
                </c:pt>
                <c:pt idx="675">
                  <c:v>-132</c:v>
                </c:pt>
                <c:pt idx="676">
                  <c:v>-106</c:v>
                </c:pt>
                <c:pt idx="677">
                  <c:v>-94</c:v>
                </c:pt>
                <c:pt idx="678">
                  <c:v>-88</c:v>
                </c:pt>
                <c:pt idx="679">
                  <c:v>-94</c:v>
                </c:pt>
                <c:pt idx="680">
                  <c:v>-98</c:v>
                </c:pt>
                <c:pt idx="681">
                  <c:v>-102</c:v>
                </c:pt>
                <c:pt idx="682">
                  <c:v>-96</c:v>
                </c:pt>
                <c:pt idx="683">
                  <c:v>-82</c:v>
                </c:pt>
                <c:pt idx="684">
                  <c:v>-84</c:v>
                </c:pt>
                <c:pt idx="685">
                  <c:v>-94</c:v>
                </c:pt>
                <c:pt idx="686">
                  <c:v>-114</c:v>
                </c:pt>
                <c:pt idx="687">
                  <c:v>-156</c:v>
                </c:pt>
                <c:pt idx="688">
                  <c:v>-138</c:v>
                </c:pt>
                <c:pt idx="689">
                  <c:v>-148</c:v>
                </c:pt>
                <c:pt idx="690">
                  <c:v>-162</c:v>
                </c:pt>
                <c:pt idx="691">
                  <c:v>-164</c:v>
                </c:pt>
                <c:pt idx="692">
                  <c:v>-154</c:v>
                </c:pt>
                <c:pt idx="693">
                  <c:v>-132</c:v>
                </c:pt>
                <c:pt idx="694">
                  <c:v>-128</c:v>
                </c:pt>
                <c:pt idx="695">
                  <c:v>-94</c:v>
                </c:pt>
                <c:pt idx="696">
                  <c:v>-102</c:v>
                </c:pt>
                <c:pt idx="697">
                  <c:v>-84</c:v>
                </c:pt>
                <c:pt idx="698">
                  <c:v>-114</c:v>
                </c:pt>
                <c:pt idx="699">
                  <c:v>-130</c:v>
                </c:pt>
                <c:pt idx="700">
                  <c:v>-148</c:v>
                </c:pt>
                <c:pt idx="701">
                  <c:v>-154</c:v>
                </c:pt>
                <c:pt idx="702">
                  <c:v>-144</c:v>
                </c:pt>
                <c:pt idx="703">
                  <c:v>-136</c:v>
                </c:pt>
                <c:pt idx="704">
                  <c:v>-128</c:v>
                </c:pt>
                <c:pt idx="705">
                  <c:v>-130</c:v>
                </c:pt>
                <c:pt idx="706">
                  <c:v>-140</c:v>
                </c:pt>
                <c:pt idx="707">
                  <c:v>-130</c:v>
                </c:pt>
                <c:pt idx="708">
                  <c:v>-128</c:v>
                </c:pt>
                <c:pt idx="709">
                  <c:v>-132</c:v>
                </c:pt>
                <c:pt idx="710">
                  <c:v>-102</c:v>
                </c:pt>
                <c:pt idx="711">
                  <c:v>-94</c:v>
                </c:pt>
                <c:pt idx="712">
                  <c:v>-116</c:v>
                </c:pt>
                <c:pt idx="713">
                  <c:v>-118</c:v>
                </c:pt>
                <c:pt idx="714">
                  <c:v>-100</c:v>
                </c:pt>
                <c:pt idx="715">
                  <c:v>-90</c:v>
                </c:pt>
                <c:pt idx="716">
                  <c:v>-98</c:v>
                </c:pt>
                <c:pt idx="717">
                  <c:v>-100</c:v>
                </c:pt>
                <c:pt idx="718">
                  <c:v>-88</c:v>
                </c:pt>
                <c:pt idx="719">
                  <c:v>-70</c:v>
                </c:pt>
                <c:pt idx="720">
                  <c:v>-74</c:v>
                </c:pt>
                <c:pt idx="721">
                  <c:v>-62</c:v>
                </c:pt>
                <c:pt idx="722">
                  <c:v>-80</c:v>
                </c:pt>
                <c:pt idx="723">
                  <c:v>-78</c:v>
                </c:pt>
                <c:pt idx="724">
                  <c:v>-54</c:v>
                </c:pt>
                <c:pt idx="725">
                  <c:v>-46</c:v>
                </c:pt>
                <c:pt idx="726">
                  <c:v>-62</c:v>
                </c:pt>
                <c:pt idx="727">
                  <c:v>-84</c:v>
                </c:pt>
                <c:pt idx="728">
                  <c:v>-80</c:v>
                </c:pt>
                <c:pt idx="729">
                  <c:v>-80</c:v>
                </c:pt>
                <c:pt idx="730">
                  <c:v>-86</c:v>
                </c:pt>
                <c:pt idx="731">
                  <c:v>-78</c:v>
                </c:pt>
                <c:pt idx="732">
                  <c:v>-72</c:v>
                </c:pt>
                <c:pt idx="733">
                  <c:v>-66</c:v>
                </c:pt>
                <c:pt idx="734">
                  <c:v>-58</c:v>
                </c:pt>
                <c:pt idx="735">
                  <c:v>-44</c:v>
                </c:pt>
                <c:pt idx="736">
                  <c:v>-32</c:v>
                </c:pt>
                <c:pt idx="737">
                  <c:v>-20</c:v>
                </c:pt>
                <c:pt idx="738">
                  <c:v>-26</c:v>
                </c:pt>
                <c:pt idx="739">
                  <c:v>-14</c:v>
                </c:pt>
                <c:pt idx="740">
                  <c:v>-10</c:v>
                </c:pt>
                <c:pt idx="741">
                  <c:v>12</c:v>
                </c:pt>
                <c:pt idx="742">
                  <c:v>36</c:v>
                </c:pt>
                <c:pt idx="743">
                  <c:v>50</c:v>
                </c:pt>
                <c:pt idx="744">
                  <c:v>32</c:v>
                </c:pt>
                <c:pt idx="745">
                  <c:v>36</c:v>
                </c:pt>
                <c:pt idx="746">
                  <c:v>44</c:v>
                </c:pt>
                <c:pt idx="747">
                  <c:v>32</c:v>
                </c:pt>
                <c:pt idx="748">
                  <c:v>42</c:v>
                </c:pt>
                <c:pt idx="749">
                  <c:v>62</c:v>
                </c:pt>
                <c:pt idx="750">
                  <c:v>50</c:v>
                </c:pt>
                <c:pt idx="751">
                  <c:v>58</c:v>
                </c:pt>
                <c:pt idx="752">
                  <c:v>52</c:v>
                </c:pt>
                <c:pt idx="753">
                  <c:v>40</c:v>
                </c:pt>
                <c:pt idx="754">
                  <c:v>36</c:v>
                </c:pt>
                <c:pt idx="755">
                  <c:v>16</c:v>
                </c:pt>
                <c:pt idx="756">
                  <c:v>26</c:v>
                </c:pt>
                <c:pt idx="757">
                  <c:v>26</c:v>
                </c:pt>
                <c:pt idx="758">
                  <c:v>22</c:v>
                </c:pt>
                <c:pt idx="759">
                  <c:v>30</c:v>
                </c:pt>
                <c:pt idx="760">
                  <c:v>42</c:v>
                </c:pt>
                <c:pt idx="761">
                  <c:v>26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91477760"/>
        <c:axId val="291483648"/>
      </c:lineChart>
      <c:dateAx>
        <c:axId val="291477760"/>
        <c:scaling>
          <c:orientation val="minMax"/>
        </c:scaling>
        <c:delete val="0"/>
        <c:axPos val="b"/>
        <c:numFmt formatCode="yyyy\-mm\-dd" sourceLinked="1"/>
        <c:majorTickMark val="none"/>
        <c:minorTickMark val="none"/>
        <c:tickLblPos val="low"/>
        <c:crossAx val="291483648"/>
        <c:crosses val="autoZero"/>
        <c:auto val="1"/>
        <c:lblOffset val="100"/>
        <c:baseTimeUnit val="days"/>
      </c:dateAx>
      <c:valAx>
        <c:axId val="291483648"/>
        <c:scaling>
          <c:orientation val="minMax"/>
        </c:scaling>
        <c:delete val="0"/>
        <c:axPos val="l"/>
        <c:majorGridlines/>
        <c:numFmt formatCode="#,##0_ " sourceLinked="1"/>
        <c:majorTickMark val="none"/>
        <c:minorTickMark val="none"/>
        <c:tickLblPos val="nextTo"/>
        <c:spPr>
          <a:ln w="9525">
            <a:noFill/>
          </a:ln>
        </c:spPr>
        <c:crossAx val="291477760"/>
        <c:crosses val="autoZero"/>
        <c:crossBetween val="between"/>
      </c:valAx>
    </c:plotArea>
    <c:plotVisOnly val="1"/>
    <c:dispBlanksAs val="gap"/>
    <c:showDLblsOverMax val="0"/>
  </c:chart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 sz="1200"/>
            </a:pPr>
            <a:r>
              <a:rPr lang="zh-CN" altLang="en-US" sz="1200"/>
              <a:t>豆粕</a:t>
            </a:r>
            <a:r>
              <a:rPr lang="en-US" altLang="zh-CN" sz="1200"/>
              <a:t>5-1</a:t>
            </a:r>
            <a:endParaRPr lang="zh-CN" altLang="en-US" sz="1200"/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marker>
            <c:symbol val="none"/>
          </c:marker>
          <c:cat>
            <c:numRef>
              <c:f>套利分析!$L$39:$L$800</c:f>
              <c:numCache>
                <c:formatCode>yyyy\-mm\-dd</c:formatCode>
                <c:ptCount val="762"/>
                <c:pt idx="0">
                  <c:v>43354</c:v>
                </c:pt>
                <c:pt idx="1">
                  <c:v>43353</c:v>
                </c:pt>
                <c:pt idx="2">
                  <c:v>43350</c:v>
                </c:pt>
                <c:pt idx="3">
                  <c:v>43349</c:v>
                </c:pt>
                <c:pt idx="4">
                  <c:v>43348</c:v>
                </c:pt>
                <c:pt idx="5">
                  <c:v>43347</c:v>
                </c:pt>
                <c:pt idx="6">
                  <c:v>43346</c:v>
                </c:pt>
                <c:pt idx="7">
                  <c:v>43343</c:v>
                </c:pt>
                <c:pt idx="8">
                  <c:v>43342</c:v>
                </c:pt>
                <c:pt idx="9">
                  <c:v>43341</c:v>
                </c:pt>
                <c:pt idx="10">
                  <c:v>43340</c:v>
                </c:pt>
                <c:pt idx="11">
                  <c:v>43339</c:v>
                </c:pt>
                <c:pt idx="12">
                  <c:v>43336</c:v>
                </c:pt>
                <c:pt idx="13">
                  <c:v>43335</c:v>
                </c:pt>
                <c:pt idx="14">
                  <c:v>43334</c:v>
                </c:pt>
                <c:pt idx="15">
                  <c:v>43333</c:v>
                </c:pt>
                <c:pt idx="16">
                  <c:v>43332</c:v>
                </c:pt>
                <c:pt idx="17">
                  <c:v>43329</c:v>
                </c:pt>
                <c:pt idx="18">
                  <c:v>43328</c:v>
                </c:pt>
                <c:pt idx="19">
                  <c:v>43327</c:v>
                </c:pt>
                <c:pt idx="20">
                  <c:v>43326</c:v>
                </c:pt>
                <c:pt idx="21">
                  <c:v>43325</c:v>
                </c:pt>
                <c:pt idx="22">
                  <c:v>43322</c:v>
                </c:pt>
                <c:pt idx="23">
                  <c:v>43321</c:v>
                </c:pt>
                <c:pt idx="24">
                  <c:v>43320</c:v>
                </c:pt>
                <c:pt idx="25">
                  <c:v>43319</c:v>
                </c:pt>
                <c:pt idx="26">
                  <c:v>43318</c:v>
                </c:pt>
                <c:pt idx="27">
                  <c:v>43315</c:v>
                </c:pt>
                <c:pt idx="28">
                  <c:v>43314</c:v>
                </c:pt>
                <c:pt idx="29">
                  <c:v>43313</c:v>
                </c:pt>
                <c:pt idx="30">
                  <c:v>43312</c:v>
                </c:pt>
                <c:pt idx="31">
                  <c:v>43311</c:v>
                </c:pt>
                <c:pt idx="32">
                  <c:v>43308</c:v>
                </c:pt>
                <c:pt idx="33">
                  <c:v>43307</c:v>
                </c:pt>
                <c:pt idx="34">
                  <c:v>43306</c:v>
                </c:pt>
                <c:pt idx="35">
                  <c:v>43305</c:v>
                </c:pt>
                <c:pt idx="36">
                  <c:v>43304</c:v>
                </c:pt>
                <c:pt idx="37">
                  <c:v>43301</c:v>
                </c:pt>
                <c:pt idx="38">
                  <c:v>43300</c:v>
                </c:pt>
                <c:pt idx="39">
                  <c:v>43299</c:v>
                </c:pt>
                <c:pt idx="40">
                  <c:v>43298</c:v>
                </c:pt>
                <c:pt idx="41">
                  <c:v>43297</c:v>
                </c:pt>
                <c:pt idx="42">
                  <c:v>43294</c:v>
                </c:pt>
                <c:pt idx="43">
                  <c:v>43293</c:v>
                </c:pt>
                <c:pt idx="44">
                  <c:v>43292</c:v>
                </c:pt>
                <c:pt idx="45">
                  <c:v>43291</c:v>
                </c:pt>
                <c:pt idx="46">
                  <c:v>43290</c:v>
                </c:pt>
                <c:pt idx="47">
                  <c:v>43287</c:v>
                </c:pt>
                <c:pt idx="48">
                  <c:v>43286</c:v>
                </c:pt>
                <c:pt idx="49">
                  <c:v>43285</c:v>
                </c:pt>
                <c:pt idx="50">
                  <c:v>43284</c:v>
                </c:pt>
                <c:pt idx="51">
                  <c:v>43283</c:v>
                </c:pt>
                <c:pt idx="52">
                  <c:v>43280</c:v>
                </c:pt>
                <c:pt idx="53">
                  <c:v>43279</c:v>
                </c:pt>
                <c:pt idx="54">
                  <c:v>43278</c:v>
                </c:pt>
                <c:pt idx="55">
                  <c:v>43277</c:v>
                </c:pt>
                <c:pt idx="56">
                  <c:v>43276</c:v>
                </c:pt>
                <c:pt idx="57">
                  <c:v>43273</c:v>
                </c:pt>
                <c:pt idx="58">
                  <c:v>43272</c:v>
                </c:pt>
                <c:pt idx="59">
                  <c:v>43271</c:v>
                </c:pt>
                <c:pt idx="60">
                  <c:v>43270</c:v>
                </c:pt>
                <c:pt idx="61">
                  <c:v>43266</c:v>
                </c:pt>
                <c:pt idx="62">
                  <c:v>43265</c:v>
                </c:pt>
                <c:pt idx="63">
                  <c:v>43264</c:v>
                </c:pt>
                <c:pt idx="64">
                  <c:v>43263</c:v>
                </c:pt>
                <c:pt idx="65">
                  <c:v>43262</c:v>
                </c:pt>
                <c:pt idx="66">
                  <c:v>43259</c:v>
                </c:pt>
                <c:pt idx="67">
                  <c:v>43258</c:v>
                </c:pt>
                <c:pt idx="68">
                  <c:v>43257</c:v>
                </c:pt>
                <c:pt idx="69">
                  <c:v>43256</c:v>
                </c:pt>
                <c:pt idx="70">
                  <c:v>43255</c:v>
                </c:pt>
                <c:pt idx="71">
                  <c:v>43252</c:v>
                </c:pt>
                <c:pt idx="72">
                  <c:v>43251</c:v>
                </c:pt>
                <c:pt idx="73">
                  <c:v>43250</c:v>
                </c:pt>
                <c:pt idx="74">
                  <c:v>43249</c:v>
                </c:pt>
                <c:pt idx="75">
                  <c:v>43248</c:v>
                </c:pt>
                <c:pt idx="76">
                  <c:v>43245</c:v>
                </c:pt>
                <c:pt idx="77">
                  <c:v>43244</c:v>
                </c:pt>
                <c:pt idx="78">
                  <c:v>43243</c:v>
                </c:pt>
                <c:pt idx="79">
                  <c:v>43242</c:v>
                </c:pt>
                <c:pt idx="80">
                  <c:v>43241</c:v>
                </c:pt>
                <c:pt idx="81">
                  <c:v>43238</c:v>
                </c:pt>
                <c:pt idx="82">
                  <c:v>43237</c:v>
                </c:pt>
                <c:pt idx="83">
                  <c:v>43236</c:v>
                </c:pt>
                <c:pt idx="84">
                  <c:v>43235</c:v>
                </c:pt>
                <c:pt idx="85">
                  <c:v>43234</c:v>
                </c:pt>
                <c:pt idx="86">
                  <c:v>43231</c:v>
                </c:pt>
                <c:pt idx="87">
                  <c:v>43230</c:v>
                </c:pt>
                <c:pt idx="88">
                  <c:v>43229</c:v>
                </c:pt>
                <c:pt idx="89">
                  <c:v>43228</c:v>
                </c:pt>
                <c:pt idx="90">
                  <c:v>43227</c:v>
                </c:pt>
                <c:pt idx="91">
                  <c:v>43224</c:v>
                </c:pt>
                <c:pt idx="92">
                  <c:v>43223</c:v>
                </c:pt>
                <c:pt idx="93">
                  <c:v>43222</c:v>
                </c:pt>
                <c:pt idx="94">
                  <c:v>43217</c:v>
                </c:pt>
                <c:pt idx="95">
                  <c:v>43216</c:v>
                </c:pt>
                <c:pt idx="96">
                  <c:v>43215</c:v>
                </c:pt>
                <c:pt idx="97">
                  <c:v>43214</c:v>
                </c:pt>
                <c:pt idx="98">
                  <c:v>43213</c:v>
                </c:pt>
                <c:pt idx="99">
                  <c:v>43210</c:v>
                </c:pt>
                <c:pt idx="100">
                  <c:v>43209</c:v>
                </c:pt>
                <c:pt idx="101">
                  <c:v>43208</c:v>
                </c:pt>
                <c:pt idx="102">
                  <c:v>43207</c:v>
                </c:pt>
                <c:pt idx="103">
                  <c:v>43206</c:v>
                </c:pt>
                <c:pt idx="104">
                  <c:v>43203</c:v>
                </c:pt>
                <c:pt idx="105">
                  <c:v>43202</c:v>
                </c:pt>
                <c:pt idx="106">
                  <c:v>43201</c:v>
                </c:pt>
                <c:pt idx="107">
                  <c:v>43200</c:v>
                </c:pt>
                <c:pt idx="108">
                  <c:v>43199</c:v>
                </c:pt>
                <c:pt idx="109">
                  <c:v>43194</c:v>
                </c:pt>
                <c:pt idx="110">
                  <c:v>43193</c:v>
                </c:pt>
                <c:pt idx="111">
                  <c:v>43192</c:v>
                </c:pt>
                <c:pt idx="112">
                  <c:v>43189</c:v>
                </c:pt>
                <c:pt idx="113">
                  <c:v>43188</c:v>
                </c:pt>
                <c:pt idx="114">
                  <c:v>43187</c:v>
                </c:pt>
                <c:pt idx="115">
                  <c:v>43186</c:v>
                </c:pt>
                <c:pt idx="116">
                  <c:v>43185</c:v>
                </c:pt>
                <c:pt idx="117">
                  <c:v>43182</c:v>
                </c:pt>
                <c:pt idx="118">
                  <c:v>43181</c:v>
                </c:pt>
                <c:pt idx="119">
                  <c:v>43180</c:v>
                </c:pt>
                <c:pt idx="120">
                  <c:v>43179</c:v>
                </c:pt>
                <c:pt idx="121">
                  <c:v>43178</c:v>
                </c:pt>
                <c:pt idx="122">
                  <c:v>43175</c:v>
                </c:pt>
                <c:pt idx="123">
                  <c:v>43174</c:v>
                </c:pt>
                <c:pt idx="124">
                  <c:v>43173</c:v>
                </c:pt>
                <c:pt idx="125">
                  <c:v>43172</c:v>
                </c:pt>
                <c:pt idx="126">
                  <c:v>43171</c:v>
                </c:pt>
                <c:pt idx="127">
                  <c:v>43168</c:v>
                </c:pt>
                <c:pt idx="128">
                  <c:v>43167</c:v>
                </c:pt>
                <c:pt idx="129">
                  <c:v>43166</c:v>
                </c:pt>
                <c:pt idx="130">
                  <c:v>43165</c:v>
                </c:pt>
                <c:pt idx="131">
                  <c:v>43164</c:v>
                </c:pt>
                <c:pt idx="132">
                  <c:v>43161</c:v>
                </c:pt>
                <c:pt idx="133">
                  <c:v>43160</c:v>
                </c:pt>
                <c:pt idx="134">
                  <c:v>43159</c:v>
                </c:pt>
                <c:pt idx="135">
                  <c:v>43158</c:v>
                </c:pt>
                <c:pt idx="136">
                  <c:v>43157</c:v>
                </c:pt>
                <c:pt idx="137">
                  <c:v>43154</c:v>
                </c:pt>
                <c:pt idx="138">
                  <c:v>43153</c:v>
                </c:pt>
                <c:pt idx="139">
                  <c:v>43145</c:v>
                </c:pt>
                <c:pt idx="140">
                  <c:v>43144</c:v>
                </c:pt>
                <c:pt idx="141">
                  <c:v>43143</c:v>
                </c:pt>
                <c:pt idx="142">
                  <c:v>43140</c:v>
                </c:pt>
                <c:pt idx="143">
                  <c:v>43139</c:v>
                </c:pt>
                <c:pt idx="144">
                  <c:v>43138</c:v>
                </c:pt>
                <c:pt idx="145">
                  <c:v>43137</c:v>
                </c:pt>
                <c:pt idx="146">
                  <c:v>43136</c:v>
                </c:pt>
                <c:pt idx="147">
                  <c:v>43133</c:v>
                </c:pt>
                <c:pt idx="148">
                  <c:v>43132</c:v>
                </c:pt>
                <c:pt idx="149">
                  <c:v>43131</c:v>
                </c:pt>
                <c:pt idx="150">
                  <c:v>43130</c:v>
                </c:pt>
                <c:pt idx="151">
                  <c:v>43129</c:v>
                </c:pt>
                <c:pt idx="152">
                  <c:v>43126</c:v>
                </c:pt>
                <c:pt idx="153">
                  <c:v>43125</c:v>
                </c:pt>
                <c:pt idx="154">
                  <c:v>43124</c:v>
                </c:pt>
                <c:pt idx="155">
                  <c:v>43123</c:v>
                </c:pt>
                <c:pt idx="156">
                  <c:v>43122</c:v>
                </c:pt>
                <c:pt idx="157">
                  <c:v>43119</c:v>
                </c:pt>
                <c:pt idx="158">
                  <c:v>43118</c:v>
                </c:pt>
                <c:pt idx="159">
                  <c:v>43117</c:v>
                </c:pt>
                <c:pt idx="160">
                  <c:v>43116</c:v>
                </c:pt>
                <c:pt idx="161">
                  <c:v>43115</c:v>
                </c:pt>
                <c:pt idx="162">
                  <c:v>43112</c:v>
                </c:pt>
                <c:pt idx="163">
                  <c:v>43111</c:v>
                </c:pt>
                <c:pt idx="164">
                  <c:v>43110</c:v>
                </c:pt>
                <c:pt idx="165">
                  <c:v>43109</c:v>
                </c:pt>
                <c:pt idx="166">
                  <c:v>43108</c:v>
                </c:pt>
                <c:pt idx="167">
                  <c:v>43105</c:v>
                </c:pt>
                <c:pt idx="168">
                  <c:v>43104</c:v>
                </c:pt>
                <c:pt idx="169">
                  <c:v>43103</c:v>
                </c:pt>
                <c:pt idx="170">
                  <c:v>43102</c:v>
                </c:pt>
                <c:pt idx="171">
                  <c:v>43098</c:v>
                </c:pt>
                <c:pt idx="172">
                  <c:v>43097</c:v>
                </c:pt>
                <c:pt idx="173">
                  <c:v>43096</c:v>
                </c:pt>
                <c:pt idx="174">
                  <c:v>43095</c:v>
                </c:pt>
                <c:pt idx="175">
                  <c:v>43094</c:v>
                </c:pt>
                <c:pt idx="176">
                  <c:v>43091</c:v>
                </c:pt>
                <c:pt idx="177">
                  <c:v>43090</c:v>
                </c:pt>
                <c:pt idx="178">
                  <c:v>43089</c:v>
                </c:pt>
                <c:pt idx="179">
                  <c:v>43088</c:v>
                </c:pt>
                <c:pt idx="180">
                  <c:v>43087</c:v>
                </c:pt>
                <c:pt idx="181">
                  <c:v>43084</c:v>
                </c:pt>
                <c:pt idx="182">
                  <c:v>43083</c:v>
                </c:pt>
                <c:pt idx="183">
                  <c:v>43082</c:v>
                </c:pt>
                <c:pt idx="184">
                  <c:v>43081</c:v>
                </c:pt>
                <c:pt idx="185">
                  <c:v>43080</c:v>
                </c:pt>
                <c:pt idx="186">
                  <c:v>43077</c:v>
                </c:pt>
                <c:pt idx="187">
                  <c:v>43076</c:v>
                </c:pt>
                <c:pt idx="188">
                  <c:v>43075</c:v>
                </c:pt>
                <c:pt idx="189">
                  <c:v>43074</c:v>
                </c:pt>
                <c:pt idx="190">
                  <c:v>43073</c:v>
                </c:pt>
                <c:pt idx="191">
                  <c:v>43070</c:v>
                </c:pt>
                <c:pt idx="192">
                  <c:v>43069</c:v>
                </c:pt>
                <c:pt idx="193">
                  <c:v>43068</c:v>
                </c:pt>
                <c:pt idx="194">
                  <c:v>43067</c:v>
                </c:pt>
                <c:pt idx="195">
                  <c:v>43066</c:v>
                </c:pt>
                <c:pt idx="196">
                  <c:v>43063</c:v>
                </c:pt>
                <c:pt idx="197">
                  <c:v>43062</c:v>
                </c:pt>
                <c:pt idx="198">
                  <c:v>43061</c:v>
                </c:pt>
                <c:pt idx="199">
                  <c:v>43060</c:v>
                </c:pt>
                <c:pt idx="200">
                  <c:v>43059</c:v>
                </c:pt>
                <c:pt idx="201">
                  <c:v>43056</c:v>
                </c:pt>
                <c:pt idx="202">
                  <c:v>43055</c:v>
                </c:pt>
                <c:pt idx="203">
                  <c:v>43054</c:v>
                </c:pt>
                <c:pt idx="204">
                  <c:v>43053</c:v>
                </c:pt>
                <c:pt idx="205">
                  <c:v>43052</c:v>
                </c:pt>
                <c:pt idx="206">
                  <c:v>43049</c:v>
                </c:pt>
                <c:pt idx="207">
                  <c:v>43048</c:v>
                </c:pt>
                <c:pt idx="208">
                  <c:v>43047</c:v>
                </c:pt>
                <c:pt idx="209">
                  <c:v>43046</c:v>
                </c:pt>
                <c:pt idx="210">
                  <c:v>43045</c:v>
                </c:pt>
                <c:pt idx="211">
                  <c:v>43042</c:v>
                </c:pt>
                <c:pt idx="212">
                  <c:v>43041</c:v>
                </c:pt>
                <c:pt idx="213">
                  <c:v>43040</c:v>
                </c:pt>
                <c:pt idx="214">
                  <c:v>43039</c:v>
                </c:pt>
                <c:pt idx="215">
                  <c:v>43038</c:v>
                </c:pt>
                <c:pt idx="216">
                  <c:v>43035</c:v>
                </c:pt>
                <c:pt idx="217">
                  <c:v>43034</c:v>
                </c:pt>
                <c:pt idx="218">
                  <c:v>43033</c:v>
                </c:pt>
                <c:pt idx="219">
                  <c:v>43032</c:v>
                </c:pt>
                <c:pt idx="220">
                  <c:v>43031</c:v>
                </c:pt>
                <c:pt idx="221">
                  <c:v>43028</c:v>
                </c:pt>
                <c:pt idx="222">
                  <c:v>43027</c:v>
                </c:pt>
                <c:pt idx="223">
                  <c:v>43026</c:v>
                </c:pt>
                <c:pt idx="224">
                  <c:v>43025</c:v>
                </c:pt>
                <c:pt idx="225">
                  <c:v>43024</c:v>
                </c:pt>
                <c:pt idx="226">
                  <c:v>43021</c:v>
                </c:pt>
                <c:pt idx="227">
                  <c:v>43020</c:v>
                </c:pt>
                <c:pt idx="228">
                  <c:v>43019</c:v>
                </c:pt>
                <c:pt idx="229">
                  <c:v>43018</c:v>
                </c:pt>
                <c:pt idx="230">
                  <c:v>43017</c:v>
                </c:pt>
                <c:pt idx="231">
                  <c:v>43007</c:v>
                </c:pt>
                <c:pt idx="232">
                  <c:v>43006</c:v>
                </c:pt>
                <c:pt idx="233">
                  <c:v>43005</c:v>
                </c:pt>
                <c:pt idx="234">
                  <c:v>43004</c:v>
                </c:pt>
                <c:pt idx="235">
                  <c:v>43003</c:v>
                </c:pt>
                <c:pt idx="236">
                  <c:v>43000</c:v>
                </c:pt>
                <c:pt idx="237">
                  <c:v>42999</c:v>
                </c:pt>
                <c:pt idx="238">
                  <c:v>42998</c:v>
                </c:pt>
                <c:pt idx="239">
                  <c:v>42997</c:v>
                </c:pt>
                <c:pt idx="240">
                  <c:v>42996</c:v>
                </c:pt>
                <c:pt idx="241">
                  <c:v>42993</c:v>
                </c:pt>
                <c:pt idx="242">
                  <c:v>42992</c:v>
                </c:pt>
                <c:pt idx="243">
                  <c:v>42991</c:v>
                </c:pt>
                <c:pt idx="244">
                  <c:v>42990</c:v>
                </c:pt>
                <c:pt idx="245">
                  <c:v>42989</c:v>
                </c:pt>
                <c:pt idx="246">
                  <c:v>42986</c:v>
                </c:pt>
                <c:pt idx="247">
                  <c:v>42985</c:v>
                </c:pt>
                <c:pt idx="248">
                  <c:v>42984</c:v>
                </c:pt>
                <c:pt idx="249">
                  <c:v>42983</c:v>
                </c:pt>
                <c:pt idx="250">
                  <c:v>42982</c:v>
                </c:pt>
                <c:pt idx="251">
                  <c:v>42979</c:v>
                </c:pt>
                <c:pt idx="252">
                  <c:v>42978</c:v>
                </c:pt>
                <c:pt idx="253">
                  <c:v>42977</c:v>
                </c:pt>
                <c:pt idx="254">
                  <c:v>42976</c:v>
                </c:pt>
                <c:pt idx="255">
                  <c:v>42975</c:v>
                </c:pt>
                <c:pt idx="256">
                  <c:v>42972</c:v>
                </c:pt>
                <c:pt idx="257">
                  <c:v>42971</c:v>
                </c:pt>
                <c:pt idx="258">
                  <c:v>42970</c:v>
                </c:pt>
                <c:pt idx="259">
                  <c:v>42969</c:v>
                </c:pt>
                <c:pt idx="260">
                  <c:v>42968</c:v>
                </c:pt>
                <c:pt idx="261">
                  <c:v>42965</c:v>
                </c:pt>
                <c:pt idx="262">
                  <c:v>42964</c:v>
                </c:pt>
                <c:pt idx="263">
                  <c:v>42963</c:v>
                </c:pt>
                <c:pt idx="264">
                  <c:v>42962</c:v>
                </c:pt>
                <c:pt idx="265">
                  <c:v>42961</c:v>
                </c:pt>
                <c:pt idx="266">
                  <c:v>42958</c:v>
                </c:pt>
                <c:pt idx="267">
                  <c:v>42957</c:v>
                </c:pt>
                <c:pt idx="268">
                  <c:v>42956</c:v>
                </c:pt>
                <c:pt idx="269">
                  <c:v>42955</c:v>
                </c:pt>
                <c:pt idx="270">
                  <c:v>42954</c:v>
                </c:pt>
                <c:pt idx="271">
                  <c:v>42951</c:v>
                </c:pt>
                <c:pt idx="272">
                  <c:v>42950</c:v>
                </c:pt>
                <c:pt idx="273">
                  <c:v>42949</c:v>
                </c:pt>
                <c:pt idx="274">
                  <c:v>42948</c:v>
                </c:pt>
                <c:pt idx="275">
                  <c:v>42947</c:v>
                </c:pt>
                <c:pt idx="276">
                  <c:v>42944</c:v>
                </c:pt>
                <c:pt idx="277">
                  <c:v>42943</c:v>
                </c:pt>
                <c:pt idx="278">
                  <c:v>42942</c:v>
                </c:pt>
                <c:pt idx="279">
                  <c:v>42941</c:v>
                </c:pt>
                <c:pt idx="280">
                  <c:v>42940</c:v>
                </c:pt>
                <c:pt idx="281">
                  <c:v>42937</c:v>
                </c:pt>
                <c:pt idx="282">
                  <c:v>42936</c:v>
                </c:pt>
                <c:pt idx="283">
                  <c:v>42935</c:v>
                </c:pt>
                <c:pt idx="284">
                  <c:v>42934</c:v>
                </c:pt>
                <c:pt idx="285">
                  <c:v>42933</c:v>
                </c:pt>
                <c:pt idx="286">
                  <c:v>42930</c:v>
                </c:pt>
                <c:pt idx="287">
                  <c:v>42929</c:v>
                </c:pt>
                <c:pt idx="288">
                  <c:v>42928</c:v>
                </c:pt>
                <c:pt idx="289">
                  <c:v>42927</c:v>
                </c:pt>
                <c:pt idx="290">
                  <c:v>42926</c:v>
                </c:pt>
                <c:pt idx="291">
                  <c:v>42923</c:v>
                </c:pt>
                <c:pt idx="292">
                  <c:v>42922</c:v>
                </c:pt>
                <c:pt idx="293">
                  <c:v>42921</c:v>
                </c:pt>
                <c:pt idx="294">
                  <c:v>42920</c:v>
                </c:pt>
                <c:pt idx="295">
                  <c:v>42919</c:v>
                </c:pt>
                <c:pt idx="296">
                  <c:v>42916</c:v>
                </c:pt>
                <c:pt idx="297">
                  <c:v>42915</c:v>
                </c:pt>
                <c:pt idx="298">
                  <c:v>42914</c:v>
                </c:pt>
                <c:pt idx="299">
                  <c:v>42913</c:v>
                </c:pt>
                <c:pt idx="300">
                  <c:v>42912</c:v>
                </c:pt>
                <c:pt idx="301">
                  <c:v>42909</c:v>
                </c:pt>
                <c:pt idx="302">
                  <c:v>42908</c:v>
                </c:pt>
                <c:pt idx="303">
                  <c:v>42907</c:v>
                </c:pt>
                <c:pt idx="304">
                  <c:v>42906</c:v>
                </c:pt>
                <c:pt idx="305">
                  <c:v>42905</c:v>
                </c:pt>
                <c:pt idx="306">
                  <c:v>42902</c:v>
                </c:pt>
                <c:pt idx="307">
                  <c:v>42901</c:v>
                </c:pt>
                <c:pt idx="308">
                  <c:v>42900</c:v>
                </c:pt>
                <c:pt idx="309">
                  <c:v>42899</c:v>
                </c:pt>
                <c:pt idx="310">
                  <c:v>42898</c:v>
                </c:pt>
                <c:pt idx="311">
                  <c:v>42895</c:v>
                </c:pt>
                <c:pt idx="312">
                  <c:v>42894</c:v>
                </c:pt>
                <c:pt idx="313">
                  <c:v>42893</c:v>
                </c:pt>
                <c:pt idx="314">
                  <c:v>42892</c:v>
                </c:pt>
                <c:pt idx="315">
                  <c:v>42891</c:v>
                </c:pt>
                <c:pt idx="316">
                  <c:v>42888</c:v>
                </c:pt>
                <c:pt idx="317">
                  <c:v>42887</c:v>
                </c:pt>
                <c:pt idx="318">
                  <c:v>42886</c:v>
                </c:pt>
                <c:pt idx="319">
                  <c:v>42881</c:v>
                </c:pt>
                <c:pt idx="320">
                  <c:v>42880</c:v>
                </c:pt>
                <c:pt idx="321">
                  <c:v>42879</c:v>
                </c:pt>
                <c:pt idx="322">
                  <c:v>42878</c:v>
                </c:pt>
                <c:pt idx="323">
                  <c:v>42877</c:v>
                </c:pt>
                <c:pt idx="324">
                  <c:v>42874</c:v>
                </c:pt>
                <c:pt idx="325">
                  <c:v>42873</c:v>
                </c:pt>
                <c:pt idx="326">
                  <c:v>42872</c:v>
                </c:pt>
                <c:pt idx="327">
                  <c:v>42871</c:v>
                </c:pt>
                <c:pt idx="328">
                  <c:v>42870</c:v>
                </c:pt>
                <c:pt idx="329">
                  <c:v>42867</c:v>
                </c:pt>
                <c:pt idx="330">
                  <c:v>42866</c:v>
                </c:pt>
                <c:pt idx="331">
                  <c:v>42865</c:v>
                </c:pt>
                <c:pt idx="332">
                  <c:v>42864</c:v>
                </c:pt>
                <c:pt idx="333">
                  <c:v>42863</c:v>
                </c:pt>
                <c:pt idx="334">
                  <c:v>42860</c:v>
                </c:pt>
                <c:pt idx="335">
                  <c:v>42859</c:v>
                </c:pt>
                <c:pt idx="336">
                  <c:v>42858</c:v>
                </c:pt>
                <c:pt idx="337">
                  <c:v>42857</c:v>
                </c:pt>
                <c:pt idx="338">
                  <c:v>42853</c:v>
                </c:pt>
                <c:pt idx="339">
                  <c:v>42852</c:v>
                </c:pt>
                <c:pt idx="340">
                  <c:v>42851</c:v>
                </c:pt>
                <c:pt idx="341">
                  <c:v>42850</c:v>
                </c:pt>
                <c:pt idx="342">
                  <c:v>42849</c:v>
                </c:pt>
                <c:pt idx="343">
                  <c:v>42846</c:v>
                </c:pt>
                <c:pt idx="344">
                  <c:v>42845</c:v>
                </c:pt>
                <c:pt idx="345">
                  <c:v>42844</c:v>
                </c:pt>
                <c:pt idx="346">
                  <c:v>42843</c:v>
                </c:pt>
                <c:pt idx="347">
                  <c:v>42842</c:v>
                </c:pt>
                <c:pt idx="348">
                  <c:v>42839</c:v>
                </c:pt>
                <c:pt idx="349">
                  <c:v>42838</c:v>
                </c:pt>
                <c:pt idx="350">
                  <c:v>42837</c:v>
                </c:pt>
                <c:pt idx="351">
                  <c:v>42836</c:v>
                </c:pt>
                <c:pt idx="352">
                  <c:v>42835</c:v>
                </c:pt>
                <c:pt idx="353">
                  <c:v>42832</c:v>
                </c:pt>
                <c:pt idx="354">
                  <c:v>42831</c:v>
                </c:pt>
                <c:pt idx="355">
                  <c:v>42830</c:v>
                </c:pt>
                <c:pt idx="356">
                  <c:v>42825</c:v>
                </c:pt>
                <c:pt idx="357">
                  <c:v>42824</c:v>
                </c:pt>
                <c:pt idx="358">
                  <c:v>42823</c:v>
                </c:pt>
                <c:pt idx="359">
                  <c:v>42822</c:v>
                </c:pt>
                <c:pt idx="360">
                  <c:v>42821</c:v>
                </c:pt>
                <c:pt idx="361">
                  <c:v>42818</c:v>
                </c:pt>
                <c:pt idx="362">
                  <c:v>42817</c:v>
                </c:pt>
                <c:pt idx="363">
                  <c:v>42816</c:v>
                </c:pt>
                <c:pt idx="364">
                  <c:v>42815</c:v>
                </c:pt>
                <c:pt idx="365">
                  <c:v>42814</c:v>
                </c:pt>
                <c:pt idx="366">
                  <c:v>42811</c:v>
                </c:pt>
                <c:pt idx="367">
                  <c:v>42810</c:v>
                </c:pt>
                <c:pt idx="368">
                  <c:v>42809</c:v>
                </c:pt>
                <c:pt idx="369">
                  <c:v>42808</c:v>
                </c:pt>
                <c:pt idx="370">
                  <c:v>42807</c:v>
                </c:pt>
                <c:pt idx="371">
                  <c:v>42804</c:v>
                </c:pt>
                <c:pt idx="372">
                  <c:v>42803</c:v>
                </c:pt>
                <c:pt idx="373">
                  <c:v>42802</c:v>
                </c:pt>
                <c:pt idx="374">
                  <c:v>42801</c:v>
                </c:pt>
                <c:pt idx="375">
                  <c:v>42800</c:v>
                </c:pt>
                <c:pt idx="376">
                  <c:v>42797</c:v>
                </c:pt>
                <c:pt idx="377">
                  <c:v>42796</c:v>
                </c:pt>
                <c:pt idx="378">
                  <c:v>42795</c:v>
                </c:pt>
                <c:pt idx="379">
                  <c:v>42794</c:v>
                </c:pt>
                <c:pt idx="380">
                  <c:v>42793</c:v>
                </c:pt>
                <c:pt idx="381">
                  <c:v>42790</c:v>
                </c:pt>
                <c:pt idx="382">
                  <c:v>42789</c:v>
                </c:pt>
                <c:pt idx="383">
                  <c:v>42788</c:v>
                </c:pt>
                <c:pt idx="384">
                  <c:v>42787</c:v>
                </c:pt>
                <c:pt idx="385">
                  <c:v>42786</c:v>
                </c:pt>
                <c:pt idx="386">
                  <c:v>42783</c:v>
                </c:pt>
                <c:pt idx="387">
                  <c:v>42782</c:v>
                </c:pt>
                <c:pt idx="388">
                  <c:v>42781</c:v>
                </c:pt>
                <c:pt idx="389">
                  <c:v>42780</c:v>
                </c:pt>
                <c:pt idx="390">
                  <c:v>42779</c:v>
                </c:pt>
                <c:pt idx="391">
                  <c:v>42776</c:v>
                </c:pt>
                <c:pt idx="392">
                  <c:v>42775</c:v>
                </c:pt>
                <c:pt idx="393">
                  <c:v>42774</c:v>
                </c:pt>
                <c:pt idx="394">
                  <c:v>42773</c:v>
                </c:pt>
                <c:pt idx="395">
                  <c:v>42772</c:v>
                </c:pt>
                <c:pt idx="396">
                  <c:v>42769</c:v>
                </c:pt>
                <c:pt idx="397">
                  <c:v>42761</c:v>
                </c:pt>
                <c:pt idx="398">
                  <c:v>42760</c:v>
                </c:pt>
                <c:pt idx="399">
                  <c:v>42759</c:v>
                </c:pt>
                <c:pt idx="400">
                  <c:v>42758</c:v>
                </c:pt>
                <c:pt idx="401">
                  <c:v>42755</c:v>
                </c:pt>
                <c:pt idx="402">
                  <c:v>42754</c:v>
                </c:pt>
                <c:pt idx="403">
                  <c:v>42753</c:v>
                </c:pt>
                <c:pt idx="404">
                  <c:v>42752</c:v>
                </c:pt>
                <c:pt idx="405">
                  <c:v>42751</c:v>
                </c:pt>
                <c:pt idx="406">
                  <c:v>42748</c:v>
                </c:pt>
                <c:pt idx="407">
                  <c:v>42747</c:v>
                </c:pt>
                <c:pt idx="408">
                  <c:v>42746</c:v>
                </c:pt>
                <c:pt idx="409">
                  <c:v>42745</c:v>
                </c:pt>
                <c:pt idx="410">
                  <c:v>42744</c:v>
                </c:pt>
                <c:pt idx="411">
                  <c:v>42741</c:v>
                </c:pt>
                <c:pt idx="412">
                  <c:v>42740</c:v>
                </c:pt>
                <c:pt idx="413">
                  <c:v>42739</c:v>
                </c:pt>
                <c:pt idx="414">
                  <c:v>42738</c:v>
                </c:pt>
                <c:pt idx="415">
                  <c:v>42734</c:v>
                </c:pt>
                <c:pt idx="416">
                  <c:v>42733</c:v>
                </c:pt>
                <c:pt idx="417">
                  <c:v>42732</c:v>
                </c:pt>
                <c:pt idx="418">
                  <c:v>42731</c:v>
                </c:pt>
                <c:pt idx="419">
                  <c:v>42730</c:v>
                </c:pt>
                <c:pt idx="420">
                  <c:v>42727</c:v>
                </c:pt>
                <c:pt idx="421">
                  <c:v>42726</c:v>
                </c:pt>
                <c:pt idx="422">
                  <c:v>42725</c:v>
                </c:pt>
                <c:pt idx="423">
                  <c:v>42724</c:v>
                </c:pt>
                <c:pt idx="424">
                  <c:v>42723</c:v>
                </c:pt>
                <c:pt idx="425">
                  <c:v>42720</c:v>
                </c:pt>
                <c:pt idx="426">
                  <c:v>42719</c:v>
                </c:pt>
                <c:pt idx="427">
                  <c:v>42718</c:v>
                </c:pt>
                <c:pt idx="428">
                  <c:v>42717</c:v>
                </c:pt>
                <c:pt idx="429">
                  <c:v>42716</c:v>
                </c:pt>
                <c:pt idx="430">
                  <c:v>42713</c:v>
                </c:pt>
                <c:pt idx="431">
                  <c:v>42712</c:v>
                </c:pt>
                <c:pt idx="432">
                  <c:v>42711</c:v>
                </c:pt>
                <c:pt idx="433">
                  <c:v>42710</c:v>
                </c:pt>
                <c:pt idx="434">
                  <c:v>42709</c:v>
                </c:pt>
                <c:pt idx="435">
                  <c:v>42706</c:v>
                </c:pt>
                <c:pt idx="436">
                  <c:v>42705</c:v>
                </c:pt>
                <c:pt idx="437">
                  <c:v>42704</c:v>
                </c:pt>
                <c:pt idx="438">
                  <c:v>42703</c:v>
                </c:pt>
                <c:pt idx="439">
                  <c:v>42702</c:v>
                </c:pt>
                <c:pt idx="440">
                  <c:v>42699</c:v>
                </c:pt>
                <c:pt idx="441">
                  <c:v>42698</c:v>
                </c:pt>
                <c:pt idx="442">
                  <c:v>42697</c:v>
                </c:pt>
                <c:pt idx="443">
                  <c:v>42696</c:v>
                </c:pt>
                <c:pt idx="444">
                  <c:v>42695</c:v>
                </c:pt>
                <c:pt idx="445">
                  <c:v>42692</c:v>
                </c:pt>
                <c:pt idx="446">
                  <c:v>42691</c:v>
                </c:pt>
                <c:pt idx="447">
                  <c:v>42690</c:v>
                </c:pt>
                <c:pt idx="448">
                  <c:v>42689</c:v>
                </c:pt>
                <c:pt idx="449">
                  <c:v>42688</c:v>
                </c:pt>
                <c:pt idx="450">
                  <c:v>42685</c:v>
                </c:pt>
                <c:pt idx="451">
                  <c:v>42684</c:v>
                </c:pt>
                <c:pt idx="452">
                  <c:v>42683</c:v>
                </c:pt>
                <c:pt idx="453">
                  <c:v>42682</c:v>
                </c:pt>
                <c:pt idx="454">
                  <c:v>42681</c:v>
                </c:pt>
                <c:pt idx="455">
                  <c:v>42678</c:v>
                </c:pt>
                <c:pt idx="456">
                  <c:v>42677</c:v>
                </c:pt>
                <c:pt idx="457">
                  <c:v>42676</c:v>
                </c:pt>
                <c:pt idx="458">
                  <c:v>42675</c:v>
                </c:pt>
                <c:pt idx="459">
                  <c:v>42674</c:v>
                </c:pt>
                <c:pt idx="460">
                  <c:v>42671</c:v>
                </c:pt>
                <c:pt idx="461">
                  <c:v>42670</c:v>
                </c:pt>
                <c:pt idx="462">
                  <c:v>42669</c:v>
                </c:pt>
                <c:pt idx="463">
                  <c:v>42668</c:v>
                </c:pt>
                <c:pt idx="464">
                  <c:v>42667</c:v>
                </c:pt>
                <c:pt idx="465">
                  <c:v>42664</c:v>
                </c:pt>
                <c:pt idx="466">
                  <c:v>42663</c:v>
                </c:pt>
                <c:pt idx="467">
                  <c:v>42662</c:v>
                </c:pt>
                <c:pt idx="468">
                  <c:v>42661</c:v>
                </c:pt>
                <c:pt idx="469">
                  <c:v>42660</c:v>
                </c:pt>
                <c:pt idx="470">
                  <c:v>42657</c:v>
                </c:pt>
                <c:pt idx="471">
                  <c:v>42656</c:v>
                </c:pt>
                <c:pt idx="472">
                  <c:v>42655</c:v>
                </c:pt>
                <c:pt idx="473">
                  <c:v>42654</c:v>
                </c:pt>
                <c:pt idx="474">
                  <c:v>42653</c:v>
                </c:pt>
                <c:pt idx="475">
                  <c:v>42643</c:v>
                </c:pt>
                <c:pt idx="476">
                  <c:v>42642</c:v>
                </c:pt>
                <c:pt idx="477">
                  <c:v>42641</c:v>
                </c:pt>
                <c:pt idx="478">
                  <c:v>42640</c:v>
                </c:pt>
                <c:pt idx="479">
                  <c:v>42639</c:v>
                </c:pt>
                <c:pt idx="480">
                  <c:v>42636</c:v>
                </c:pt>
                <c:pt idx="481">
                  <c:v>42635</c:v>
                </c:pt>
                <c:pt idx="482">
                  <c:v>42634</c:v>
                </c:pt>
                <c:pt idx="483">
                  <c:v>42633</c:v>
                </c:pt>
                <c:pt idx="484">
                  <c:v>42632</c:v>
                </c:pt>
                <c:pt idx="485">
                  <c:v>42627</c:v>
                </c:pt>
                <c:pt idx="486">
                  <c:v>42626</c:v>
                </c:pt>
                <c:pt idx="487">
                  <c:v>42625</c:v>
                </c:pt>
                <c:pt idx="488">
                  <c:v>42622</c:v>
                </c:pt>
                <c:pt idx="489">
                  <c:v>42621</c:v>
                </c:pt>
                <c:pt idx="490">
                  <c:v>42620</c:v>
                </c:pt>
                <c:pt idx="491">
                  <c:v>42619</c:v>
                </c:pt>
                <c:pt idx="492">
                  <c:v>42618</c:v>
                </c:pt>
                <c:pt idx="493">
                  <c:v>42615</c:v>
                </c:pt>
                <c:pt idx="494">
                  <c:v>42614</c:v>
                </c:pt>
                <c:pt idx="495">
                  <c:v>42613</c:v>
                </c:pt>
                <c:pt idx="496">
                  <c:v>42612</c:v>
                </c:pt>
                <c:pt idx="497">
                  <c:v>42611</c:v>
                </c:pt>
                <c:pt idx="498">
                  <c:v>42608</c:v>
                </c:pt>
                <c:pt idx="499">
                  <c:v>42607</c:v>
                </c:pt>
                <c:pt idx="500">
                  <c:v>42606</c:v>
                </c:pt>
                <c:pt idx="501">
                  <c:v>42605</c:v>
                </c:pt>
                <c:pt idx="502">
                  <c:v>42604</c:v>
                </c:pt>
                <c:pt idx="503">
                  <c:v>42601</c:v>
                </c:pt>
                <c:pt idx="504">
                  <c:v>42600</c:v>
                </c:pt>
                <c:pt idx="505">
                  <c:v>42599</c:v>
                </c:pt>
                <c:pt idx="506">
                  <c:v>42598</c:v>
                </c:pt>
                <c:pt idx="507">
                  <c:v>42597</c:v>
                </c:pt>
                <c:pt idx="508">
                  <c:v>42594</c:v>
                </c:pt>
                <c:pt idx="509">
                  <c:v>42593</c:v>
                </c:pt>
                <c:pt idx="510">
                  <c:v>42592</c:v>
                </c:pt>
                <c:pt idx="511">
                  <c:v>42591</c:v>
                </c:pt>
                <c:pt idx="512">
                  <c:v>42590</c:v>
                </c:pt>
                <c:pt idx="513">
                  <c:v>42587</c:v>
                </c:pt>
                <c:pt idx="514">
                  <c:v>42586</c:v>
                </c:pt>
                <c:pt idx="515">
                  <c:v>42585</c:v>
                </c:pt>
                <c:pt idx="516">
                  <c:v>42584</c:v>
                </c:pt>
                <c:pt idx="517">
                  <c:v>42583</c:v>
                </c:pt>
                <c:pt idx="518">
                  <c:v>42580</c:v>
                </c:pt>
                <c:pt idx="519">
                  <c:v>42579</c:v>
                </c:pt>
                <c:pt idx="520">
                  <c:v>42578</c:v>
                </c:pt>
                <c:pt idx="521">
                  <c:v>42577</c:v>
                </c:pt>
                <c:pt idx="522">
                  <c:v>42576</c:v>
                </c:pt>
                <c:pt idx="523">
                  <c:v>42573</c:v>
                </c:pt>
                <c:pt idx="524">
                  <c:v>42572</c:v>
                </c:pt>
                <c:pt idx="525">
                  <c:v>42571</c:v>
                </c:pt>
                <c:pt idx="526">
                  <c:v>42570</c:v>
                </c:pt>
                <c:pt idx="527">
                  <c:v>42569</c:v>
                </c:pt>
                <c:pt idx="528">
                  <c:v>42566</c:v>
                </c:pt>
                <c:pt idx="529">
                  <c:v>42565</c:v>
                </c:pt>
                <c:pt idx="530">
                  <c:v>42564</c:v>
                </c:pt>
                <c:pt idx="531">
                  <c:v>42563</c:v>
                </c:pt>
                <c:pt idx="532">
                  <c:v>42562</c:v>
                </c:pt>
                <c:pt idx="533">
                  <c:v>42559</c:v>
                </c:pt>
                <c:pt idx="534">
                  <c:v>42558</c:v>
                </c:pt>
                <c:pt idx="535">
                  <c:v>42557</c:v>
                </c:pt>
                <c:pt idx="536">
                  <c:v>42556</c:v>
                </c:pt>
                <c:pt idx="537">
                  <c:v>42555</c:v>
                </c:pt>
                <c:pt idx="538">
                  <c:v>42552</c:v>
                </c:pt>
                <c:pt idx="539">
                  <c:v>42551</c:v>
                </c:pt>
                <c:pt idx="540">
                  <c:v>42550</c:v>
                </c:pt>
                <c:pt idx="541">
                  <c:v>42549</c:v>
                </c:pt>
                <c:pt idx="542">
                  <c:v>42548</c:v>
                </c:pt>
                <c:pt idx="543">
                  <c:v>42545</c:v>
                </c:pt>
                <c:pt idx="544">
                  <c:v>42544</c:v>
                </c:pt>
                <c:pt idx="545">
                  <c:v>42543</c:v>
                </c:pt>
                <c:pt idx="546">
                  <c:v>42542</c:v>
                </c:pt>
                <c:pt idx="547">
                  <c:v>42541</c:v>
                </c:pt>
                <c:pt idx="548">
                  <c:v>42538</c:v>
                </c:pt>
                <c:pt idx="549">
                  <c:v>42537</c:v>
                </c:pt>
                <c:pt idx="550">
                  <c:v>42536</c:v>
                </c:pt>
                <c:pt idx="551">
                  <c:v>42535</c:v>
                </c:pt>
                <c:pt idx="552">
                  <c:v>42534</c:v>
                </c:pt>
                <c:pt idx="553">
                  <c:v>42529</c:v>
                </c:pt>
                <c:pt idx="554">
                  <c:v>42528</c:v>
                </c:pt>
                <c:pt idx="555">
                  <c:v>42527</c:v>
                </c:pt>
                <c:pt idx="556">
                  <c:v>42524</c:v>
                </c:pt>
                <c:pt idx="557">
                  <c:v>42523</c:v>
                </c:pt>
                <c:pt idx="558">
                  <c:v>42522</c:v>
                </c:pt>
                <c:pt idx="559">
                  <c:v>42521</c:v>
                </c:pt>
                <c:pt idx="560">
                  <c:v>42520</c:v>
                </c:pt>
                <c:pt idx="561">
                  <c:v>42517</c:v>
                </c:pt>
                <c:pt idx="562">
                  <c:v>42516</c:v>
                </c:pt>
                <c:pt idx="563">
                  <c:v>42515</c:v>
                </c:pt>
                <c:pt idx="564">
                  <c:v>42514</c:v>
                </c:pt>
                <c:pt idx="565">
                  <c:v>42513</c:v>
                </c:pt>
                <c:pt idx="566">
                  <c:v>42510</c:v>
                </c:pt>
                <c:pt idx="567">
                  <c:v>42509</c:v>
                </c:pt>
                <c:pt idx="568">
                  <c:v>42508</c:v>
                </c:pt>
                <c:pt idx="569">
                  <c:v>42507</c:v>
                </c:pt>
                <c:pt idx="570">
                  <c:v>42506</c:v>
                </c:pt>
                <c:pt idx="571">
                  <c:v>42503</c:v>
                </c:pt>
                <c:pt idx="572">
                  <c:v>42502</c:v>
                </c:pt>
                <c:pt idx="573">
                  <c:v>42501</c:v>
                </c:pt>
                <c:pt idx="574">
                  <c:v>42500</c:v>
                </c:pt>
                <c:pt idx="575">
                  <c:v>42499</c:v>
                </c:pt>
                <c:pt idx="576">
                  <c:v>42496</c:v>
                </c:pt>
                <c:pt idx="577">
                  <c:v>42495</c:v>
                </c:pt>
                <c:pt idx="578">
                  <c:v>42494</c:v>
                </c:pt>
                <c:pt idx="579">
                  <c:v>42493</c:v>
                </c:pt>
                <c:pt idx="580">
                  <c:v>42489</c:v>
                </c:pt>
                <c:pt idx="581">
                  <c:v>42488</c:v>
                </c:pt>
                <c:pt idx="582">
                  <c:v>42487</c:v>
                </c:pt>
                <c:pt idx="583">
                  <c:v>42486</c:v>
                </c:pt>
                <c:pt idx="584">
                  <c:v>42485</c:v>
                </c:pt>
                <c:pt idx="585">
                  <c:v>42482</c:v>
                </c:pt>
                <c:pt idx="586">
                  <c:v>42481</c:v>
                </c:pt>
                <c:pt idx="587">
                  <c:v>42480</c:v>
                </c:pt>
                <c:pt idx="588">
                  <c:v>42479</c:v>
                </c:pt>
                <c:pt idx="589">
                  <c:v>42478</c:v>
                </c:pt>
                <c:pt idx="590">
                  <c:v>42475</c:v>
                </c:pt>
                <c:pt idx="591">
                  <c:v>42474</c:v>
                </c:pt>
                <c:pt idx="592">
                  <c:v>42473</c:v>
                </c:pt>
                <c:pt idx="593">
                  <c:v>42472</c:v>
                </c:pt>
                <c:pt idx="594">
                  <c:v>42471</c:v>
                </c:pt>
                <c:pt idx="595">
                  <c:v>42468</c:v>
                </c:pt>
                <c:pt idx="596">
                  <c:v>42467</c:v>
                </c:pt>
                <c:pt idx="597">
                  <c:v>42466</c:v>
                </c:pt>
                <c:pt idx="598">
                  <c:v>42465</c:v>
                </c:pt>
                <c:pt idx="599">
                  <c:v>42461</c:v>
                </c:pt>
                <c:pt idx="600">
                  <c:v>42460</c:v>
                </c:pt>
                <c:pt idx="601">
                  <c:v>42459</c:v>
                </c:pt>
                <c:pt idx="602">
                  <c:v>42458</c:v>
                </c:pt>
                <c:pt idx="603">
                  <c:v>42457</c:v>
                </c:pt>
                <c:pt idx="604">
                  <c:v>42454</c:v>
                </c:pt>
                <c:pt idx="605">
                  <c:v>42453</c:v>
                </c:pt>
                <c:pt idx="606">
                  <c:v>42452</c:v>
                </c:pt>
                <c:pt idx="607">
                  <c:v>42451</c:v>
                </c:pt>
                <c:pt idx="608">
                  <c:v>42450</c:v>
                </c:pt>
                <c:pt idx="609">
                  <c:v>42447</c:v>
                </c:pt>
                <c:pt idx="610">
                  <c:v>42446</c:v>
                </c:pt>
                <c:pt idx="611">
                  <c:v>42445</c:v>
                </c:pt>
                <c:pt idx="612">
                  <c:v>42444</c:v>
                </c:pt>
                <c:pt idx="613">
                  <c:v>42443</c:v>
                </c:pt>
                <c:pt idx="614">
                  <c:v>42440</c:v>
                </c:pt>
                <c:pt idx="615">
                  <c:v>42439</c:v>
                </c:pt>
                <c:pt idx="616">
                  <c:v>42438</c:v>
                </c:pt>
                <c:pt idx="617">
                  <c:v>42437</c:v>
                </c:pt>
                <c:pt idx="618">
                  <c:v>42436</c:v>
                </c:pt>
                <c:pt idx="619">
                  <c:v>42433</c:v>
                </c:pt>
                <c:pt idx="620">
                  <c:v>42432</c:v>
                </c:pt>
                <c:pt idx="621">
                  <c:v>42431</c:v>
                </c:pt>
                <c:pt idx="622">
                  <c:v>42430</c:v>
                </c:pt>
                <c:pt idx="623">
                  <c:v>42429</c:v>
                </c:pt>
                <c:pt idx="624">
                  <c:v>42426</c:v>
                </c:pt>
                <c:pt idx="625">
                  <c:v>42425</c:v>
                </c:pt>
                <c:pt idx="626">
                  <c:v>42424</c:v>
                </c:pt>
                <c:pt idx="627">
                  <c:v>42423</c:v>
                </c:pt>
                <c:pt idx="628">
                  <c:v>42422</c:v>
                </c:pt>
                <c:pt idx="629">
                  <c:v>42419</c:v>
                </c:pt>
                <c:pt idx="630">
                  <c:v>42418</c:v>
                </c:pt>
                <c:pt idx="631">
                  <c:v>42417</c:v>
                </c:pt>
                <c:pt idx="632">
                  <c:v>42416</c:v>
                </c:pt>
                <c:pt idx="633">
                  <c:v>42415</c:v>
                </c:pt>
                <c:pt idx="634">
                  <c:v>42405</c:v>
                </c:pt>
                <c:pt idx="635">
                  <c:v>42404</c:v>
                </c:pt>
                <c:pt idx="636">
                  <c:v>42403</c:v>
                </c:pt>
                <c:pt idx="637">
                  <c:v>42402</c:v>
                </c:pt>
                <c:pt idx="638">
                  <c:v>42401</c:v>
                </c:pt>
                <c:pt idx="639">
                  <c:v>42398</c:v>
                </c:pt>
                <c:pt idx="640">
                  <c:v>42397</c:v>
                </c:pt>
                <c:pt idx="641">
                  <c:v>42396</c:v>
                </c:pt>
                <c:pt idx="642">
                  <c:v>42395</c:v>
                </c:pt>
                <c:pt idx="643">
                  <c:v>42394</c:v>
                </c:pt>
                <c:pt idx="644">
                  <c:v>42391</c:v>
                </c:pt>
                <c:pt idx="645">
                  <c:v>42390</c:v>
                </c:pt>
                <c:pt idx="646">
                  <c:v>42389</c:v>
                </c:pt>
                <c:pt idx="647">
                  <c:v>42388</c:v>
                </c:pt>
                <c:pt idx="648">
                  <c:v>42387</c:v>
                </c:pt>
                <c:pt idx="649">
                  <c:v>42384</c:v>
                </c:pt>
                <c:pt idx="650">
                  <c:v>42383</c:v>
                </c:pt>
                <c:pt idx="651">
                  <c:v>42382</c:v>
                </c:pt>
                <c:pt idx="652">
                  <c:v>42381</c:v>
                </c:pt>
                <c:pt idx="653">
                  <c:v>42380</c:v>
                </c:pt>
                <c:pt idx="654">
                  <c:v>42377</c:v>
                </c:pt>
                <c:pt idx="655">
                  <c:v>42376</c:v>
                </c:pt>
                <c:pt idx="656">
                  <c:v>42375</c:v>
                </c:pt>
                <c:pt idx="657">
                  <c:v>42374</c:v>
                </c:pt>
                <c:pt idx="658">
                  <c:v>42373</c:v>
                </c:pt>
                <c:pt idx="659">
                  <c:v>42369</c:v>
                </c:pt>
                <c:pt idx="660">
                  <c:v>42368</c:v>
                </c:pt>
                <c:pt idx="661">
                  <c:v>42367</c:v>
                </c:pt>
                <c:pt idx="662">
                  <c:v>42366</c:v>
                </c:pt>
                <c:pt idx="663">
                  <c:v>42363</c:v>
                </c:pt>
                <c:pt idx="664">
                  <c:v>42362</c:v>
                </c:pt>
                <c:pt idx="665">
                  <c:v>42361</c:v>
                </c:pt>
                <c:pt idx="666">
                  <c:v>42360</c:v>
                </c:pt>
                <c:pt idx="667">
                  <c:v>42359</c:v>
                </c:pt>
                <c:pt idx="668">
                  <c:v>42356</c:v>
                </c:pt>
                <c:pt idx="669">
                  <c:v>42355</c:v>
                </c:pt>
                <c:pt idx="670">
                  <c:v>42354</c:v>
                </c:pt>
                <c:pt idx="671">
                  <c:v>42353</c:v>
                </c:pt>
                <c:pt idx="672">
                  <c:v>42352</c:v>
                </c:pt>
                <c:pt idx="673">
                  <c:v>42349</c:v>
                </c:pt>
                <c:pt idx="674">
                  <c:v>42348</c:v>
                </c:pt>
                <c:pt idx="675">
                  <c:v>42347</c:v>
                </c:pt>
                <c:pt idx="676">
                  <c:v>42346</c:v>
                </c:pt>
                <c:pt idx="677">
                  <c:v>42345</c:v>
                </c:pt>
                <c:pt idx="678">
                  <c:v>42342</c:v>
                </c:pt>
                <c:pt idx="679">
                  <c:v>42341</c:v>
                </c:pt>
                <c:pt idx="680">
                  <c:v>42340</c:v>
                </c:pt>
                <c:pt idx="681">
                  <c:v>42339</c:v>
                </c:pt>
                <c:pt idx="682">
                  <c:v>42338</c:v>
                </c:pt>
                <c:pt idx="683">
                  <c:v>42335</c:v>
                </c:pt>
                <c:pt idx="684">
                  <c:v>42334</c:v>
                </c:pt>
                <c:pt idx="685">
                  <c:v>42333</c:v>
                </c:pt>
                <c:pt idx="686">
                  <c:v>42332</c:v>
                </c:pt>
                <c:pt idx="687">
                  <c:v>42331</c:v>
                </c:pt>
                <c:pt idx="688">
                  <c:v>42328</c:v>
                </c:pt>
                <c:pt idx="689">
                  <c:v>42327</c:v>
                </c:pt>
                <c:pt idx="690">
                  <c:v>42326</c:v>
                </c:pt>
                <c:pt idx="691">
                  <c:v>42325</c:v>
                </c:pt>
                <c:pt idx="692">
                  <c:v>42324</c:v>
                </c:pt>
                <c:pt idx="693">
                  <c:v>42321</c:v>
                </c:pt>
                <c:pt idx="694">
                  <c:v>42320</c:v>
                </c:pt>
                <c:pt idx="695">
                  <c:v>42319</c:v>
                </c:pt>
                <c:pt idx="696">
                  <c:v>42318</c:v>
                </c:pt>
                <c:pt idx="697">
                  <c:v>42317</c:v>
                </c:pt>
                <c:pt idx="698">
                  <c:v>42314</c:v>
                </c:pt>
                <c:pt idx="699">
                  <c:v>42313</c:v>
                </c:pt>
                <c:pt idx="700">
                  <c:v>42312</c:v>
                </c:pt>
                <c:pt idx="701">
                  <c:v>42311</c:v>
                </c:pt>
                <c:pt idx="702">
                  <c:v>42310</c:v>
                </c:pt>
                <c:pt idx="703">
                  <c:v>42307</c:v>
                </c:pt>
                <c:pt idx="704">
                  <c:v>42306</c:v>
                </c:pt>
                <c:pt idx="705">
                  <c:v>42305</c:v>
                </c:pt>
                <c:pt idx="706">
                  <c:v>42304</c:v>
                </c:pt>
                <c:pt idx="707">
                  <c:v>42303</c:v>
                </c:pt>
                <c:pt idx="708">
                  <c:v>42300</c:v>
                </c:pt>
                <c:pt idx="709">
                  <c:v>42299</c:v>
                </c:pt>
                <c:pt idx="710">
                  <c:v>42298</c:v>
                </c:pt>
                <c:pt idx="711">
                  <c:v>42297</c:v>
                </c:pt>
                <c:pt idx="712">
                  <c:v>42296</c:v>
                </c:pt>
                <c:pt idx="713">
                  <c:v>42293</c:v>
                </c:pt>
                <c:pt idx="714">
                  <c:v>42292</c:v>
                </c:pt>
                <c:pt idx="715">
                  <c:v>42291</c:v>
                </c:pt>
                <c:pt idx="716">
                  <c:v>42290</c:v>
                </c:pt>
                <c:pt idx="717">
                  <c:v>42289</c:v>
                </c:pt>
                <c:pt idx="718">
                  <c:v>42286</c:v>
                </c:pt>
                <c:pt idx="719">
                  <c:v>42285</c:v>
                </c:pt>
                <c:pt idx="720">
                  <c:v>42277</c:v>
                </c:pt>
                <c:pt idx="721">
                  <c:v>42276</c:v>
                </c:pt>
                <c:pt idx="722">
                  <c:v>42275</c:v>
                </c:pt>
                <c:pt idx="723">
                  <c:v>42272</c:v>
                </c:pt>
                <c:pt idx="724">
                  <c:v>42271</c:v>
                </c:pt>
                <c:pt idx="725">
                  <c:v>42270</c:v>
                </c:pt>
                <c:pt idx="726">
                  <c:v>42269</c:v>
                </c:pt>
                <c:pt idx="727">
                  <c:v>42268</c:v>
                </c:pt>
                <c:pt idx="728">
                  <c:v>42265</c:v>
                </c:pt>
                <c:pt idx="729">
                  <c:v>42264</c:v>
                </c:pt>
                <c:pt idx="730">
                  <c:v>42263</c:v>
                </c:pt>
                <c:pt idx="731">
                  <c:v>42262</c:v>
                </c:pt>
                <c:pt idx="732">
                  <c:v>42261</c:v>
                </c:pt>
                <c:pt idx="733">
                  <c:v>42258</c:v>
                </c:pt>
                <c:pt idx="734">
                  <c:v>42257</c:v>
                </c:pt>
                <c:pt idx="735">
                  <c:v>42256</c:v>
                </c:pt>
                <c:pt idx="736">
                  <c:v>42255</c:v>
                </c:pt>
                <c:pt idx="737">
                  <c:v>42254</c:v>
                </c:pt>
                <c:pt idx="738">
                  <c:v>42249</c:v>
                </c:pt>
                <c:pt idx="739">
                  <c:v>42248</c:v>
                </c:pt>
                <c:pt idx="740">
                  <c:v>42247</c:v>
                </c:pt>
                <c:pt idx="741">
                  <c:v>42244</c:v>
                </c:pt>
                <c:pt idx="742">
                  <c:v>42243</c:v>
                </c:pt>
                <c:pt idx="743">
                  <c:v>42242</c:v>
                </c:pt>
                <c:pt idx="744">
                  <c:v>42241</c:v>
                </c:pt>
                <c:pt idx="745">
                  <c:v>42240</c:v>
                </c:pt>
                <c:pt idx="746">
                  <c:v>42237</c:v>
                </c:pt>
                <c:pt idx="747">
                  <c:v>42236</c:v>
                </c:pt>
                <c:pt idx="748">
                  <c:v>42235</c:v>
                </c:pt>
                <c:pt idx="749">
                  <c:v>42234</c:v>
                </c:pt>
                <c:pt idx="750">
                  <c:v>42233</c:v>
                </c:pt>
                <c:pt idx="751">
                  <c:v>42230</c:v>
                </c:pt>
                <c:pt idx="752">
                  <c:v>42229</c:v>
                </c:pt>
                <c:pt idx="753">
                  <c:v>42228</c:v>
                </c:pt>
                <c:pt idx="754">
                  <c:v>42227</c:v>
                </c:pt>
                <c:pt idx="755">
                  <c:v>42226</c:v>
                </c:pt>
                <c:pt idx="756">
                  <c:v>42223</c:v>
                </c:pt>
                <c:pt idx="757">
                  <c:v>42222</c:v>
                </c:pt>
                <c:pt idx="758">
                  <c:v>42221</c:v>
                </c:pt>
                <c:pt idx="759">
                  <c:v>42220</c:v>
                </c:pt>
                <c:pt idx="760">
                  <c:v>42219</c:v>
                </c:pt>
                <c:pt idx="761">
                  <c:v>42216</c:v>
                </c:pt>
              </c:numCache>
            </c:numRef>
          </c:cat>
          <c:val>
            <c:numRef>
              <c:f>套利分析!$P$39:$P$800</c:f>
              <c:numCache>
                <c:formatCode>#,##0_ </c:formatCode>
                <c:ptCount val="762"/>
                <c:pt idx="0">
                  <c:v>-391</c:v>
                </c:pt>
                <c:pt idx="1">
                  <c:v>-382</c:v>
                </c:pt>
                <c:pt idx="2">
                  <c:v>-353</c:v>
                </c:pt>
                <c:pt idx="3">
                  <c:v>-342</c:v>
                </c:pt>
                <c:pt idx="4">
                  <c:v>-335</c:v>
                </c:pt>
                <c:pt idx="5">
                  <c:v>-334</c:v>
                </c:pt>
                <c:pt idx="6">
                  <c:v>-333</c:v>
                </c:pt>
                <c:pt idx="7">
                  <c:v>-313</c:v>
                </c:pt>
                <c:pt idx="8">
                  <c:v>-311</c:v>
                </c:pt>
                <c:pt idx="9">
                  <c:v>-273</c:v>
                </c:pt>
                <c:pt idx="10">
                  <c:v>-242</c:v>
                </c:pt>
                <c:pt idx="11">
                  <c:v>-252</c:v>
                </c:pt>
                <c:pt idx="12">
                  <c:v>-269</c:v>
                </c:pt>
                <c:pt idx="13">
                  <c:v>-258</c:v>
                </c:pt>
                <c:pt idx="14">
                  <c:v>-275</c:v>
                </c:pt>
                <c:pt idx="15">
                  <c:v>-262</c:v>
                </c:pt>
                <c:pt idx="16">
                  <c:v>-264</c:v>
                </c:pt>
                <c:pt idx="17">
                  <c:v>-281</c:v>
                </c:pt>
                <c:pt idx="18">
                  <c:v>-292</c:v>
                </c:pt>
                <c:pt idx="19">
                  <c:v>-323</c:v>
                </c:pt>
                <c:pt idx="20">
                  <c:v>-319</c:v>
                </c:pt>
                <c:pt idx="21">
                  <c:v>-295</c:v>
                </c:pt>
                <c:pt idx="22">
                  <c:v>-307</c:v>
                </c:pt>
                <c:pt idx="23">
                  <c:v>-305</c:v>
                </c:pt>
                <c:pt idx="24">
                  <c:v>-310</c:v>
                </c:pt>
                <c:pt idx="25">
                  <c:v>-292</c:v>
                </c:pt>
                <c:pt idx="26">
                  <c:v>-285</c:v>
                </c:pt>
                <c:pt idx="27">
                  <c:v>-271</c:v>
                </c:pt>
                <c:pt idx="28">
                  <c:v>-275</c:v>
                </c:pt>
                <c:pt idx="29">
                  <c:v>-270</c:v>
                </c:pt>
                <c:pt idx="30">
                  <c:v>-282</c:v>
                </c:pt>
                <c:pt idx="31">
                  <c:v>-276</c:v>
                </c:pt>
                <c:pt idx="32">
                  <c:v>-260</c:v>
                </c:pt>
                <c:pt idx="33">
                  <c:v>-262</c:v>
                </c:pt>
                <c:pt idx="34">
                  <c:v>-271</c:v>
                </c:pt>
                <c:pt idx="35">
                  <c:v>-275</c:v>
                </c:pt>
                <c:pt idx="36">
                  <c:v>-284</c:v>
                </c:pt>
                <c:pt idx="37">
                  <c:v>-286</c:v>
                </c:pt>
                <c:pt idx="38">
                  <c:v>-283</c:v>
                </c:pt>
                <c:pt idx="39">
                  <c:v>-278</c:v>
                </c:pt>
                <c:pt idx="40">
                  <c:v>-278</c:v>
                </c:pt>
                <c:pt idx="41">
                  <c:v>-258</c:v>
                </c:pt>
                <c:pt idx="42">
                  <c:v>-266</c:v>
                </c:pt>
                <c:pt idx="43">
                  <c:v>-283</c:v>
                </c:pt>
                <c:pt idx="44">
                  <c:v>-295</c:v>
                </c:pt>
                <c:pt idx="45">
                  <c:v>-305</c:v>
                </c:pt>
                <c:pt idx="46">
                  <c:v>-320</c:v>
                </c:pt>
                <c:pt idx="47">
                  <c:v>-328</c:v>
                </c:pt>
                <c:pt idx="48">
                  <c:v>-348</c:v>
                </c:pt>
                <c:pt idx="49">
                  <c:v>-345</c:v>
                </c:pt>
                <c:pt idx="50">
                  <c:v>-351</c:v>
                </c:pt>
                <c:pt idx="51">
                  <c:v>-356</c:v>
                </c:pt>
                <c:pt idx="52">
                  <c:v>-335</c:v>
                </c:pt>
                <c:pt idx="53">
                  <c:v>-325</c:v>
                </c:pt>
                <c:pt idx="54">
                  <c:v>-324</c:v>
                </c:pt>
                <c:pt idx="55">
                  <c:v>-296</c:v>
                </c:pt>
                <c:pt idx="56">
                  <c:v>-275</c:v>
                </c:pt>
                <c:pt idx="57">
                  <c:v>-269</c:v>
                </c:pt>
                <c:pt idx="58">
                  <c:v>-280</c:v>
                </c:pt>
                <c:pt idx="59">
                  <c:v>-297</c:v>
                </c:pt>
                <c:pt idx="60">
                  <c:v>-310</c:v>
                </c:pt>
                <c:pt idx="61">
                  <c:v>-243</c:v>
                </c:pt>
                <c:pt idx="62">
                  <c:v>-234</c:v>
                </c:pt>
                <c:pt idx="63">
                  <c:v>-218</c:v>
                </c:pt>
                <c:pt idx="64">
                  <c:v>-202</c:v>
                </c:pt>
                <c:pt idx="65">
                  <c:v>-195</c:v>
                </c:pt>
                <c:pt idx="66">
                  <c:v>-197</c:v>
                </c:pt>
                <c:pt idx="67">
                  <c:v>-214</c:v>
                </c:pt>
                <c:pt idx="68">
                  <c:v>-211</c:v>
                </c:pt>
                <c:pt idx="69">
                  <c:v>-219</c:v>
                </c:pt>
                <c:pt idx="70">
                  <c:v>-230</c:v>
                </c:pt>
                <c:pt idx="71">
                  <c:v>-212</c:v>
                </c:pt>
                <c:pt idx="72">
                  <c:v>-222</c:v>
                </c:pt>
                <c:pt idx="73">
                  <c:v>-229</c:v>
                </c:pt>
                <c:pt idx="74">
                  <c:v>-202</c:v>
                </c:pt>
                <c:pt idx="75">
                  <c:v>-195</c:v>
                </c:pt>
                <c:pt idx="76">
                  <c:v>-195</c:v>
                </c:pt>
                <c:pt idx="77">
                  <c:v>-192</c:v>
                </c:pt>
                <c:pt idx="78">
                  <c:v>-187</c:v>
                </c:pt>
                <c:pt idx="79">
                  <c:v>-173</c:v>
                </c:pt>
                <c:pt idx="80">
                  <c:v>-174</c:v>
                </c:pt>
                <c:pt idx="81">
                  <c:v>-143</c:v>
                </c:pt>
                <c:pt idx="82">
                  <c:v>-145</c:v>
                </c:pt>
                <c:pt idx="83">
                  <c:v>-123</c:v>
                </c:pt>
                <c:pt idx="84">
                  <c:v>32</c:v>
                </c:pt>
                <c:pt idx="85">
                  <c:v>-119</c:v>
                </c:pt>
                <c:pt idx="86">
                  <c:v>-121</c:v>
                </c:pt>
                <c:pt idx="87">
                  <c:v>-165</c:v>
                </c:pt>
                <c:pt idx="88">
                  <c:v>-136</c:v>
                </c:pt>
                <c:pt idx="89">
                  <c:v>-123</c:v>
                </c:pt>
                <c:pt idx="90">
                  <c:v>-126</c:v>
                </c:pt>
                <c:pt idx="91">
                  <c:v>-149</c:v>
                </c:pt>
                <c:pt idx="92">
                  <c:v>-130</c:v>
                </c:pt>
                <c:pt idx="93">
                  <c:v>-145</c:v>
                </c:pt>
                <c:pt idx="94">
                  <c:v>-134</c:v>
                </c:pt>
                <c:pt idx="95">
                  <c:v>-128</c:v>
                </c:pt>
                <c:pt idx="96">
                  <c:v>-141</c:v>
                </c:pt>
                <c:pt idx="97">
                  <c:v>-134</c:v>
                </c:pt>
                <c:pt idx="98">
                  <c:v>-116</c:v>
                </c:pt>
                <c:pt idx="99">
                  <c:v>-102</c:v>
                </c:pt>
                <c:pt idx="100">
                  <c:v>-88</c:v>
                </c:pt>
                <c:pt idx="101">
                  <c:v>-92</c:v>
                </c:pt>
                <c:pt idx="102">
                  <c:v>-101</c:v>
                </c:pt>
                <c:pt idx="103">
                  <c:v>-85</c:v>
                </c:pt>
                <c:pt idx="104">
                  <c:v>-85</c:v>
                </c:pt>
                <c:pt idx="105">
                  <c:v>-62</c:v>
                </c:pt>
                <c:pt idx="106">
                  <c:v>-24</c:v>
                </c:pt>
                <c:pt idx="107">
                  <c:v>-10</c:v>
                </c:pt>
                <c:pt idx="108">
                  <c:v>-55</c:v>
                </c:pt>
                <c:pt idx="109">
                  <c:v>-65</c:v>
                </c:pt>
                <c:pt idx="110">
                  <c:v>-17</c:v>
                </c:pt>
                <c:pt idx="111">
                  <c:v>-5</c:v>
                </c:pt>
                <c:pt idx="112">
                  <c:v>32</c:v>
                </c:pt>
                <c:pt idx="113">
                  <c:v>56</c:v>
                </c:pt>
                <c:pt idx="114">
                  <c:v>65</c:v>
                </c:pt>
                <c:pt idx="115">
                  <c:v>69</c:v>
                </c:pt>
                <c:pt idx="116">
                  <c:v>64</c:v>
                </c:pt>
                <c:pt idx="117">
                  <c:v>44</c:v>
                </c:pt>
                <c:pt idx="118">
                  <c:v>55</c:v>
                </c:pt>
                <c:pt idx="119">
                  <c:v>74</c:v>
                </c:pt>
                <c:pt idx="120">
                  <c:v>75</c:v>
                </c:pt>
                <c:pt idx="121">
                  <c:v>79</c:v>
                </c:pt>
                <c:pt idx="122">
                  <c:v>91</c:v>
                </c:pt>
                <c:pt idx="123">
                  <c:v>101</c:v>
                </c:pt>
                <c:pt idx="124">
                  <c:v>103</c:v>
                </c:pt>
                <c:pt idx="125">
                  <c:v>111</c:v>
                </c:pt>
                <c:pt idx="126">
                  <c:v>114</c:v>
                </c:pt>
                <c:pt idx="127">
                  <c:v>124</c:v>
                </c:pt>
                <c:pt idx="128">
                  <c:v>135</c:v>
                </c:pt>
                <c:pt idx="129">
                  <c:v>152</c:v>
                </c:pt>
                <c:pt idx="130">
                  <c:v>169</c:v>
                </c:pt>
                <c:pt idx="131">
                  <c:v>165</c:v>
                </c:pt>
                <c:pt idx="132">
                  <c:v>154</c:v>
                </c:pt>
                <c:pt idx="133">
                  <c:v>135</c:v>
                </c:pt>
                <c:pt idx="134">
                  <c:v>108</c:v>
                </c:pt>
                <c:pt idx="135">
                  <c:v>108</c:v>
                </c:pt>
                <c:pt idx="136">
                  <c:v>98</c:v>
                </c:pt>
                <c:pt idx="137">
                  <c:v>84</c:v>
                </c:pt>
                <c:pt idx="138">
                  <c:v>81</c:v>
                </c:pt>
                <c:pt idx="139">
                  <c:v>35</c:v>
                </c:pt>
                <c:pt idx="140">
                  <c:v>35</c:v>
                </c:pt>
                <c:pt idx="141">
                  <c:v>36</c:v>
                </c:pt>
                <c:pt idx="142">
                  <c:v>32</c:v>
                </c:pt>
                <c:pt idx="143">
                  <c:v>40</c:v>
                </c:pt>
                <c:pt idx="144">
                  <c:v>44</c:v>
                </c:pt>
                <c:pt idx="145">
                  <c:v>36</c:v>
                </c:pt>
                <c:pt idx="146">
                  <c:v>32</c:v>
                </c:pt>
                <c:pt idx="147">
                  <c:v>23</c:v>
                </c:pt>
                <c:pt idx="148">
                  <c:v>28</c:v>
                </c:pt>
                <c:pt idx="149">
                  <c:v>30</c:v>
                </c:pt>
                <c:pt idx="150">
                  <c:v>23</c:v>
                </c:pt>
                <c:pt idx="151">
                  <c:v>17</c:v>
                </c:pt>
                <c:pt idx="152">
                  <c:v>13</c:v>
                </c:pt>
                <c:pt idx="153">
                  <c:v>14</c:v>
                </c:pt>
                <c:pt idx="154">
                  <c:v>7</c:v>
                </c:pt>
                <c:pt idx="155">
                  <c:v>15</c:v>
                </c:pt>
                <c:pt idx="156">
                  <c:v>18</c:v>
                </c:pt>
                <c:pt idx="157">
                  <c:v>21</c:v>
                </c:pt>
                <c:pt idx="158">
                  <c:v>19</c:v>
                </c:pt>
                <c:pt idx="159">
                  <c:v>20</c:v>
                </c:pt>
                <c:pt idx="160">
                  <c:v>14</c:v>
                </c:pt>
                <c:pt idx="161">
                  <c:v>-86</c:v>
                </c:pt>
                <c:pt idx="162">
                  <c:v>-96</c:v>
                </c:pt>
                <c:pt idx="163">
                  <c:v>-251</c:v>
                </c:pt>
                <c:pt idx="164">
                  <c:v>-67</c:v>
                </c:pt>
                <c:pt idx="165">
                  <c:v>-40</c:v>
                </c:pt>
                <c:pt idx="166">
                  <c:v>-50</c:v>
                </c:pt>
                <c:pt idx="167">
                  <c:v>-45</c:v>
                </c:pt>
                <c:pt idx="168">
                  <c:v>-50</c:v>
                </c:pt>
                <c:pt idx="169">
                  <c:v>-58</c:v>
                </c:pt>
                <c:pt idx="170">
                  <c:v>-85</c:v>
                </c:pt>
                <c:pt idx="171">
                  <c:v>-89</c:v>
                </c:pt>
                <c:pt idx="172">
                  <c:v>-96</c:v>
                </c:pt>
                <c:pt idx="173">
                  <c:v>-93</c:v>
                </c:pt>
                <c:pt idx="174">
                  <c:v>-90</c:v>
                </c:pt>
                <c:pt idx="175">
                  <c:v>-89</c:v>
                </c:pt>
                <c:pt idx="176">
                  <c:v>-95</c:v>
                </c:pt>
                <c:pt idx="177">
                  <c:v>-88</c:v>
                </c:pt>
                <c:pt idx="178">
                  <c:v>-90</c:v>
                </c:pt>
                <c:pt idx="179">
                  <c:v>-72</c:v>
                </c:pt>
                <c:pt idx="180">
                  <c:v>-88</c:v>
                </c:pt>
                <c:pt idx="181">
                  <c:v>-89</c:v>
                </c:pt>
                <c:pt idx="182">
                  <c:v>-85</c:v>
                </c:pt>
                <c:pt idx="183">
                  <c:v>-74</c:v>
                </c:pt>
                <c:pt idx="184">
                  <c:v>-70</c:v>
                </c:pt>
                <c:pt idx="185">
                  <c:v>-62</c:v>
                </c:pt>
                <c:pt idx="186">
                  <c:v>-57</c:v>
                </c:pt>
                <c:pt idx="187">
                  <c:v>-55</c:v>
                </c:pt>
                <c:pt idx="188">
                  <c:v>-50</c:v>
                </c:pt>
                <c:pt idx="189">
                  <c:v>-55</c:v>
                </c:pt>
                <c:pt idx="190">
                  <c:v>-55</c:v>
                </c:pt>
                <c:pt idx="191">
                  <c:v>-70</c:v>
                </c:pt>
                <c:pt idx="192">
                  <c:v>-69</c:v>
                </c:pt>
                <c:pt idx="193">
                  <c:v>-65</c:v>
                </c:pt>
                <c:pt idx="194">
                  <c:v>-66</c:v>
                </c:pt>
                <c:pt idx="195">
                  <c:v>-70</c:v>
                </c:pt>
                <c:pt idx="196">
                  <c:v>-69</c:v>
                </c:pt>
                <c:pt idx="197">
                  <c:v>-76</c:v>
                </c:pt>
                <c:pt idx="198">
                  <c:v>-76</c:v>
                </c:pt>
                <c:pt idx="199">
                  <c:v>-89</c:v>
                </c:pt>
                <c:pt idx="200">
                  <c:v>-77</c:v>
                </c:pt>
                <c:pt idx="201">
                  <c:v>-81</c:v>
                </c:pt>
                <c:pt idx="202">
                  <c:v>-90</c:v>
                </c:pt>
                <c:pt idx="203">
                  <c:v>-85</c:v>
                </c:pt>
                <c:pt idx="204">
                  <c:v>-70</c:v>
                </c:pt>
                <c:pt idx="205">
                  <c:v>-70</c:v>
                </c:pt>
                <c:pt idx="206">
                  <c:v>-52</c:v>
                </c:pt>
                <c:pt idx="207">
                  <c:v>-49</c:v>
                </c:pt>
                <c:pt idx="208">
                  <c:v>-48</c:v>
                </c:pt>
                <c:pt idx="209">
                  <c:v>-39</c:v>
                </c:pt>
                <c:pt idx="210">
                  <c:v>-43</c:v>
                </c:pt>
                <c:pt idx="211">
                  <c:v>-44</c:v>
                </c:pt>
                <c:pt idx="212">
                  <c:v>-46</c:v>
                </c:pt>
                <c:pt idx="213">
                  <c:v>-54</c:v>
                </c:pt>
                <c:pt idx="214">
                  <c:v>-58</c:v>
                </c:pt>
                <c:pt idx="215">
                  <c:v>-64</c:v>
                </c:pt>
                <c:pt idx="216">
                  <c:v>-67</c:v>
                </c:pt>
                <c:pt idx="217">
                  <c:v>-66</c:v>
                </c:pt>
                <c:pt idx="218">
                  <c:v>-63</c:v>
                </c:pt>
                <c:pt idx="219">
                  <c:v>-67</c:v>
                </c:pt>
                <c:pt idx="220">
                  <c:v>-65</c:v>
                </c:pt>
                <c:pt idx="221">
                  <c:v>-66</c:v>
                </c:pt>
                <c:pt idx="222">
                  <c:v>-69</c:v>
                </c:pt>
                <c:pt idx="223">
                  <c:v>-62</c:v>
                </c:pt>
                <c:pt idx="224">
                  <c:v>-68</c:v>
                </c:pt>
                <c:pt idx="225">
                  <c:v>-65</c:v>
                </c:pt>
                <c:pt idx="226">
                  <c:v>-66</c:v>
                </c:pt>
                <c:pt idx="227">
                  <c:v>-53</c:v>
                </c:pt>
                <c:pt idx="228">
                  <c:v>-53</c:v>
                </c:pt>
                <c:pt idx="229">
                  <c:v>-54</c:v>
                </c:pt>
                <c:pt idx="230">
                  <c:v>-53</c:v>
                </c:pt>
                <c:pt idx="231">
                  <c:v>-44</c:v>
                </c:pt>
                <c:pt idx="232">
                  <c:v>-50</c:v>
                </c:pt>
                <c:pt idx="233">
                  <c:v>-52</c:v>
                </c:pt>
                <c:pt idx="234">
                  <c:v>-56</c:v>
                </c:pt>
                <c:pt idx="235">
                  <c:v>-62</c:v>
                </c:pt>
                <c:pt idx="236">
                  <c:v>-54</c:v>
                </c:pt>
                <c:pt idx="237">
                  <c:v>-46</c:v>
                </c:pt>
                <c:pt idx="238">
                  <c:v>-43</c:v>
                </c:pt>
                <c:pt idx="239">
                  <c:v>-46</c:v>
                </c:pt>
                <c:pt idx="240">
                  <c:v>-46</c:v>
                </c:pt>
                <c:pt idx="241">
                  <c:v>-48</c:v>
                </c:pt>
                <c:pt idx="242">
                  <c:v>-46</c:v>
                </c:pt>
                <c:pt idx="243">
                  <c:v>-42</c:v>
                </c:pt>
                <c:pt idx="244">
                  <c:v>-57</c:v>
                </c:pt>
                <c:pt idx="245">
                  <c:v>-59</c:v>
                </c:pt>
                <c:pt idx="246">
                  <c:v>-55</c:v>
                </c:pt>
                <c:pt idx="247">
                  <c:v>-60</c:v>
                </c:pt>
                <c:pt idx="248">
                  <c:v>-60</c:v>
                </c:pt>
                <c:pt idx="249">
                  <c:v>-59</c:v>
                </c:pt>
                <c:pt idx="250">
                  <c:v>-55</c:v>
                </c:pt>
                <c:pt idx="251">
                  <c:v>-61</c:v>
                </c:pt>
                <c:pt idx="252">
                  <c:v>-61</c:v>
                </c:pt>
                <c:pt idx="253">
                  <c:v>-63</c:v>
                </c:pt>
                <c:pt idx="254">
                  <c:v>-61</c:v>
                </c:pt>
                <c:pt idx="255">
                  <c:v>-64</c:v>
                </c:pt>
                <c:pt idx="256">
                  <c:v>-64</c:v>
                </c:pt>
                <c:pt idx="257">
                  <c:v>-66</c:v>
                </c:pt>
                <c:pt idx="258">
                  <c:v>-66</c:v>
                </c:pt>
                <c:pt idx="259">
                  <c:v>-70</c:v>
                </c:pt>
                <c:pt idx="260">
                  <c:v>-72</c:v>
                </c:pt>
                <c:pt idx="261">
                  <c:v>-72</c:v>
                </c:pt>
                <c:pt idx="262">
                  <c:v>-70</c:v>
                </c:pt>
                <c:pt idx="263">
                  <c:v>-69</c:v>
                </c:pt>
                <c:pt idx="264">
                  <c:v>-66</c:v>
                </c:pt>
                <c:pt idx="265">
                  <c:v>-72</c:v>
                </c:pt>
                <c:pt idx="266">
                  <c:v>-73</c:v>
                </c:pt>
                <c:pt idx="267">
                  <c:v>-79</c:v>
                </c:pt>
                <c:pt idx="268">
                  <c:v>-75</c:v>
                </c:pt>
                <c:pt idx="269">
                  <c:v>-78</c:v>
                </c:pt>
                <c:pt idx="270">
                  <c:v>-69</c:v>
                </c:pt>
                <c:pt idx="271">
                  <c:v>-68</c:v>
                </c:pt>
                <c:pt idx="272">
                  <c:v>-66</c:v>
                </c:pt>
                <c:pt idx="273">
                  <c:v>-69</c:v>
                </c:pt>
                <c:pt idx="274">
                  <c:v>-72</c:v>
                </c:pt>
                <c:pt idx="275">
                  <c:v>-69</c:v>
                </c:pt>
                <c:pt idx="276">
                  <c:v>-68</c:v>
                </c:pt>
                <c:pt idx="277">
                  <c:v>-64</c:v>
                </c:pt>
                <c:pt idx="278">
                  <c:v>-63</c:v>
                </c:pt>
                <c:pt idx="279">
                  <c:v>-71</c:v>
                </c:pt>
                <c:pt idx="280">
                  <c:v>-70</c:v>
                </c:pt>
                <c:pt idx="281">
                  <c:v>-72</c:v>
                </c:pt>
                <c:pt idx="282">
                  <c:v>-73</c:v>
                </c:pt>
                <c:pt idx="283">
                  <c:v>-70</c:v>
                </c:pt>
                <c:pt idx="284">
                  <c:v>-72</c:v>
                </c:pt>
                <c:pt idx="285">
                  <c:v>-65</c:v>
                </c:pt>
                <c:pt idx="286">
                  <c:v>-65</c:v>
                </c:pt>
                <c:pt idx="287">
                  <c:v>-68</c:v>
                </c:pt>
                <c:pt idx="288">
                  <c:v>-77</c:v>
                </c:pt>
                <c:pt idx="289">
                  <c:v>-79</c:v>
                </c:pt>
                <c:pt idx="290">
                  <c:v>-83</c:v>
                </c:pt>
                <c:pt idx="291">
                  <c:v>-69</c:v>
                </c:pt>
                <c:pt idx="292">
                  <c:v>-67</c:v>
                </c:pt>
                <c:pt idx="293">
                  <c:v>-65</c:v>
                </c:pt>
                <c:pt idx="294">
                  <c:v>-67</c:v>
                </c:pt>
                <c:pt idx="295">
                  <c:v>-60</c:v>
                </c:pt>
                <c:pt idx="296">
                  <c:v>-40</c:v>
                </c:pt>
                <c:pt idx="297">
                  <c:v>-37</c:v>
                </c:pt>
                <c:pt idx="298">
                  <c:v>-41</c:v>
                </c:pt>
                <c:pt idx="299">
                  <c:v>-40</c:v>
                </c:pt>
                <c:pt idx="300">
                  <c:v>-40</c:v>
                </c:pt>
                <c:pt idx="301">
                  <c:v>-36</c:v>
                </c:pt>
                <c:pt idx="302">
                  <c:v>-38</c:v>
                </c:pt>
                <c:pt idx="303">
                  <c:v>-44</c:v>
                </c:pt>
                <c:pt idx="304">
                  <c:v>-46</c:v>
                </c:pt>
                <c:pt idx="305">
                  <c:v>-45</c:v>
                </c:pt>
                <c:pt idx="306">
                  <c:v>-40</c:v>
                </c:pt>
                <c:pt idx="307">
                  <c:v>-40</c:v>
                </c:pt>
                <c:pt idx="308">
                  <c:v>-40</c:v>
                </c:pt>
                <c:pt idx="309">
                  <c:v>-38</c:v>
                </c:pt>
                <c:pt idx="310">
                  <c:v>-36</c:v>
                </c:pt>
                <c:pt idx="311">
                  <c:v>-40</c:v>
                </c:pt>
                <c:pt idx="312">
                  <c:v>-37</c:v>
                </c:pt>
                <c:pt idx="313">
                  <c:v>-39</c:v>
                </c:pt>
                <c:pt idx="314">
                  <c:v>-30</c:v>
                </c:pt>
                <c:pt idx="315">
                  <c:v>-29</c:v>
                </c:pt>
                <c:pt idx="316">
                  <c:v>-26</c:v>
                </c:pt>
                <c:pt idx="317">
                  <c:v>-28</c:v>
                </c:pt>
                <c:pt idx="318">
                  <c:v>-17</c:v>
                </c:pt>
                <c:pt idx="319">
                  <c:v>-26</c:v>
                </c:pt>
                <c:pt idx="320">
                  <c:v>-30</c:v>
                </c:pt>
                <c:pt idx="321">
                  <c:v>-29</c:v>
                </c:pt>
                <c:pt idx="322">
                  <c:v>-36</c:v>
                </c:pt>
                <c:pt idx="323">
                  <c:v>-34</c:v>
                </c:pt>
                <c:pt idx="324">
                  <c:v>-32</c:v>
                </c:pt>
                <c:pt idx="325">
                  <c:v>-43</c:v>
                </c:pt>
                <c:pt idx="326">
                  <c:v>-53</c:v>
                </c:pt>
                <c:pt idx="327">
                  <c:v>-53</c:v>
                </c:pt>
                <c:pt idx="328">
                  <c:v>61</c:v>
                </c:pt>
                <c:pt idx="329">
                  <c:v>19</c:v>
                </c:pt>
                <c:pt idx="330">
                  <c:v>-14</c:v>
                </c:pt>
                <c:pt idx="331">
                  <c:v>-4</c:v>
                </c:pt>
                <c:pt idx="332">
                  <c:v>11</c:v>
                </c:pt>
                <c:pt idx="333">
                  <c:v>39</c:v>
                </c:pt>
                <c:pt idx="334">
                  <c:v>38</c:v>
                </c:pt>
                <c:pt idx="335">
                  <c:v>36</c:v>
                </c:pt>
                <c:pt idx="336">
                  <c:v>13</c:v>
                </c:pt>
                <c:pt idx="337">
                  <c:v>51</c:v>
                </c:pt>
                <c:pt idx="338">
                  <c:v>36</c:v>
                </c:pt>
                <c:pt idx="339">
                  <c:v>27</c:v>
                </c:pt>
                <c:pt idx="340">
                  <c:v>36</c:v>
                </c:pt>
                <c:pt idx="341">
                  <c:v>41</c:v>
                </c:pt>
                <c:pt idx="342">
                  <c:v>40</c:v>
                </c:pt>
                <c:pt idx="343">
                  <c:v>47</c:v>
                </c:pt>
                <c:pt idx="344">
                  <c:v>33</c:v>
                </c:pt>
                <c:pt idx="345">
                  <c:v>0</c:v>
                </c:pt>
                <c:pt idx="346">
                  <c:v>8</c:v>
                </c:pt>
                <c:pt idx="347">
                  <c:v>2</c:v>
                </c:pt>
                <c:pt idx="348">
                  <c:v>5</c:v>
                </c:pt>
                <c:pt idx="349">
                  <c:v>6</c:v>
                </c:pt>
                <c:pt idx="350">
                  <c:v>22</c:v>
                </c:pt>
                <c:pt idx="351">
                  <c:v>16</c:v>
                </c:pt>
                <c:pt idx="352">
                  <c:v>-1</c:v>
                </c:pt>
                <c:pt idx="353">
                  <c:v>-17</c:v>
                </c:pt>
                <c:pt idx="354">
                  <c:v>-20</c:v>
                </c:pt>
                <c:pt idx="355">
                  <c:v>-44</c:v>
                </c:pt>
                <c:pt idx="356">
                  <c:v>-40</c:v>
                </c:pt>
                <c:pt idx="357">
                  <c:v>-39</c:v>
                </c:pt>
                <c:pt idx="358">
                  <c:v>-50</c:v>
                </c:pt>
                <c:pt idx="359">
                  <c:v>-44</c:v>
                </c:pt>
                <c:pt idx="360">
                  <c:v>-46</c:v>
                </c:pt>
                <c:pt idx="361">
                  <c:v>-52</c:v>
                </c:pt>
                <c:pt idx="362">
                  <c:v>-58</c:v>
                </c:pt>
                <c:pt idx="363">
                  <c:v>-53</c:v>
                </c:pt>
                <c:pt idx="364">
                  <c:v>-51</c:v>
                </c:pt>
                <c:pt idx="365">
                  <c:v>-39</c:v>
                </c:pt>
                <c:pt idx="366">
                  <c:v>-57</c:v>
                </c:pt>
                <c:pt idx="367">
                  <c:v>-57</c:v>
                </c:pt>
                <c:pt idx="368">
                  <c:v>-47</c:v>
                </c:pt>
                <c:pt idx="369">
                  <c:v>-51</c:v>
                </c:pt>
                <c:pt idx="370">
                  <c:v>-40</c:v>
                </c:pt>
                <c:pt idx="371">
                  <c:v>-45</c:v>
                </c:pt>
                <c:pt idx="372">
                  <c:v>-32</c:v>
                </c:pt>
                <c:pt idx="373">
                  <c:v>-22</c:v>
                </c:pt>
                <c:pt idx="374">
                  <c:v>-14</c:v>
                </c:pt>
                <c:pt idx="375">
                  <c:v>-14</c:v>
                </c:pt>
                <c:pt idx="376">
                  <c:v>-40</c:v>
                </c:pt>
                <c:pt idx="377">
                  <c:v>-45</c:v>
                </c:pt>
                <c:pt idx="378">
                  <c:v>-53</c:v>
                </c:pt>
                <c:pt idx="379">
                  <c:v>-50</c:v>
                </c:pt>
                <c:pt idx="380">
                  <c:v>-45</c:v>
                </c:pt>
                <c:pt idx="381">
                  <c:v>-41</c:v>
                </c:pt>
                <c:pt idx="382">
                  <c:v>-43</c:v>
                </c:pt>
                <c:pt idx="383">
                  <c:v>-34</c:v>
                </c:pt>
                <c:pt idx="384">
                  <c:v>-13</c:v>
                </c:pt>
                <c:pt idx="385">
                  <c:v>-31</c:v>
                </c:pt>
                <c:pt idx="386">
                  <c:v>-25</c:v>
                </c:pt>
                <c:pt idx="387">
                  <c:v>-7</c:v>
                </c:pt>
                <c:pt idx="388">
                  <c:v>2</c:v>
                </c:pt>
                <c:pt idx="389">
                  <c:v>9</c:v>
                </c:pt>
                <c:pt idx="390">
                  <c:v>14</c:v>
                </c:pt>
                <c:pt idx="391">
                  <c:v>18</c:v>
                </c:pt>
                <c:pt idx="392">
                  <c:v>19</c:v>
                </c:pt>
                <c:pt idx="393">
                  <c:v>9</c:v>
                </c:pt>
                <c:pt idx="394">
                  <c:v>1</c:v>
                </c:pt>
                <c:pt idx="395">
                  <c:v>17</c:v>
                </c:pt>
                <c:pt idx="396">
                  <c:v>23</c:v>
                </c:pt>
                <c:pt idx="397">
                  <c:v>43</c:v>
                </c:pt>
                <c:pt idx="398">
                  <c:v>37</c:v>
                </c:pt>
                <c:pt idx="399">
                  <c:v>47</c:v>
                </c:pt>
                <c:pt idx="400">
                  <c:v>45</c:v>
                </c:pt>
                <c:pt idx="401">
                  <c:v>49</c:v>
                </c:pt>
                <c:pt idx="402">
                  <c:v>69</c:v>
                </c:pt>
                <c:pt idx="403">
                  <c:v>46</c:v>
                </c:pt>
                <c:pt idx="404">
                  <c:v>18</c:v>
                </c:pt>
                <c:pt idx="405">
                  <c:v>-91</c:v>
                </c:pt>
                <c:pt idx="406">
                  <c:v>-127</c:v>
                </c:pt>
                <c:pt idx="407">
                  <c:v>-192</c:v>
                </c:pt>
                <c:pt idx="408">
                  <c:v>-146</c:v>
                </c:pt>
                <c:pt idx="409">
                  <c:v>-221</c:v>
                </c:pt>
                <c:pt idx="410">
                  <c:v>-225</c:v>
                </c:pt>
                <c:pt idx="411">
                  <c:v>-238</c:v>
                </c:pt>
                <c:pt idx="412">
                  <c:v>-204</c:v>
                </c:pt>
                <c:pt idx="413">
                  <c:v>-228</c:v>
                </c:pt>
                <c:pt idx="414">
                  <c:v>-238</c:v>
                </c:pt>
                <c:pt idx="415">
                  <c:v>-223</c:v>
                </c:pt>
                <c:pt idx="416">
                  <c:v>-268</c:v>
                </c:pt>
                <c:pt idx="417">
                  <c:v>-280</c:v>
                </c:pt>
                <c:pt idx="418">
                  <c:v>-308</c:v>
                </c:pt>
                <c:pt idx="419">
                  <c:v>-328</c:v>
                </c:pt>
                <c:pt idx="420">
                  <c:v>-286</c:v>
                </c:pt>
                <c:pt idx="421">
                  <c:v>-350</c:v>
                </c:pt>
                <c:pt idx="422">
                  <c:v>-347</c:v>
                </c:pt>
                <c:pt idx="423">
                  <c:v>-355</c:v>
                </c:pt>
                <c:pt idx="424">
                  <c:v>-313</c:v>
                </c:pt>
                <c:pt idx="425">
                  <c:v>-311</c:v>
                </c:pt>
                <c:pt idx="426">
                  <c:v>-285</c:v>
                </c:pt>
                <c:pt idx="427">
                  <c:v>-309</c:v>
                </c:pt>
                <c:pt idx="428">
                  <c:v>-305</c:v>
                </c:pt>
                <c:pt idx="429">
                  <c:v>-269</c:v>
                </c:pt>
                <c:pt idx="430">
                  <c:v>-213</c:v>
                </c:pt>
                <c:pt idx="431">
                  <c:v>-201</c:v>
                </c:pt>
                <c:pt idx="432">
                  <c:v>-173</c:v>
                </c:pt>
                <c:pt idx="433">
                  <c:v>-165</c:v>
                </c:pt>
                <c:pt idx="434">
                  <c:v>-166</c:v>
                </c:pt>
                <c:pt idx="435">
                  <c:v>-174</c:v>
                </c:pt>
                <c:pt idx="436">
                  <c:v>-157</c:v>
                </c:pt>
                <c:pt idx="437">
                  <c:v>-164</c:v>
                </c:pt>
                <c:pt idx="438">
                  <c:v>-151</c:v>
                </c:pt>
                <c:pt idx="439">
                  <c:v>-139</c:v>
                </c:pt>
                <c:pt idx="440">
                  <c:v>-141</c:v>
                </c:pt>
                <c:pt idx="441">
                  <c:v>-104</c:v>
                </c:pt>
                <c:pt idx="442">
                  <c:v>-125</c:v>
                </c:pt>
                <c:pt idx="443">
                  <c:v>-142</c:v>
                </c:pt>
                <c:pt idx="444">
                  <c:v>-161</c:v>
                </c:pt>
                <c:pt idx="445">
                  <c:v>-138</c:v>
                </c:pt>
                <c:pt idx="446">
                  <c:v>-131</c:v>
                </c:pt>
                <c:pt idx="447">
                  <c:v>-129</c:v>
                </c:pt>
                <c:pt idx="448">
                  <c:v>-117</c:v>
                </c:pt>
                <c:pt idx="449">
                  <c:v>-115</c:v>
                </c:pt>
                <c:pt idx="450">
                  <c:v>-124</c:v>
                </c:pt>
                <c:pt idx="451">
                  <c:v>-115</c:v>
                </c:pt>
                <c:pt idx="452">
                  <c:v>-97</c:v>
                </c:pt>
                <c:pt idx="453">
                  <c:v>-100</c:v>
                </c:pt>
                <c:pt idx="454">
                  <c:v>-94</c:v>
                </c:pt>
                <c:pt idx="455">
                  <c:v>-84</c:v>
                </c:pt>
                <c:pt idx="456">
                  <c:v>-76</c:v>
                </c:pt>
                <c:pt idx="457">
                  <c:v>-78</c:v>
                </c:pt>
                <c:pt idx="458">
                  <c:v>-92</c:v>
                </c:pt>
                <c:pt idx="459">
                  <c:v>-91</c:v>
                </c:pt>
                <c:pt idx="460">
                  <c:v>-87</c:v>
                </c:pt>
                <c:pt idx="461">
                  <c:v>-93</c:v>
                </c:pt>
                <c:pt idx="462">
                  <c:v>-93</c:v>
                </c:pt>
                <c:pt idx="463">
                  <c:v>-111</c:v>
                </c:pt>
                <c:pt idx="464">
                  <c:v>-124</c:v>
                </c:pt>
                <c:pt idx="465">
                  <c:v>-121</c:v>
                </c:pt>
                <c:pt idx="466">
                  <c:v>-103</c:v>
                </c:pt>
                <c:pt idx="467">
                  <c:v>-96</c:v>
                </c:pt>
                <c:pt idx="468">
                  <c:v>-90</c:v>
                </c:pt>
                <c:pt idx="469">
                  <c:v>-86</c:v>
                </c:pt>
                <c:pt idx="470">
                  <c:v>-92</c:v>
                </c:pt>
                <c:pt idx="471">
                  <c:v>-88</c:v>
                </c:pt>
                <c:pt idx="472">
                  <c:v>-110</c:v>
                </c:pt>
                <c:pt idx="473">
                  <c:v>-123</c:v>
                </c:pt>
                <c:pt idx="474">
                  <c:v>-139</c:v>
                </c:pt>
                <c:pt idx="475">
                  <c:v>-161</c:v>
                </c:pt>
                <c:pt idx="476">
                  <c:v>-159</c:v>
                </c:pt>
                <c:pt idx="477">
                  <c:v>-155</c:v>
                </c:pt>
                <c:pt idx="478">
                  <c:v>-152</c:v>
                </c:pt>
                <c:pt idx="479">
                  <c:v>-148</c:v>
                </c:pt>
                <c:pt idx="480">
                  <c:v>-176</c:v>
                </c:pt>
                <c:pt idx="481">
                  <c:v>-181</c:v>
                </c:pt>
                <c:pt idx="482">
                  <c:v>-211</c:v>
                </c:pt>
                <c:pt idx="483">
                  <c:v>-210</c:v>
                </c:pt>
                <c:pt idx="484">
                  <c:v>-217</c:v>
                </c:pt>
                <c:pt idx="485">
                  <c:v>-202</c:v>
                </c:pt>
                <c:pt idx="486">
                  <c:v>-214</c:v>
                </c:pt>
                <c:pt idx="487">
                  <c:v>-217</c:v>
                </c:pt>
                <c:pt idx="488">
                  <c:v>-207</c:v>
                </c:pt>
                <c:pt idx="489">
                  <c:v>-218</c:v>
                </c:pt>
                <c:pt idx="490">
                  <c:v>-218</c:v>
                </c:pt>
                <c:pt idx="491">
                  <c:v>-215</c:v>
                </c:pt>
                <c:pt idx="492">
                  <c:v>-215</c:v>
                </c:pt>
                <c:pt idx="493">
                  <c:v>-215</c:v>
                </c:pt>
                <c:pt idx="494">
                  <c:v>-214</c:v>
                </c:pt>
                <c:pt idx="495">
                  <c:v>-209</c:v>
                </c:pt>
                <c:pt idx="496">
                  <c:v>-211</c:v>
                </c:pt>
                <c:pt idx="497">
                  <c:v>-197</c:v>
                </c:pt>
                <c:pt idx="498">
                  <c:v>-206</c:v>
                </c:pt>
                <c:pt idx="499">
                  <c:v>-217</c:v>
                </c:pt>
                <c:pt idx="500">
                  <c:v>-213</c:v>
                </c:pt>
                <c:pt idx="501">
                  <c:v>-222</c:v>
                </c:pt>
                <c:pt idx="502">
                  <c:v>-216</c:v>
                </c:pt>
                <c:pt idx="503">
                  <c:v>-228</c:v>
                </c:pt>
                <c:pt idx="504">
                  <c:v>-230</c:v>
                </c:pt>
                <c:pt idx="505">
                  <c:v>-225</c:v>
                </c:pt>
                <c:pt idx="506">
                  <c:v>-221</c:v>
                </c:pt>
                <c:pt idx="507">
                  <c:v>-222</c:v>
                </c:pt>
                <c:pt idx="508">
                  <c:v>-233</c:v>
                </c:pt>
                <c:pt idx="509">
                  <c:v>-235</c:v>
                </c:pt>
                <c:pt idx="510">
                  <c:v>-226</c:v>
                </c:pt>
                <c:pt idx="511">
                  <c:v>-214</c:v>
                </c:pt>
                <c:pt idx="512">
                  <c:v>-216</c:v>
                </c:pt>
                <c:pt idx="513">
                  <c:v>-211</c:v>
                </c:pt>
                <c:pt idx="514">
                  <c:v>-209</c:v>
                </c:pt>
                <c:pt idx="515">
                  <c:v>-206</c:v>
                </c:pt>
                <c:pt idx="516">
                  <c:v>-195</c:v>
                </c:pt>
                <c:pt idx="517">
                  <c:v>-199</c:v>
                </c:pt>
                <c:pt idx="518">
                  <c:v>-215</c:v>
                </c:pt>
                <c:pt idx="519">
                  <c:v>-226</c:v>
                </c:pt>
                <c:pt idx="520">
                  <c:v>-222</c:v>
                </c:pt>
                <c:pt idx="521">
                  <c:v>-208</c:v>
                </c:pt>
                <c:pt idx="522">
                  <c:v>-196</c:v>
                </c:pt>
                <c:pt idx="523">
                  <c:v>-190</c:v>
                </c:pt>
                <c:pt idx="524">
                  <c:v>-194</c:v>
                </c:pt>
                <c:pt idx="525">
                  <c:v>-191</c:v>
                </c:pt>
                <c:pt idx="526">
                  <c:v>-250</c:v>
                </c:pt>
                <c:pt idx="527">
                  <c:v>-241</c:v>
                </c:pt>
                <c:pt idx="528">
                  <c:v>-256</c:v>
                </c:pt>
                <c:pt idx="529">
                  <c:v>-291</c:v>
                </c:pt>
                <c:pt idx="530">
                  <c:v>-296</c:v>
                </c:pt>
                <c:pt idx="531">
                  <c:v>-275</c:v>
                </c:pt>
                <c:pt idx="532">
                  <c:v>-273</c:v>
                </c:pt>
                <c:pt idx="533">
                  <c:v>-245</c:v>
                </c:pt>
                <c:pt idx="534">
                  <c:v>-258</c:v>
                </c:pt>
                <c:pt idx="535">
                  <c:v>-295</c:v>
                </c:pt>
                <c:pt idx="536">
                  <c:v>-325</c:v>
                </c:pt>
                <c:pt idx="537">
                  <c:v>-330</c:v>
                </c:pt>
                <c:pt idx="538">
                  <c:v>-297</c:v>
                </c:pt>
                <c:pt idx="539">
                  <c:v>-276</c:v>
                </c:pt>
                <c:pt idx="540">
                  <c:v>-264</c:v>
                </c:pt>
                <c:pt idx="541">
                  <c:v>-285</c:v>
                </c:pt>
                <c:pt idx="542">
                  <c:v>-283</c:v>
                </c:pt>
                <c:pt idx="543">
                  <c:v>-253</c:v>
                </c:pt>
                <c:pt idx="544">
                  <c:v>-265</c:v>
                </c:pt>
                <c:pt idx="545">
                  <c:v>-257</c:v>
                </c:pt>
                <c:pt idx="546">
                  <c:v>-263</c:v>
                </c:pt>
                <c:pt idx="547">
                  <c:v>-269</c:v>
                </c:pt>
                <c:pt idx="548">
                  <c:v>-261</c:v>
                </c:pt>
                <c:pt idx="549">
                  <c:v>-248</c:v>
                </c:pt>
                <c:pt idx="550">
                  <c:v>-236</c:v>
                </c:pt>
                <c:pt idx="551">
                  <c:v>-229</c:v>
                </c:pt>
                <c:pt idx="552">
                  <c:v>-237</c:v>
                </c:pt>
                <c:pt idx="553">
                  <c:v>-215</c:v>
                </c:pt>
                <c:pt idx="554">
                  <c:v>-215</c:v>
                </c:pt>
                <c:pt idx="555">
                  <c:v>-229</c:v>
                </c:pt>
                <c:pt idx="556">
                  <c:v>-198</c:v>
                </c:pt>
                <c:pt idx="557">
                  <c:v>-202</c:v>
                </c:pt>
                <c:pt idx="558">
                  <c:v>-185</c:v>
                </c:pt>
                <c:pt idx="559">
                  <c:v>-177</c:v>
                </c:pt>
                <c:pt idx="560">
                  <c:v>-212</c:v>
                </c:pt>
                <c:pt idx="561">
                  <c:v>-198</c:v>
                </c:pt>
                <c:pt idx="562">
                  <c:v>-177</c:v>
                </c:pt>
                <c:pt idx="563">
                  <c:v>-164</c:v>
                </c:pt>
                <c:pt idx="564">
                  <c:v>-148</c:v>
                </c:pt>
                <c:pt idx="565">
                  <c:v>-137</c:v>
                </c:pt>
                <c:pt idx="566">
                  <c:v>-126</c:v>
                </c:pt>
                <c:pt idx="567">
                  <c:v>-119</c:v>
                </c:pt>
                <c:pt idx="568">
                  <c:v>-124</c:v>
                </c:pt>
                <c:pt idx="569">
                  <c:v>-98</c:v>
                </c:pt>
                <c:pt idx="570">
                  <c:v>-46</c:v>
                </c:pt>
                <c:pt idx="571">
                  <c:v>-46</c:v>
                </c:pt>
                <c:pt idx="572">
                  <c:v>-28</c:v>
                </c:pt>
                <c:pt idx="573">
                  <c:v>-82</c:v>
                </c:pt>
                <c:pt idx="574">
                  <c:v>-83</c:v>
                </c:pt>
                <c:pt idx="575">
                  <c:v>-119</c:v>
                </c:pt>
                <c:pt idx="576">
                  <c:v>-96</c:v>
                </c:pt>
                <c:pt idx="577">
                  <c:v>-71</c:v>
                </c:pt>
                <c:pt idx="578">
                  <c:v>-102</c:v>
                </c:pt>
                <c:pt idx="579">
                  <c:v>-97</c:v>
                </c:pt>
                <c:pt idx="580">
                  <c:v>-99</c:v>
                </c:pt>
                <c:pt idx="581">
                  <c:v>-109</c:v>
                </c:pt>
                <c:pt idx="582">
                  <c:v>-118</c:v>
                </c:pt>
                <c:pt idx="583">
                  <c:v>-123</c:v>
                </c:pt>
                <c:pt idx="584">
                  <c:v>-111</c:v>
                </c:pt>
                <c:pt idx="585">
                  <c:v>-104</c:v>
                </c:pt>
                <c:pt idx="586">
                  <c:v>-125</c:v>
                </c:pt>
                <c:pt idx="587">
                  <c:v>-157</c:v>
                </c:pt>
                <c:pt idx="588">
                  <c:v>-152</c:v>
                </c:pt>
                <c:pt idx="589">
                  <c:v>-157</c:v>
                </c:pt>
                <c:pt idx="590">
                  <c:v>-150</c:v>
                </c:pt>
                <c:pt idx="591">
                  <c:v>-128</c:v>
                </c:pt>
                <c:pt idx="592">
                  <c:v>-118</c:v>
                </c:pt>
                <c:pt idx="593">
                  <c:v>-111</c:v>
                </c:pt>
                <c:pt idx="594">
                  <c:v>-103</c:v>
                </c:pt>
                <c:pt idx="595">
                  <c:v>-106</c:v>
                </c:pt>
                <c:pt idx="596">
                  <c:v>-105</c:v>
                </c:pt>
                <c:pt idx="597">
                  <c:v>-106</c:v>
                </c:pt>
                <c:pt idx="598">
                  <c:v>-106</c:v>
                </c:pt>
                <c:pt idx="599">
                  <c:v>-104</c:v>
                </c:pt>
                <c:pt idx="600">
                  <c:v>-105</c:v>
                </c:pt>
                <c:pt idx="601">
                  <c:v>-121</c:v>
                </c:pt>
                <c:pt idx="602">
                  <c:v>-127</c:v>
                </c:pt>
                <c:pt idx="603">
                  <c:v>-119</c:v>
                </c:pt>
                <c:pt idx="604">
                  <c:v>-127</c:v>
                </c:pt>
                <c:pt idx="605">
                  <c:v>-116</c:v>
                </c:pt>
                <c:pt idx="606">
                  <c:v>-118</c:v>
                </c:pt>
                <c:pt idx="607">
                  <c:v>-123</c:v>
                </c:pt>
                <c:pt idx="608">
                  <c:v>-116</c:v>
                </c:pt>
                <c:pt idx="609">
                  <c:v>-104</c:v>
                </c:pt>
                <c:pt idx="610">
                  <c:v>-71</c:v>
                </c:pt>
                <c:pt idx="611">
                  <c:v>-67</c:v>
                </c:pt>
                <c:pt idx="612">
                  <c:v>-55</c:v>
                </c:pt>
                <c:pt idx="613">
                  <c:v>-65</c:v>
                </c:pt>
                <c:pt idx="614">
                  <c:v>-66</c:v>
                </c:pt>
                <c:pt idx="615">
                  <c:v>-66</c:v>
                </c:pt>
                <c:pt idx="616">
                  <c:v>-70</c:v>
                </c:pt>
                <c:pt idx="617">
                  <c:v>-81</c:v>
                </c:pt>
                <c:pt idx="618">
                  <c:v>-68</c:v>
                </c:pt>
                <c:pt idx="619">
                  <c:v>-74</c:v>
                </c:pt>
                <c:pt idx="620">
                  <c:v>-65</c:v>
                </c:pt>
                <c:pt idx="621">
                  <c:v>-71</c:v>
                </c:pt>
                <c:pt idx="622">
                  <c:v>-76</c:v>
                </c:pt>
                <c:pt idx="623">
                  <c:v>-74</c:v>
                </c:pt>
                <c:pt idx="624">
                  <c:v>-70</c:v>
                </c:pt>
                <c:pt idx="625">
                  <c:v>-73</c:v>
                </c:pt>
                <c:pt idx="626">
                  <c:v>-66</c:v>
                </c:pt>
                <c:pt idx="627">
                  <c:v>-54</c:v>
                </c:pt>
                <c:pt idx="628">
                  <c:v>-49</c:v>
                </c:pt>
                <c:pt idx="629">
                  <c:v>-52</c:v>
                </c:pt>
                <c:pt idx="630">
                  <c:v>-58</c:v>
                </c:pt>
                <c:pt idx="631">
                  <c:v>-56</c:v>
                </c:pt>
                <c:pt idx="632">
                  <c:v>-43</c:v>
                </c:pt>
                <c:pt idx="633">
                  <c:v>-51</c:v>
                </c:pt>
                <c:pt idx="634">
                  <c:v>-46</c:v>
                </c:pt>
                <c:pt idx="635">
                  <c:v>-43</c:v>
                </c:pt>
                <c:pt idx="636">
                  <c:v>-42</c:v>
                </c:pt>
                <c:pt idx="637">
                  <c:v>-40</c:v>
                </c:pt>
                <c:pt idx="638">
                  <c:v>-42</c:v>
                </c:pt>
                <c:pt idx="639">
                  <c:v>-41</c:v>
                </c:pt>
                <c:pt idx="640">
                  <c:v>-42</c:v>
                </c:pt>
                <c:pt idx="641">
                  <c:v>-32</c:v>
                </c:pt>
                <c:pt idx="642">
                  <c:v>-44</c:v>
                </c:pt>
                <c:pt idx="643">
                  <c:v>-50</c:v>
                </c:pt>
                <c:pt idx="644">
                  <c:v>-47</c:v>
                </c:pt>
                <c:pt idx="645">
                  <c:v>-42</c:v>
                </c:pt>
                <c:pt idx="646">
                  <c:v>-32</c:v>
                </c:pt>
                <c:pt idx="647">
                  <c:v>-15</c:v>
                </c:pt>
                <c:pt idx="648">
                  <c:v>-14</c:v>
                </c:pt>
                <c:pt idx="649">
                  <c:v>-157</c:v>
                </c:pt>
                <c:pt idx="650">
                  <c:v>-115</c:v>
                </c:pt>
                <c:pt idx="651">
                  <c:v>-130</c:v>
                </c:pt>
                <c:pt idx="652">
                  <c:v>-172</c:v>
                </c:pt>
                <c:pt idx="653">
                  <c:v>-163</c:v>
                </c:pt>
                <c:pt idx="654">
                  <c:v>-146</c:v>
                </c:pt>
                <c:pt idx="655">
                  <c:v>-192</c:v>
                </c:pt>
                <c:pt idx="656">
                  <c:v>-198</c:v>
                </c:pt>
                <c:pt idx="657">
                  <c:v>-137</c:v>
                </c:pt>
                <c:pt idx="658">
                  <c:v>-114</c:v>
                </c:pt>
                <c:pt idx="659">
                  <c:v>-96</c:v>
                </c:pt>
                <c:pt idx="660">
                  <c:v>-121</c:v>
                </c:pt>
                <c:pt idx="661">
                  <c:v>-109</c:v>
                </c:pt>
                <c:pt idx="662">
                  <c:v>-120</c:v>
                </c:pt>
                <c:pt idx="663">
                  <c:v>-118</c:v>
                </c:pt>
                <c:pt idx="664">
                  <c:v>-95</c:v>
                </c:pt>
                <c:pt idx="665">
                  <c:v>-84</c:v>
                </c:pt>
                <c:pt idx="666">
                  <c:v>-87</c:v>
                </c:pt>
                <c:pt idx="667">
                  <c:v>-81</c:v>
                </c:pt>
                <c:pt idx="668">
                  <c:v>-90</c:v>
                </c:pt>
                <c:pt idx="669">
                  <c:v>-110</c:v>
                </c:pt>
                <c:pt idx="670">
                  <c:v>-101</c:v>
                </c:pt>
                <c:pt idx="671">
                  <c:v>-101</c:v>
                </c:pt>
                <c:pt idx="672">
                  <c:v>-80</c:v>
                </c:pt>
                <c:pt idx="673">
                  <c:v>-86</c:v>
                </c:pt>
                <c:pt idx="674">
                  <c:v>-100</c:v>
                </c:pt>
                <c:pt idx="675">
                  <c:v>-112</c:v>
                </c:pt>
                <c:pt idx="676">
                  <c:v>-101</c:v>
                </c:pt>
                <c:pt idx="677">
                  <c:v>-96</c:v>
                </c:pt>
                <c:pt idx="678">
                  <c:v>-97</c:v>
                </c:pt>
                <c:pt idx="679">
                  <c:v>-89</c:v>
                </c:pt>
                <c:pt idx="680">
                  <c:v>-79</c:v>
                </c:pt>
                <c:pt idx="681">
                  <c:v>-78</c:v>
                </c:pt>
                <c:pt idx="682">
                  <c:v>-80</c:v>
                </c:pt>
                <c:pt idx="683">
                  <c:v>-79</c:v>
                </c:pt>
                <c:pt idx="684">
                  <c:v>-83</c:v>
                </c:pt>
                <c:pt idx="685">
                  <c:v>-68</c:v>
                </c:pt>
                <c:pt idx="686">
                  <c:v>-70</c:v>
                </c:pt>
                <c:pt idx="687">
                  <c:v>-69</c:v>
                </c:pt>
                <c:pt idx="688">
                  <c:v>-47</c:v>
                </c:pt>
                <c:pt idx="689">
                  <c:v>-29</c:v>
                </c:pt>
                <c:pt idx="690">
                  <c:v>-11</c:v>
                </c:pt>
                <c:pt idx="691">
                  <c:v>-8</c:v>
                </c:pt>
                <c:pt idx="692">
                  <c:v>-20</c:v>
                </c:pt>
                <c:pt idx="693">
                  <c:v>-26</c:v>
                </c:pt>
                <c:pt idx="694">
                  <c:v>-37</c:v>
                </c:pt>
                <c:pt idx="695">
                  <c:v>-46</c:v>
                </c:pt>
                <c:pt idx="696">
                  <c:v>-37</c:v>
                </c:pt>
                <c:pt idx="697">
                  <c:v>-25</c:v>
                </c:pt>
                <c:pt idx="698">
                  <c:v>-38</c:v>
                </c:pt>
                <c:pt idx="699">
                  <c:v>-35</c:v>
                </c:pt>
                <c:pt idx="700">
                  <c:v>-50</c:v>
                </c:pt>
                <c:pt idx="701">
                  <c:v>-55</c:v>
                </c:pt>
                <c:pt idx="702">
                  <c:v>-63</c:v>
                </c:pt>
                <c:pt idx="703">
                  <c:v>-67</c:v>
                </c:pt>
                <c:pt idx="704">
                  <c:v>-80</c:v>
                </c:pt>
                <c:pt idx="705">
                  <c:v>-78</c:v>
                </c:pt>
                <c:pt idx="706">
                  <c:v>-78</c:v>
                </c:pt>
                <c:pt idx="707">
                  <c:v>-73</c:v>
                </c:pt>
                <c:pt idx="708">
                  <c:v>-41</c:v>
                </c:pt>
                <c:pt idx="709">
                  <c:v>-56</c:v>
                </c:pt>
                <c:pt idx="710">
                  <c:v>-60</c:v>
                </c:pt>
                <c:pt idx="711">
                  <c:v>-71</c:v>
                </c:pt>
                <c:pt idx="712">
                  <c:v>-83</c:v>
                </c:pt>
                <c:pt idx="713">
                  <c:v>-92</c:v>
                </c:pt>
                <c:pt idx="714">
                  <c:v>-94</c:v>
                </c:pt>
                <c:pt idx="715">
                  <c:v>-92</c:v>
                </c:pt>
                <c:pt idx="716">
                  <c:v>-98</c:v>
                </c:pt>
                <c:pt idx="717">
                  <c:v>-105</c:v>
                </c:pt>
                <c:pt idx="718">
                  <c:v>-101</c:v>
                </c:pt>
                <c:pt idx="719">
                  <c:v>-99</c:v>
                </c:pt>
                <c:pt idx="720">
                  <c:v>-105</c:v>
                </c:pt>
                <c:pt idx="721">
                  <c:v>-100</c:v>
                </c:pt>
                <c:pt idx="722">
                  <c:v>-93</c:v>
                </c:pt>
                <c:pt idx="723">
                  <c:v>-93</c:v>
                </c:pt>
                <c:pt idx="724">
                  <c:v>-99</c:v>
                </c:pt>
                <c:pt idx="725">
                  <c:v>-102</c:v>
                </c:pt>
                <c:pt idx="726">
                  <c:v>-101</c:v>
                </c:pt>
                <c:pt idx="727">
                  <c:v>-105</c:v>
                </c:pt>
                <c:pt idx="728">
                  <c:v>-111</c:v>
                </c:pt>
                <c:pt idx="729">
                  <c:v>-115</c:v>
                </c:pt>
                <c:pt idx="730">
                  <c:v>-121</c:v>
                </c:pt>
                <c:pt idx="731">
                  <c:v>-117</c:v>
                </c:pt>
                <c:pt idx="732">
                  <c:v>-114</c:v>
                </c:pt>
                <c:pt idx="733">
                  <c:v>-103</c:v>
                </c:pt>
                <c:pt idx="734">
                  <c:v>-93</c:v>
                </c:pt>
                <c:pt idx="735">
                  <c:v>-85</c:v>
                </c:pt>
                <c:pt idx="736">
                  <c:v>-79</c:v>
                </c:pt>
                <c:pt idx="737">
                  <c:v>-77</c:v>
                </c:pt>
                <c:pt idx="738">
                  <c:v>-87</c:v>
                </c:pt>
                <c:pt idx="739">
                  <c:v>-81</c:v>
                </c:pt>
                <c:pt idx="740">
                  <c:v>-77</c:v>
                </c:pt>
                <c:pt idx="741">
                  <c:v>-81</c:v>
                </c:pt>
                <c:pt idx="742">
                  <c:v>-86</c:v>
                </c:pt>
                <c:pt idx="743">
                  <c:v>-82</c:v>
                </c:pt>
                <c:pt idx="744">
                  <c:v>-78</c:v>
                </c:pt>
                <c:pt idx="745">
                  <c:v>-93</c:v>
                </c:pt>
                <c:pt idx="746">
                  <c:v>-100</c:v>
                </c:pt>
                <c:pt idx="747">
                  <c:v>-98</c:v>
                </c:pt>
                <c:pt idx="748">
                  <c:v>-98</c:v>
                </c:pt>
                <c:pt idx="749">
                  <c:v>-96</c:v>
                </c:pt>
                <c:pt idx="750">
                  <c:v>-93</c:v>
                </c:pt>
                <c:pt idx="751">
                  <c:v>-94</c:v>
                </c:pt>
                <c:pt idx="752">
                  <c:v>-93</c:v>
                </c:pt>
                <c:pt idx="753">
                  <c:v>-110</c:v>
                </c:pt>
                <c:pt idx="754">
                  <c:v>-115</c:v>
                </c:pt>
                <c:pt idx="755">
                  <c:v>-118</c:v>
                </c:pt>
                <c:pt idx="756">
                  <c:v>-99</c:v>
                </c:pt>
                <c:pt idx="757">
                  <c:v>-101</c:v>
                </c:pt>
                <c:pt idx="758">
                  <c:v>-100</c:v>
                </c:pt>
                <c:pt idx="759">
                  <c:v>-89</c:v>
                </c:pt>
                <c:pt idx="760">
                  <c:v>-85</c:v>
                </c:pt>
                <c:pt idx="761">
                  <c:v>-88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91491200"/>
        <c:axId val="293254272"/>
      </c:lineChart>
      <c:dateAx>
        <c:axId val="291491200"/>
        <c:scaling>
          <c:orientation val="minMax"/>
        </c:scaling>
        <c:delete val="0"/>
        <c:axPos val="b"/>
        <c:numFmt formatCode="yyyy\-mm\-dd" sourceLinked="1"/>
        <c:majorTickMark val="none"/>
        <c:minorTickMark val="none"/>
        <c:tickLblPos val="low"/>
        <c:crossAx val="293254272"/>
        <c:crosses val="autoZero"/>
        <c:auto val="1"/>
        <c:lblOffset val="100"/>
        <c:baseTimeUnit val="days"/>
      </c:dateAx>
      <c:valAx>
        <c:axId val="293254272"/>
        <c:scaling>
          <c:orientation val="minMax"/>
        </c:scaling>
        <c:delete val="0"/>
        <c:axPos val="l"/>
        <c:majorGridlines/>
        <c:numFmt formatCode="#,##0_ " sourceLinked="1"/>
        <c:majorTickMark val="none"/>
        <c:minorTickMark val="none"/>
        <c:tickLblPos val="nextTo"/>
        <c:spPr>
          <a:ln w="9525">
            <a:noFill/>
          </a:ln>
        </c:spPr>
        <c:crossAx val="291491200"/>
        <c:crosses val="autoZero"/>
        <c:crossBetween val="between"/>
      </c:valAx>
    </c:plotArea>
    <c:plotVisOnly val="1"/>
    <c:dispBlanksAs val="gap"/>
    <c:showDLblsOverMax val="0"/>
  </c:chart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 sz="1200"/>
            </a:pPr>
            <a:r>
              <a:rPr lang="zh-CN" altLang="en-US" sz="1200"/>
              <a:t>豆油</a:t>
            </a:r>
            <a:r>
              <a:rPr lang="en-US" altLang="zh-CN" sz="1200"/>
              <a:t>/</a:t>
            </a:r>
            <a:r>
              <a:rPr lang="zh-CN" altLang="en-US" sz="1200"/>
              <a:t>豆粕</a:t>
            </a:r>
            <a:r>
              <a:rPr lang="en-US" altLang="zh-CN" sz="1200"/>
              <a:t>1</a:t>
            </a:r>
            <a:r>
              <a:rPr lang="zh-CN" altLang="en-US" sz="1200"/>
              <a:t>月</a:t>
            </a:r>
          </a:p>
        </c:rich>
      </c:tx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marker>
            <c:symbol val="none"/>
          </c:marker>
          <c:cat>
            <c:numRef>
              <c:f>套利分析!$L$39:$L$1055</c:f>
              <c:numCache>
                <c:formatCode>yyyy\-mm\-dd</c:formatCode>
                <c:ptCount val="1017"/>
                <c:pt idx="0">
                  <c:v>43354</c:v>
                </c:pt>
                <c:pt idx="1">
                  <c:v>43353</c:v>
                </c:pt>
                <c:pt idx="2">
                  <c:v>43350</c:v>
                </c:pt>
                <c:pt idx="3">
                  <c:v>43349</c:v>
                </c:pt>
                <c:pt idx="4">
                  <c:v>43348</c:v>
                </c:pt>
                <c:pt idx="5">
                  <c:v>43347</c:v>
                </c:pt>
                <c:pt idx="6">
                  <c:v>43346</c:v>
                </c:pt>
                <c:pt idx="7">
                  <c:v>43343</c:v>
                </c:pt>
                <c:pt idx="8">
                  <c:v>43342</c:v>
                </c:pt>
                <c:pt idx="9">
                  <c:v>43341</c:v>
                </c:pt>
                <c:pt idx="10">
                  <c:v>43340</c:v>
                </c:pt>
                <c:pt idx="11">
                  <c:v>43339</c:v>
                </c:pt>
                <c:pt idx="12">
                  <c:v>43336</c:v>
                </c:pt>
                <c:pt idx="13">
                  <c:v>43335</c:v>
                </c:pt>
                <c:pt idx="14">
                  <c:v>43334</c:v>
                </c:pt>
                <c:pt idx="15">
                  <c:v>43333</c:v>
                </c:pt>
                <c:pt idx="16">
                  <c:v>43332</c:v>
                </c:pt>
                <c:pt idx="17">
                  <c:v>43329</c:v>
                </c:pt>
                <c:pt idx="18">
                  <c:v>43328</c:v>
                </c:pt>
                <c:pt idx="19">
                  <c:v>43327</c:v>
                </c:pt>
                <c:pt idx="20">
                  <c:v>43326</c:v>
                </c:pt>
                <c:pt idx="21">
                  <c:v>43325</c:v>
                </c:pt>
                <c:pt idx="22">
                  <c:v>43322</c:v>
                </c:pt>
                <c:pt idx="23">
                  <c:v>43321</c:v>
                </c:pt>
                <c:pt idx="24">
                  <c:v>43320</c:v>
                </c:pt>
                <c:pt idx="25">
                  <c:v>43319</c:v>
                </c:pt>
                <c:pt idx="26">
                  <c:v>43318</c:v>
                </c:pt>
                <c:pt idx="27">
                  <c:v>43315</c:v>
                </c:pt>
                <c:pt idx="28">
                  <c:v>43314</c:v>
                </c:pt>
                <c:pt idx="29">
                  <c:v>43313</c:v>
                </c:pt>
                <c:pt idx="30">
                  <c:v>43312</c:v>
                </c:pt>
                <c:pt idx="31">
                  <c:v>43311</c:v>
                </c:pt>
                <c:pt idx="32">
                  <c:v>43308</c:v>
                </c:pt>
                <c:pt idx="33">
                  <c:v>43307</c:v>
                </c:pt>
                <c:pt idx="34">
                  <c:v>43306</c:v>
                </c:pt>
                <c:pt idx="35">
                  <c:v>43305</c:v>
                </c:pt>
                <c:pt idx="36">
                  <c:v>43304</c:v>
                </c:pt>
                <c:pt idx="37">
                  <c:v>43301</c:v>
                </c:pt>
                <c:pt idx="38">
                  <c:v>43300</c:v>
                </c:pt>
                <c:pt idx="39">
                  <c:v>43299</c:v>
                </c:pt>
                <c:pt idx="40">
                  <c:v>43298</c:v>
                </c:pt>
                <c:pt idx="41">
                  <c:v>43297</c:v>
                </c:pt>
                <c:pt idx="42">
                  <c:v>43294</c:v>
                </c:pt>
                <c:pt idx="43">
                  <c:v>43293</c:v>
                </c:pt>
                <c:pt idx="44">
                  <c:v>43292</c:v>
                </c:pt>
                <c:pt idx="45">
                  <c:v>43291</c:v>
                </c:pt>
                <c:pt idx="46">
                  <c:v>43290</c:v>
                </c:pt>
                <c:pt idx="47">
                  <c:v>43287</c:v>
                </c:pt>
                <c:pt idx="48">
                  <c:v>43286</c:v>
                </c:pt>
                <c:pt idx="49">
                  <c:v>43285</c:v>
                </c:pt>
                <c:pt idx="50">
                  <c:v>43284</c:v>
                </c:pt>
                <c:pt idx="51">
                  <c:v>43283</c:v>
                </c:pt>
                <c:pt idx="52">
                  <c:v>43280</c:v>
                </c:pt>
                <c:pt idx="53">
                  <c:v>43279</c:v>
                </c:pt>
                <c:pt idx="54">
                  <c:v>43278</c:v>
                </c:pt>
                <c:pt idx="55">
                  <c:v>43277</c:v>
                </c:pt>
                <c:pt idx="56">
                  <c:v>43276</c:v>
                </c:pt>
                <c:pt idx="57">
                  <c:v>43273</c:v>
                </c:pt>
                <c:pt idx="58">
                  <c:v>43272</c:v>
                </c:pt>
                <c:pt idx="59">
                  <c:v>43271</c:v>
                </c:pt>
                <c:pt idx="60">
                  <c:v>43270</c:v>
                </c:pt>
                <c:pt idx="61">
                  <c:v>43266</c:v>
                </c:pt>
                <c:pt idx="62">
                  <c:v>43265</c:v>
                </c:pt>
                <c:pt idx="63">
                  <c:v>43264</c:v>
                </c:pt>
                <c:pt idx="64">
                  <c:v>43263</c:v>
                </c:pt>
                <c:pt idx="65">
                  <c:v>43262</c:v>
                </c:pt>
                <c:pt idx="66">
                  <c:v>43259</c:v>
                </c:pt>
                <c:pt idx="67">
                  <c:v>43258</c:v>
                </c:pt>
                <c:pt idx="68">
                  <c:v>43257</c:v>
                </c:pt>
                <c:pt idx="69">
                  <c:v>43256</c:v>
                </c:pt>
                <c:pt idx="70">
                  <c:v>43255</c:v>
                </c:pt>
                <c:pt idx="71">
                  <c:v>43252</c:v>
                </c:pt>
                <c:pt idx="72">
                  <c:v>43251</c:v>
                </c:pt>
                <c:pt idx="73">
                  <c:v>43250</c:v>
                </c:pt>
                <c:pt idx="74">
                  <c:v>43249</c:v>
                </c:pt>
                <c:pt idx="75">
                  <c:v>43248</c:v>
                </c:pt>
                <c:pt idx="76">
                  <c:v>43245</c:v>
                </c:pt>
                <c:pt idx="77">
                  <c:v>43244</c:v>
                </c:pt>
                <c:pt idx="78">
                  <c:v>43243</c:v>
                </c:pt>
                <c:pt idx="79">
                  <c:v>43242</c:v>
                </c:pt>
                <c:pt idx="80">
                  <c:v>43241</c:v>
                </c:pt>
                <c:pt idx="81">
                  <c:v>43238</c:v>
                </c:pt>
                <c:pt idx="82">
                  <c:v>43237</c:v>
                </c:pt>
                <c:pt idx="83">
                  <c:v>43236</c:v>
                </c:pt>
                <c:pt idx="84">
                  <c:v>43235</c:v>
                </c:pt>
                <c:pt idx="85">
                  <c:v>43234</c:v>
                </c:pt>
                <c:pt idx="86">
                  <c:v>43231</c:v>
                </c:pt>
                <c:pt idx="87">
                  <c:v>43230</c:v>
                </c:pt>
                <c:pt idx="88">
                  <c:v>43229</c:v>
                </c:pt>
                <c:pt idx="89">
                  <c:v>43228</c:v>
                </c:pt>
                <c:pt idx="90">
                  <c:v>43227</c:v>
                </c:pt>
                <c:pt idx="91">
                  <c:v>43224</c:v>
                </c:pt>
                <c:pt idx="92">
                  <c:v>43223</c:v>
                </c:pt>
                <c:pt idx="93">
                  <c:v>43222</c:v>
                </c:pt>
                <c:pt idx="94">
                  <c:v>43217</c:v>
                </c:pt>
                <c:pt idx="95">
                  <c:v>43216</c:v>
                </c:pt>
                <c:pt idx="96">
                  <c:v>43215</c:v>
                </c:pt>
                <c:pt idx="97">
                  <c:v>43214</c:v>
                </c:pt>
                <c:pt idx="98">
                  <c:v>43213</c:v>
                </c:pt>
                <c:pt idx="99">
                  <c:v>43210</c:v>
                </c:pt>
                <c:pt idx="100">
                  <c:v>43209</c:v>
                </c:pt>
                <c:pt idx="101">
                  <c:v>43208</c:v>
                </c:pt>
                <c:pt idx="102">
                  <c:v>43207</c:v>
                </c:pt>
                <c:pt idx="103">
                  <c:v>43206</c:v>
                </c:pt>
                <c:pt idx="104">
                  <c:v>43203</c:v>
                </c:pt>
                <c:pt idx="105">
                  <c:v>43202</c:v>
                </c:pt>
                <c:pt idx="106">
                  <c:v>43201</c:v>
                </c:pt>
                <c:pt idx="107">
                  <c:v>43200</c:v>
                </c:pt>
                <c:pt idx="108">
                  <c:v>43199</c:v>
                </c:pt>
                <c:pt idx="109">
                  <c:v>43194</c:v>
                </c:pt>
                <c:pt idx="110">
                  <c:v>43193</c:v>
                </c:pt>
                <c:pt idx="111">
                  <c:v>43192</c:v>
                </c:pt>
                <c:pt idx="112">
                  <c:v>43189</c:v>
                </c:pt>
                <c:pt idx="113">
                  <c:v>43188</c:v>
                </c:pt>
                <c:pt idx="114">
                  <c:v>43187</c:v>
                </c:pt>
                <c:pt idx="115">
                  <c:v>43186</c:v>
                </c:pt>
                <c:pt idx="116">
                  <c:v>43185</c:v>
                </c:pt>
                <c:pt idx="117">
                  <c:v>43182</c:v>
                </c:pt>
                <c:pt idx="118">
                  <c:v>43181</c:v>
                </c:pt>
                <c:pt idx="119">
                  <c:v>43180</c:v>
                </c:pt>
                <c:pt idx="120">
                  <c:v>43179</c:v>
                </c:pt>
                <c:pt idx="121">
                  <c:v>43178</c:v>
                </c:pt>
                <c:pt idx="122">
                  <c:v>43175</c:v>
                </c:pt>
                <c:pt idx="123">
                  <c:v>43174</c:v>
                </c:pt>
                <c:pt idx="124">
                  <c:v>43173</c:v>
                </c:pt>
                <c:pt idx="125">
                  <c:v>43172</c:v>
                </c:pt>
                <c:pt idx="126">
                  <c:v>43171</c:v>
                </c:pt>
                <c:pt idx="127">
                  <c:v>43168</c:v>
                </c:pt>
                <c:pt idx="128">
                  <c:v>43167</c:v>
                </c:pt>
                <c:pt idx="129">
                  <c:v>43166</c:v>
                </c:pt>
                <c:pt idx="130">
                  <c:v>43165</c:v>
                </c:pt>
                <c:pt idx="131">
                  <c:v>43164</c:v>
                </c:pt>
                <c:pt idx="132">
                  <c:v>43161</c:v>
                </c:pt>
                <c:pt idx="133">
                  <c:v>43160</c:v>
                </c:pt>
                <c:pt idx="134">
                  <c:v>43159</c:v>
                </c:pt>
                <c:pt idx="135">
                  <c:v>43158</c:v>
                </c:pt>
                <c:pt idx="136">
                  <c:v>43157</c:v>
                </c:pt>
                <c:pt idx="137">
                  <c:v>43154</c:v>
                </c:pt>
                <c:pt idx="138">
                  <c:v>43153</c:v>
                </c:pt>
                <c:pt idx="139">
                  <c:v>43145</c:v>
                </c:pt>
                <c:pt idx="140">
                  <c:v>43144</c:v>
                </c:pt>
                <c:pt idx="141">
                  <c:v>43143</c:v>
                </c:pt>
                <c:pt idx="142">
                  <c:v>43140</c:v>
                </c:pt>
                <c:pt idx="143">
                  <c:v>43139</c:v>
                </c:pt>
                <c:pt idx="144">
                  <c:v>43138</c:v>
                </c:pt>
                <c:pt idx="145">
                  <c:v>43137</c:v>
                </c:pt>
                <c:pt idx="146">
                  <c:v>43136</c:v>
                </c:pt>
                <c:pt idx="147">
                  <c:v>43133</c:v>
                </c:pt>
                <c:pt idx="148">
                  <c:v>43132</c:v>
                </c:pt>
                <c:pt idx="149">
                  <c:v>43131</c:v>
                </c:pt>
                <c:pt idx="150">
                  <c:v>43130</c:v>
                </c:pt>
                <c:pt idx="151">
                  <c:v>43129</c:v>
                </c:pt>
                <c:pt idx="152">
                  <c:v>43126</c:v>
                </c:pt>
                <c:pt idx="153">
                  <c:v>43125</c:v>
                </c:pt>
                <c:pt idx="154">
                  <c:v>43124</c:v>
                </c:pt>
                <c:pt idx="155">
                  <c:v>43123</c:v>
                </c:pt>
                <c:pt idx="156">
                  <c:v>43122</c:v>
                </c:pt>
                <c:pt idx="157">
                  <c:v>43119</c:v>
                </c:pt>
                <c:pt idx="158">
                  <c:v>43118</c:v>
                </c:pt>
                <c:pt idx="159">
                  <c:v>43117</c:v>
                </c:pt>
                <c:pt idx="160">
                  <c:v>43116</c:v>
                </c:pt>
                <c:pt idx="161">
                  <c:v>43115</c:v>
                </c:pt>
                <c:pt idx="162">
                  <c:v>43112</c:v>
                </c:pt>
                <c:pt idx="163">
                  <c:v>43111</c:v>
                </c:pt>
                <c:pt idx="164">
                  <c:v>43110</c:v>
                </c:pt>
                <c:pt idx="165">
                  <c:v>43109</c:v>
                </c:pt>
                <c:pt idx="166">
                  <c:v>43108</c:v>
                </c:pt>
                <c:pt idx="167">
                  <c:v>43105</c:v>
                </c:pt>
                <c:pt idx="168">
                  <c:v>43104</c:v>
                </c:pt>
                <c:pt idx="169">
                  <c:v>43103</c:v>
                </c:pt>
                <c:pt idx="170">
                  <c:v>43102</c:v>
                </c:pt>
                <c:pt idx="171">
                  <c:v>43098</c:v>
                </c:pt>
                <c:pt idx="172">
                  <c:v>43097</c:v>
                </c:pt>
                <c:pt idx="173">
                  <c:v>43096</c:v>
                </c:pt>
                <c:pt idx="174">
                  <c:v>43095</c:v>
                </c:pt>
                <c:pt idx="175">
                  <c:v>43094</c:v>
                </c:pt>
                <c:pt idx="176">
                  <c:v>43091</c:v>
                </c:pt>
                <c:pt idx="177">
                  <c:v>43090</c:v>
                </c:pt>
                <c:pt idx="178">
                  <c:v>43089</c:v>
                </c:pt>
                <c:pt idx="179">
                  <c:v>43088</c:v>
                </c:pt>
                <c:pt idx="180">
                  <c:v>43087</c:v>
                </c:pt>
                <c:pt idx="181">
                  <c:v>43084</c:v>
                </c:pt>
                <c:pt idx="182">
                  <c:v>43083</c:v>
                </c:pt>
                <c:pt idx="183">
                  <c:v>43082</c:v>
                </c:pt>
                <c:pt idx="184">
                  <c:v>43081</c:v>
                </c:pt>
                <c:pt idx="185">
                  <c:v>43080</c:v>
                </c:pt>
                <c:pt idx="186">
                  <c:v>43077</c:v>
                </c:pt>
                <c:pt idx="187">
                  <c:v>43076</c:v>
                </c:pt>
                <c:pt idx="188">
                  <c:v>43075</c:v>
                </c:pt>
                <c:pt idx="189">
                  <c:v>43074</c:v>
                </c:pt>
                <c:pt idx="190">
                  <c:v>43073</c:v>
                </c:pt>
                <c:pt idx="191">
                  <c:v>43070</c:v>
                </c:pt>
                <c:pt idx="192">
                  <c:v>43069</c:v>
                </c:pt>
                <c:pt idx="193">
                  <c:v>43068</c:v>
                </c:pt>
                <c:pt idx="194">
                  <c:v>43067</c:v>
                </c:pt>
                <c:pt idx="195">
                  <c:v>43066</c:v>
                </c:pt>
                <c:pt idx="196">
                  <c:v>43063</c:v>
                </c:pt>
                <c:pt idx="197">
                  <c:v>43062</c:v>
                </c:pt>
                <c:pt idx="198">
                  <c:v>43061</c:v>
                </c:pt>
                <c:pt idx="199">
                  <c:v>43060</c:v>
                </c:pt>
                <c:pt idx="200">
                  <c:v>43059</c:v>
                </c:pt>
                <c:pt idx="201">
                  <c:v>43056</c:v>
                </c:pt>
                <c:pt idx="202">
                  <c:v>43055</c:v>
                </c:pt>
                <c:pt idx="203">
                  <c:v>43054</c:v>
                </c:pt>
                <c:pt idx="204">
                  <c:v>43053</c:v>
                </c:pt>
                <c:pt idx="205">
                  <c:v>43052</c:v>
                </c:pt>
                <c:pt idx="206">
                  <c:v>43049</c:v>
                </c:pt>
                <c:pt idx="207">
                  <c:v>43048</c:v>
                </c:pt>
                <c:pt idx="208">
                  <c:v>43047</c:v>
                </c:pt>
                <c:pt idx="209">
                  <c:v>43046</c:v>
                </c:pt>
                <c:pt idx="210">
                  <c:v>43045</c:v>
                </c:pt>
                <c:pt idx="211">
                  <c:v>43042</c:v>
                </c:pt>
                <c:pt idx="212">
                  <c:v>43041</c:v>
                </c:pt>
                <c:pt idx="213">
                  <c:v>43040</c:v>
                </c:pt>
                <c:pt idx="214">
                  <c:v>43039</c:v>
                </c:pt>
                <c:pt idx="215">
                  <c:v>43038</c:v>
                </c:pt>
                <c:pt idx="216">
                  <c:v>43035</c:v>
                </c:pt>
                <c:pt idx="217">
                  <c:v>43034</c:v>
                </c:pt>
                <c:pt idx="218">
                  <c:v>43033</c:v>
                </c:pt>
                <c:pt idx="219">
                  <c:v>43032</c:v>
                </c:pt>
                <c:pt idx="220">
                  <c:v>43031</c:v>
                </c:pt>
                <c:pt idx="221">
                  <c:v>43028</c:v>
                </c:pt>
                <c:pt idx="222">
                  <c:v>43027</c:v>
                </c:pt>
                <c:pt idx="223">
                  <c:v>43026</c:v>
                </c:pt>
                <c:pt idx="224">
                  <c:v>43025</c:v>
                </c:pt>
                <c:pt idx="225">
                  <c:v>43024</c:v>
                </c:pt>
                <c:pt idx="226">
                  <c:v>43021</c:v>
                </c:pt>
                <c:pt idx="227">
                  <c:v>43020</c:v>
                </c:pt>
                <c:pt idx="228">
                  <c:v>43019</c:v>
                </c:pt>
                <c:pt idx="229">
                  <c:v>43018</c:v>
                </c:pt>
                <c:pt idx="230">
                  <c:v>43017</c:v>
                </c:pt>
                <c:pt idx="231">
                  <c:v>43007</c:v>
                </c:pt>
                <c:pt idx="232">
                  <c:v>43006</c:v>
                </c:pt>
                <c:pt idx="233">
                  <c:v>43005</c:v>
                </c:pt>
                <c:pt idx="234">
                  <c:v>43004</c:v>
                </c:pt>
                <c:pt idx="235">
                  <c:v>43003</c:v>
                </c:pt>
                <c:pt idx="236">
                  <c:v>43000</c:v>
                </c:pt>
                <c:pt idx="237">
                  <c:v>42999</c:v>
                </c:pt>
                <c:pt idx="238">
                  <c:v>42998</c:v>
                </c:pt>
                <c:pt idx="239">
                  <c:v>42997</c:v>
                </c:pt>
                <c:pt idx="240">
                  <c:v>42996</c:v>
                </c:pt>
                <c:pt idx="241">
                  <c:v>42993</c:v>
                </c:pt>
                <c:pt idx="242">
                  <c:v>42992</c:v>
                </c:pt>
                <c:pt idx="243">
                  <c:v>42991</c:v>
                </c:pt>
                <c:pt idx="244">
                  <c:v>42990</c:v>
                </c:pt>
                <c:pt idx="245">
                  <c:v>42989</c:v>
                </c:pt>
                <c:pt idx="246">
                  <c:v>42986</c:v>
                </c:pt>
                <c:pt idx="247">
                  <c:v>42985</c:v>
                </c:pt>
                <c:pt idx="248">
                  <c:v>42984</c:v>
                </c:pt>
                <c:pt idx="249">
                  <c:v>42983</c:v>
                </c:pt>
                <c:pt idx="250">
                  <c:v>42982</c:v>
                </c:pt>
                <c:pt idx="251">
                  <c:v>42979</c:v>
                </c:pt>
                <c:pt idx="252">
                  <c:v>42978</c:v>
                </c:pt>
                <c:pt idx="253">
                  <c:v>42977</c:v>
                </c:pt>
                <c:pt idx="254">
                  <c:v>42976</c:v>
                </c:pt>
                <c:pt idx="255">
                  <c:v>42975</c:v>
                </c:pt>
                <c:pt idx="256">
                  <c:v>42972</c:v>
                </c:pt>
                <c:pt idx="257">
                  <c:v>42971</c:v>
                </c:pt>
                <c:pt idx="258">
                  <c:v>42970</c:v>
                </c:pt>
                <c:pt idx="259">
                  <c:v>42969</c:v>
                </c:pt>
                <c:pt idx="260">
                  <c:v>42968</c:v>
                </c:pt>
                <c:pt idx="261">
                  <c:v>42965</c:v>
                </c:pt>
                <c:pt idx="262">
                  <c:v>42964</c:v>
                </c:pt>
                <c:pt idx="263">
                  <c:v>42963</c:v>
                </c:pt>
                <c:pt idx="264">
                  <c:v>42962</c:v>
                </c:pt>
                <c:pt idx="265">
                  <c:v>42961</c:v>
                </c:pt>
                <c:pt idx="266">
                  <c:v>42958</c:v>
                </c:pt>
                <c:pt idx="267">
                  <c:v>42957</c:v>
                </c:pt>
                <c:pt idx="268">
                  <c:v>42956</c:v>
                </c:pt>
                <c:pt idx="269">
                  <c:v>42955</c:v>
                </c:pt>
                <c:pt idx="270">
                  <c:v>42954</c:v>
                </c:pt>
                <c:pt idx="271">
                  <c:v>42951</c:v>
                </c:pt>
                <c:pt idx="272">
                  <c:v>42950</c:v>
                </c:pt>
                <c:pt idx="273">
                  <c:v>42949</c:v>
                </c:pt>
                <c:pt idx="274">
                  <c:v>42948</c:v>
                </c:pt>
                <c:pt idx="275">
                  <c:v>42947</c:v>
                </c:pt>
                <c:pt idx="276">
                  <c:v>42944</c:v>
                </c:pt>
                <c:pt idx="277">
                  <c:v>42943</c:v>
                </c:pt>
                <c:pt idx="278">
                  <c:v>42942</c:v>
                </c:pt>
                <c:pt idx="279">
                  <c:v>42941</c:v>
                </c:pt>
                <c:pt idx="280">
                  <c:v>42940</c:v>
                </c:pt>
                <c:pt idx="281">
                  <c:v>42937</c:v>
                </c:pt>
                <c:pt idx="282">
                  <c:v>42936</c:v>
                </c:pt>
                <c:pt idx="283">
                  <c:v>42935</c:v>
                </c:pt>
                <c:pt idx="284">
                  <c:v>42934</c:v>
                </c:pt>
                <c:pt idx="285">
                  <c:v>42933</c:v>
                </c:pt>
                <c:pt idx="286">
                  <c:v>42930</c:v>
                </c:pt>
                <c:pt idx="287">
                  <c:v>42929</c:v>
                </c:pt>
                <c:pt idx="288">
                  <c:v>42928</c:v>
                </c:pt>
                <c:pt idx="289">
                  <c:v>42927</c:v>
                </c:pt>
                <c:pt idx="290">
                  <c:v>42926</c:v>
                </c:pt>
                <c:pt idx="291">
                  <c:v>42923</c:v>
                </c:pt>
                <c:pt idx="292">
                  <c:v>42922</c:v>
                </c:pt>
                <c:pt idx="293">
                  <c:v>42921</c:v>
                </c:pt>
                <c:pt idx="294">
                  <c:v>42920</c:v>
                </c:pt>
                <c:pt idx="295">
                  <c:v>42919</c:v>
                </c:pt>
                <c:pt idx="296">
                  <c:v>42916</c:v>
                </c:pt>
                <c:pt idx="297">
                  <c:v>42915</c:v>
                </c:pt>
                <c:pt idx="298">
                  <c:v>42914</c:v>
                </c:pt>
                <c:pt idx="299">
                  <c:v>42913</c:v>
                </c:pt>
                <c:pt idx="300">
                  <c:v>42912</c:v>
                </c:pt>
                <c:pt idx="301">
                  <c:v>42909</c:v>
                </c:pt>
                <c:pt idx="302">
                  <c:v>42908</c:v>
                </c:pt>
                <c:pt idx="303">
                  <c:v>42907</c:v>
                </c:pt>
                <c:pt idx="304">
                  <c:v>42906</c:v>
                </c:pt>
                <c:pt idx="305">
                  <c:v>42905</c:v>
                </c:pt>
                <c:pt idx="306">
                  <c:v>42902</c:v>
                </c:pt>
                <c:pt idx="307">
                  <c:v>42901</c:v>
                </c:pt>
                <c:pt idx="308">
                  <c:v>42900</c:v>
                </c:pt>
                <c:pt idx="309">
                  <c:v>42899</c:v>
                </c:pt>
                <c:pt idx="310">
                  <c:v>42898</c:v>
                </c:pt>
                <c:pt idx="311">
                  <c:v>42895</c:v>
                </c:pt>
                <c:pt idx="312">
                  <c:v>42894</c:v>
                </c:pt>
                <c:pt idx="313">
                  <c:v>42893</c:v>
                </c:pt>
                <c:pt idx="314">
                  <c:v>42892</c:v>
                </c:pt>
                <c:pt idx="315">
                  <c:v>42891</c:v>
                </c:pt>
                <c:pt idx="316">
                  <c:v>42888</c:v>
                </c:pt>
                <c:pt idx="317">
                  <c:v>42887</c:v>
                </c:pt>
                <c:pt idx="318">
                  <c:v>42886</c:v>
                </c:pt>
                <c:pt idx="319">
                  <c:v>42881</c:v>
                </c:pt>
                <c:pt idx="320">
                  <c:v>42880</c:v>
                </c:pt>
                <c:pt idx="321">
                  <c:v>42879</c:v>
                </c:pt>
                <c:pt idx="322">
                  <c:v>42878</c:v>
                </c:pt>
                <c:pt idx="323">
                  <c:v>42877</c:v>
                </c:pt>
                <c:pt idx="324">
                  <c:v>42874</c:v>
                </c:pt>
                <c:pt idx="325">
                  <c:v>42873</c:v>
                </c:pt>
                <c:pt idx="326">
                  <c:v>42872</c:v>
                </c:pt>
                <c:pt idx="327">
                  <c:v>42871</c:v>
                </c:pt>
                <c:pt idx="328">
                  <c:v>42870</c:v>
                </c:pt>
                <c:pt idx="329">
                  <c:v>42867</c:v>
                </c:pt>
                <c:pt idx="330">
                  <c:v>42866</c:v>
                </c:pt>
                <c:pt idx="331">
                  <c:v>42865</c:v>
                </c:pt>
                <c:pt idx="332">
                  <c:v>42864</c:v>
                </c:pt>
                <c:pt idx="333">
                  <c:v>42863</c:v>
                </c:pt>
                <c:pt idx="334">
                  <c:v>42860</c:v>
                </c:pt>
                <c:pt idx="335">
                  <c:v>42859</c:v>
                </c:pt>
                <c:pt idx="336">
                  <c:v>42858</c:v>
                </c:pt>
                <c:pt idx="337">
                  <c:v>42857</c:v>
                </c:pt>
                <c:pt idx="338">
                  <c:v>42853</c:v>
                </c:pt>
                <c:pt idx="339">
                  <c:v>42852</c:v>
                </c:pt>
                <c:pt idx="340">
                  <c:v>42851</c:v>
                </c:pt>
                <c:pt idx="341">
                  <c:v>42850</c:v>
                </c:pt>
                <c:pt idx="342">
                  <c:v>42849</c:v>
                </c:pt>
                <c:pt idx="343">
                  <c:v>42846</c:v>
                </c:pt>
                <c:pt idx="344">
                  <c:v>42845</c:v>
                </c:pt>
                <c:pt idx="345">
                  <c:v>42844</c:v>
                </c:pt>
                <c:pt idx="346">
                  <c:v>42843</c:v>
                </c:pt>
                <c:pt idx="347">
                  <c:v>42842</c:v>
                </c:pt>
                <c:pt idx="348">
                  <c:v>42839</c:v>
                </c:pt>
                <c:pt idx="349">
                  <c:v>42838</c:v>
                </c:pt>
                <c:pt idx="350">
                  <c:v>42837</c:v>
                </c:pt>
                <c:pt idx="351">
                  <c:v>42836</c:v>
                </c:pt>
                <c:pt idx="352">
                  <c:v>42835</c:v>
                </c:pt>
                <c:pt idx="353">
                  <c:v>42832</c:v>
                </c:pt>
                <c:pt idx="354">
                  <c:v>42831</c:v>
                </c:pt>
                <c:pt idx="355">
                  <c:v>42830</c:v>
                </c:pt>
                <c:pt idx="356">
                  <c:v>42825</c:v>
                </c:pt>
                <c:pt idx="357">
                  <c:v>42824</c:v>
                </c:pt>
                <c:pt idx="358">
                  <c:v>42823</c:v>
                </c:pt>
                <c:pt idx="359">
                  <c:v>42822</c:v>
                </c:pt>
                <c:pt idx="360">
                  <c:v>42821</c:v>
                </c:pt>
                <c:pt idx="361">
                  <c:v>42818</c:v>
                </c:pt>
                <c:pt idx="362">
                  <c:v>42817</c:v>
                </c:pt>
                <c:pt idx="363">
                  <c:v>42816</c:v>
                </c:pt>
                <c:pt idx="364">
                  <c:v>42815</c:v>
                </c:pt>
                <c:pt idx="365">
                  <c:v>42814</c:v>
                </c:pt>
                <c:pt idx="366">
                  <c:v>42811</c:v>
                </c:pt>
                <c:pt idx="367">
                  <c:v>42810</c:v>
                </c:pt>
                <c:pt idx="368">
                  <c:v>42809</c:v>
                </c:pt>
                <c:pt idx="369">
                  <c:v>42808</c:v>
                </c:pt>
                <c:pt idx="370">
                  <c:v>42807</c:v>
                </c:pt>
                <c:pt idx="371">
                  <c:v>42804</c:v>
                </c:pt>
                <c:pt idx="372">
                  <c:v>42803</c:v>
                </c:pt>
                <c:pt idx="373">
                  <c:v>42802</c:v>
                </c:pt>
                <c:pt idx="374">
                  <c:v>42801</c:v>
                </c:pt>
                <c:pt idx="375">
                  <c:v>42800</c:v>
                </c:pt>
                <c:pt idx="376">
                  <c:v>42797</c:v>
                </c:pt>
                <c:pt idx="377">
                  <c:v>42796</c:v>
                </c:pt>
                <c:pt idx="378">
                  <c:v>42795</c:v>
                </c:pt>
                <c:pt idx="379">
                  <c:v>42794</c:v>
                </c:pt>
                <c:pt idx="380">
                  <c:v>42793</c:v>
                </c:pt>
                <c:pt idx="381">
                  <c:v>42790</c:v>
                </c:pt>
                <c:pt idx="382">
                  <c:v>42789</c:v>
                </c:pt>
                <c:pt idx="383">
                  <c:v>42788</c:v>
                </c:pt>
                <c:pt idx="384">
                  <c:v>42787</c:v>
                </c:pt>
                <c:pt idx="385">
                  <c:v>42786</c:v>
                </c:pt>
                <c:pt idx="386">
                  <c:v>42783</c:v>
                </c:pt>
                <c:pt idx="387">
                  <c:v>42782</c:v>
                </c:pt>
                <c:pt idx="388">
                  <c:v>42781</c:v>
                </c:pt>
                <c:pt idx="389">
                  <c:v>42780</c:v>
                </c:pt>
                <c:pt idx="390">
                  <c:v>42779</c:v>
                </c:pt>
                <c:pt idx="391">
                  <c:v>42776</c:v>
                </c:pt>
                <c:pt idx="392">
                  <c:v>42775</c:v>
                </c:pt>
                <c:pt idx="393">
                  <c:v>42774</c:v>
                </c:pt>
                <c:pt idx="394">
                  <c:v>42773</c:v>
                </c:pt>
                <c:pt idx="395">
                  <c:v>42772</c:v>
                </c:pt>
                <c:pt idx="396">
                  <c:v>42769</c:v>
                </c:pt>
                <c:pt idx="397">
                  <c:v>42761</c:v>
                </c:pt>
                <c:pt idx="398">
                  <c:v>42760</c:v>
                </c:pt>
                <c:pt idx="399">
                  <c:v>42759</c:v>
                </c:pt>
                <c:pt idx="400">
                  <c:v>42758</c:v>
                </c:pt>
                <c:pt idx="401">
                  <c:v>42755</c:v>
                </c:pt>
                <c:pt idx="402">
                  <c:v>42754</c:v>
                </c:pt>
                <c:pt idx="403">
                  <c:v>42753</c:v>
                </c:pt>
                <c:pt idx="404">
                  <c:v>42752</c:v>
                </c:pt>
                <c:pt idx="405">
                  <c:v>42751</c:v>
                </c:pt>
                <c:pt idx="406">
                  <c:v>42748</c:v>
                </c:pt>
                <c:pt idx="407">
                  <c:v>42747</c:v>
                </c:pt>
                <c:pt idx="408">
                  <c:v>42746</c:v>
                </c:pt>
                <c:pt idx="409">
                  <c:v>42745</c:v>
                </c:pt>
                <c:pt idx="410">
                  <c:v>42744</c:v>
                </c:pt>
                <c:pt idx="411">
                  <c:v>42741</c:v>
                </c:pt>
                <c:pt idx="412">
                  <c:v>42740</c:v>
                </c:pt>
                <c:pt idx="413">
                  <c:v>42739</c:v>
                </c:pt>
                <c:pt idx="414">
                  <c:v>42738</c:v>
                </c:pt>
                <c:pt idx="415">
                  <c:v>42734</c:v>
                </c:pt>
                <c:pt idx="416">
                  <c:v>42733</c:v>
                </c:pt>
                <c:pt idx="417">
                  <c:v>42732</c:v>
                </c:pt>
                <c:pt idx="418">
                  <c:v>42731</c:v>
                </c:pt>
                <c:pt idx="419">
                  <c:v>42730</c:v>
                </c:pt>
                <c:pt idx="420">
                  <c:v>42727</c:v>
                </c:pt>
                <c:pt idx="421">
                  <c:v>42726</c:v>
                </c:pt>
                <c:pt idx="422">
                  <c:v>42725</c:v>
                </c:pt>
                <c:pt idx="423">
                  <c:v>42724</c:v>
                </c:pt>
                <c:pt idx="424">
                  <c:v>42723</c:v>
                </c:pt>
                <c:pt idx="425">
                  <c:v>42720</c:v>
                </c:pt>
                <c:pt idx="426">
                  <c:v>42719</c:v>
                </c:pt>
                <c:pt idx="427">
                  <c:v>42718</c:v>
                </c:pt>
                <c:pt idx="428">
                  <c:v>42717</c:v>
                </c:pt>
                <c:pt idx="429">
                  <c:v>42716</c:v>
                </c:pt>
                <c:pt idx="430">
                  <c:v>42713</c:v>
                </c:pt>
                <c:pt idx="431">
                  <c:v>42712</c:v>
                </c:pt>
                <c:pt idx="432">
                  <c:v>42711</c:v>
                </c:pt>
                <c:pt idx="433">
                  <c:v>42710</c:v>
                </c:pt>
                <c:pt idx="434">
                  <c:v>42709</c:v>
                </c:pt>
                <c:pt idx="435">
                  <c:v>42706</c:v>
                </c:pt>
                <c:pt idx="436">
                  <c:v>42705</c:v>
                </c:pt>
                <c:pt idx="437">
                  <c:v>42704</c:v>
                </c:pt>
                <c:pt idx="438">
                  <c:v>42703</c:v>
                </c:pt>
                <c:pt idx="439">
                  <c:v>42702</c:v>
                </c:pt>
                <c:pt idx="440">
                  <c:v>42699</c:v>
                </c:pt>
                <c:pt idx="441">
                  <c:v>42698</c:v>
                </c:pt>
                <c:pt idx="442">
                  <c:v>42697</c:v>
                </c:pt>
                <c:pt idx="443">
                  <c:v>42696</c:v>
                </c:pt>
                <c:pt idx="444">
                  <c:v>42695</c:v>
                </c:pt>
                <c:pt idx="445">
                  <c:v>42692</c:v>
                </c:pt>
                <c:pt idx="446">
                  <c:v>42691</c:v>
                </c:pt>
                <c:pt idx="447">
                  <c:v>42690</c:v>
                </c:pt>
                <c:pt idx="448">
                  <c:v>42689</c:v>
                </c:pt>
                <c:pt idx="449">
                  <c:v>42688</c:v>
                </c:pt>
                <c:pt idx="450">
                  <c:v>42685</c:v>
                </c:pt>
                <c:pt idx="451">
                  <c:v>42684</c:v>
                </c:pt>
                <c:pt idx="452">
                  <c:v>42683</c:v>
                </c:pt>
                <c:pt idx="453">
                  <c:v>42682</c:v>
                </c:pt>
                <c:pt idx="454">
                  <c:v>42681</c:v>
                </c:pt>
                <c:pt idx="455">
                  <c:v>42678</c:v>
                </c:pt>
                <c:pt idx="456">
                  <c:v>42677</c:v>
                </c:pt>
                <c:pt idx="457">
                  <c:v>42676</c:v>
                </c:pt>
                <c:pt idx="458">
                  <c:v>42675</c:v>
                </c:pt>
                <c:pt idx="459">
                  <c:v>42674</c:v>
                </c:pt>
                <c:pt idx="460">
                  <c:v>42671</c:v>
                </c:pt>
                <c:pt idx="461">
                  <c:v>42670</c:v>
                </c:pt>
                <c:pt idx="462">
                  <c:v>42669</c:v>
                </c:pt>
                <c:pt idx="463">
                  <c:v>42668</c:v>
                </c:pt>
                <c:pt idx="464">
                  <c:v>42667</c:v>
                </c:pt>
                <c:pt idx="465">
                  <c:v>42664</c:v>
                </c:pt>
                <c:pt idx="466">
                  <c:v>42663</c:v>
                </c:pt>
                <c:pt idx="467">
                  <c:v>42662</c:v>
                </c:pt>
                <c:pt idx="468">
                  <c:v>42661</c:v>
                </c:pt>
                <c:pt idx="469">
                  <c:v>42660</c:v>
                </c:pt>
                <c:pt idx="470">
                  <c:v>42657</c:v>
                </c:pt>
                <c:pt idx="471">
                  <c:v>42656</c:v>
                </c:pt>
                <c:pt idx="472">
                  <c:v>42655</c:v>
                </c:pt>
                <c:pt idx="473">
                  <c:v>42654</c:v>
                </c:pt>
                <c:pt idx="474">
                  <c:v>42653</c:v>
                </c:pt>
                <c:pt idx="475">
                  <c:v>42643</c:v>
                </c:pt>
                <c:pt idx="476">
                  <c:v>42642</c:v>
                </c:pt>
                <c:pt idx="477">
                  <c:v>42641</c:v>
                </c:pt>
                <c:pt idx="478">
                  <c:v>42640</c:v>
                </c:pt>
                <c:pt idx="479">
                  <c:v>42639</c:v>
                </c:pt>
                <c:pt idx="480">
                  <c:v>42636</c:v>
                </c:pt>
                <c:pt idx="481">
                  <c:v>42635</c:v>
                </c:pt>
                <c:pt idx="482">
                  <c:v>42634</c:v>
                </c:pt>
                <c:pt idx="483">
                  <c:v>42633</c:v>
                </c:pt>
                <c:pt idx="484">
                  <c:v>42632</c:v>
                </c:pt>
                <c:pt idx="485">
                  <c:v>42627</c:v>
                </c:pt>
                <c:pt idx="486">
                  <c:v>42626</c:v>
                </c:pt>
                <c:pt idx="487">
                  <c:v>42625</c:v>
                </c:pt>
                <c:pt idx="488">
                  <c:v>42622</c:v>
                </c:pt>
                <c:pt idx="489">
                  <c:v>42621</c:v>
                </c:pt>
                <c:pt idx="490">
                  <c:v>42620</c:v>
                </c:pt>
                <c:pt idx="491">
                  <c:v>42619</c:v>
                </c:pt>
                <c:pt idx="492">
                  <c:v>42618</c:v>
                </c:pt>
                <c:pt idx="493">
                  <c:v>42615</c:v>
                </c:pt>
                <c:pt idx="494">
                  <c:v>42614</c:v>
                </c:pt>
                <c:pt idx="495">
                  <c:v>42613</c:v>
                </c:pt>
                <c:pt idx="496">
                  <c:v>42612</c:v>
                </c:pt>
                <c:pt idx="497">
                  <c:v>42611</c:v>
                </c:pt>
                <c:pt idx="498">
                  <c:v>42608</c:v>
                </c:pt>
                <c:pt idx="499">
                  <c:v>42607</c:v>
                </c:pt>
                <c:pt idx="500">
                  <c:v>42606</c:v>
                </c:pt>
                <c:pt idx="501">
                  <c:v>42605</c:v>
                </c:pt>
                <c:pt idx="502">
                  <c:v>42604</c:v>
                </c:pt>
                <c:pt idx="503">
                  <c:v>42601</c:v>
                </c:pt>
                <c:pt idx="504">
                  <c:v>42600</c:v>
                </c:pt>
                <c:pt idx="505">
                  <c:v>42599</c:v>
                </c:pt>
                <c:pt idx="506">
                  <c:v>42598</c:v>
                </c:pt>
                <c:pt idx="507">
                  <c:v>42597</c:v>
                </c:pt>
                <c:pt idx="508">
                  <c:v>42594</c:v>
                </c:pt>
                <c:pt idx="509">
                  <c:v>42593</c:v>
                </c:pt>
                <c:pt idx="510">
                  <c:v>42592</c:v>
                </c:pt>
                <c:pt idx="511">
                  <c:v>42591</c:v>
                </c:pt>
                <c:pt idx="512">
                  <c:v>42590</c:v>
                </c:pt>
                <c:pt idx="513">
                  <c:v>42587</c:v>
                </c:pt>
                <c:pt idx="514">
                  <c:v>42586</c:v>
                </c:pt>
                <c:pt idx="515">
                  <c:v>42585</c:v>
                </c:pt>
                <c:pt idx="516">
                  <c:v>42584</c:v>
                </c:pt>
                <c:pt idx="517">
                  <c:v>42583</c:v>
                </c:pt>
                <c:pt idx="518">
                  <c:v>42580</c:v>
                </c:pt>
                <c:pt idx="519">
                  <c:v>42579</c:v>
                </c:pt>
                <c:pt idx="520">
                  <c:v>42578</c:v>
                </c:pt>
                <c:pt idx="521">
                  <c:v>42577</c:v>
                </c:pt>
                <c:pt idx="522">
                  <c:v>42576</c:v>
                </c:pt>
                <c:pt idx="523">
                  <c:v>42573</c:v>
                </c:pt>
                <c:pt idx="524">
                  <c:v>42572</c:v>
                </c:pt>
                <c:pt idx="525">
                  <c:v>42571</c:v>
                </c:pt>
                <c:pt idx="526">
                  <c:v>42570</c:v>
                </c:pt>
                <c:pt idx="527">
                  <c:v>42569</c:v>
                </c:pt>
                <c:pt idx="528">
                  <c:v>42566</c:v>
                </c:pt>
                <c:pt idx="529">
                  <c:v>42565</c:v>
                </c:pt>
                <c:pt idx="530">
                  <c:v>42564</c:v>
                </c:pt>
                <c:pt idx="531">
                  <c:v>42563</c:v>
                </c:pt>
                <c:pt idx="532">
                  <c:v>42562</c:v>
                </c:pt>
                <c:pt idx="533">
                  <c:v>42559</c:v>
                </c:pt>
                <c:pt idx="534">
                  <c:v>42558</c:v>
                </c:pt>
                <c:pt idx="535">
                  <c:v>42557</c:v>
                </c:pt>
                <c:pt idx="536">
                  <c:v>42556</c:v>
                </c:pt>
                <c:pt idx="537">
                  <c:v>42555</c:v>
                </c:pt>
                <c:pt idx="538">
                  <c:v>42552</c:v>
                </c:pt>
                <c:pt idx="539">
                  <c:v>42551</c:v>
                </c:pt>
                <c:pt idx="540">
                  <c:v>42550</c:v>
                </c:pt>
                <c:pt idx="541">
                  <c:v>42549</c:v>
                </c:pt>
                <c:pt idx="542">
                  <c:v>42548</c:v>
                </c:pt>
                <c:pt idx="543">
                  <c:v>42545</c:v>
                </c:pt>
                <c:pt idx="544">
                  <c:v>42544</c:v>
                </c:pt>
                <c:pt idx="545">
                  <c:v>42543</c:v>
                </c:pt>
                <c:pt idx="546">
                  <c:v>42542</c:v>
                </c:pt>
                <c:pt idx="547">
                  <c:v>42541</c:v>
                </c:pt>
                <c:pt idx="548">
                  <c:v>42538</c:v>
                </c:pt>
                <c:pt idx="549">
                  <c:v>42537</c:v>
                </c:pt>
                <c:pt idx="550">
                  <c:v>42536</c:v>
                </c:pt>
                <c:pt idx="551">
                  <c:v>42535</c:v>
                </c:pt>
                <c:pt idx="552">
                  <c:v>42534</c:v>
                </c:pt>
                <c:pt idx="553">
                  <c:v>42529</c:v>
                </c:pt>
                <c:pt idx="554">
                  <c:v>42528</c:v>
                </c:pt>
                <c:pt idx="555">
                  <c:v>42527</c:v>
                </c:pt>
                <c:pt idx="556">
                  <c:v>42524</c:v>
                </c:pt>
                <c:pt idx="557">
                  <c:v>42523</c:v>
                </c:pt>
                <c:pt idx="558">
                  <c:v>42522</c:v>
                </c:pt>
                <c:pt idx="559">
                  <c:v>42521</c:v>
                </c:pt>
                <c:pt idx="560">
                  <c:v>42520</c:v>
                </c:pt>
                <c:pt idx="561">
                  <c:v>42517</c:v>
                </c:pt>
                <c:pt idx="562">
                  <c:v>42516</c:v>
                </c:pt>
                <c:pt idx="563">
                  <c:v>42515</c:v>
                </c:pt>
                <c:pt idx="564">
                  <c:v>42514</c:v>
                </c:pt>
                <c:pt idx="565">
                  <c:v>42513</c:v>
                </c:pt>
                <c:pt idx="566">
                  <c:v>42510</c:v>
                </c:pt>
                <c:pt idx="567">
                  <c:v>42509</c:v>
                </c:pt>
                <c:pt idx="568">
                  <c:v>42508</c:v>
                </c:pt>
                <c:pt idx="569">
                  <c:v>42507</c:v>
                </c:pt>
                <c:pt idx="570">
                  <c:v>42506</c:v>
                </c:pt>
                <c:pt idx="571">
                  <c:v>42503</c:v>
                </c:pt>
                <c:pt idx="572">
                  <c:v>42502</c:v>
                </c:pt>
                <c:pt idx="573">
                  <c:v>42501</c:v>
                </c:pt>
                <c:pt idx="574">
                  <c:v>42500</c:v>
                </c:pt>
                <c:pt idx="575">
                  <c:v>42499</c:v>
                </c:pt>
                <c:pt idx="576">
                  <c:v>42496</c:v>
                </c:pt>
                <c:pt idx="577">
                  <c:v>42495</c:v>
                </c:pt>
                <c:pt idx="578">
                  <c:v>42494</c:v>
                </c:pt>
                <c:pt idx="579">
                  <c:v>42493</c:v>
                </c:pt>
                <c:pt idx="580">
                  <c:v>42489</c:v>
                </c:pt>
                <c:pt idx="581">
                  <c:v>42488</c:v>
                </c:pt>
                <c:pt idx="582">
                  <c:v>42487</c:v>
                </c:pt>
                <c:pt idx="583">
                  <c:v>42486</c:v>
                </c:pt>
                <c:pt idx="584">
                  <c:v>42485</c:v>
                </c:pt>
                <c:pt idx="585">
                  <c:v>42482</c:v>
                </c:pt>
                <c:pt idx="586">
                  <c:v>42481</c:v>
                </c:pt>
                <c:pt idx="587">
                  <c:v>42480</c:v>
                </c:pt>
                <c:pt idx="588">
                  <c:v>42479</c:v>
                </c:pt>
                <c:pt idx="589">
                  <c:v>42478</c:v>
                </c:pt>
                <c:pt idx="590">
                  <c:v>42475</c:v>
                </c:pt>
                <c:pt idx="591">
                  <c:v>42474</c:v>
                </c:pt>
                <c:pt idx="592">
                  <c:v>42473</c:v>
                </c:pt>
                <c:pt idx="593">
                  <c:v>42472</c:v>
                </c:pt>
                <c:pt idx="594">
                  <c:v>42471</c:v>
                </c:pt>
                <c:pt idx="595">
                  <c:v>42468</c:v>
                </c:pt>
                <c:pt idx="596">
                  <c:v>42467</c:v>
                </c:pt>
                <c:pt idx="597">
                  <c:v>42466</c:v>
                </c:pt>
                <c:pt idx="598">
                  <c:v>42465</c:v>
                </c:pt>
                <c:pt idx="599">
                  <c:v>42461</c:v>
                </c:pt>
                <c:pt idx="600">
                  <c:v>42460</c:v>
                </c:pt>
                <c:pt idx="601">
                  <c:v>42459</c:v>
                </c:pt>
                <c:pt idx="602">
                  <c:v>42458</c:v>
                </c:pt>
                <c:pt idx="603">
                  <c:v>42457</c:v>
                </c:pt>
                <c:pt idx="604">
                  <c:v>42454</c:v>
                </c:pt>
                <c:pt idx="605">
                  <c:v>42453</c:v>
                </c:pt>
                <c:pt idx="606">
                  <c:v>42452</c:v>
                </c:pt>
                <c:pt idx="607">
                  <c:v>42451</c:v>
                </c:pt>
                <c:pt idx="608">
                  <c:v>42450</c:v>
                </c:pt>
                <c:pt idx="609">
                  <c:v>42447</c:v>
                </c:pt>
                <c:pt idx="610">
                  <c:v>42446</c:v>
                </c:pt>
                <c:pt idx="611">
                  <c:v>42445</c:v>
                </c:pt>
                <c:pt idx="612">
                  <c:v>42444</c:v>
                </c:pt>
                <c:pt idx="613">
                  <c:v>42443</c:v>
                </c:pt>
                <c:pt idx="614">
                  <c:v>42440</c:v>
                </c:pt>
                <c:pt idx="615">
                  <c:v>42439</c:v>
                </c:pt>
                <c:pt idx="616">
                  <c:v>42438</c:v>
                </c:pt>
                <c:pt idx="617">
                  <c:v>42437</c:v>
                </c:pt>
                <c:pt idx="618">
                  <c:v>42436</c:v>
                </c:pt>
                <c:pt idx="619">
                  <c:v>42433</c:v>
                </c:pt>
                <c:pt idx="620">
                  <c:v>42432</c:v>
                </c:pt>
                <c:pt idx="621">
                  <c:v>42431</c:v>
                </c:pt>
                <c:pt idx="622">
                  <c:v>42430</c:v>
                </c:pt>
                <c:pt idx="623">
                  <c:v>42429</c:v>
                </c:pt>
                <c:pt idx="624">
                  <c:v>42426</c:v>
                </c:pt>
                <c:pt idx="625">
                  <c:v>42425</c:v>
                </c:pt>
                <c:pt idx="626">
                  <c:v>42424</c:v>
                </c:pt>
                <c:pt idx="627">
                  <c:v>42423</c:v>
                </c:pt>
                <c:pt idx="628">
                  <c:v>42422</c:v>
                </c:pt>
                <c:pt idx="629">
                  <c:v>42419</c:v>
                </c:pt>
                <c:pt idx="630">
                  <c:v>42418</c:v>
                </c:pt>
                <c:pt idx="631">
                  <c:v>42417</c:v>
                </c:pt>
                <c:pt idx="632">
                  <c:v>42416</c:v>
                </c:pt>
                <c:pt idx="633">
                  <c:v>42415</c:v>
                </c:pt>
                <c:pt idx="634">
                  <c:v>42405</c:v>
                </c:pt>
                <c:pt idx="635">
                  <c:v>42404</c:v>
                </c:pt>
                <c:pt idx="636">
                  <c:v>42403</c:v>
                </c:pt>
                <c:pt idx="637">
                  <c:v>42402</c:v>
                </c:pt>
                <c:pt idx="638">
                  <c:v>42401</c:v>
                </c:pt>
                <c:pt idx="639">
                  <c:v>42398</c:v>
                </c:pt>
                <c:pt idx="640">
                  <c:v>42397</c:v>
                </c:pt>
                <c:pt idx="641">
                  <c:v>42396</c:v>
                </c:pt>
                <c:pt idx="642">
                  <c:v>42395</c:v>
                </c:pt>
                <c:pt idx="643">
                  <c:v>42394</c:v>
                </c:pt>
                <c:pt idx="644">
                  <c:v>42391</c:v>
                </c:pt>
                <c:pt idx="645">
                  <c:v>42390</c:v>
                </c:pt>
                <c:pt idx="646">
                  <c:v>42389</c:v>
                </c:pt>
                <c:pt idx="647">
                  <c:v>42388</c:v>
                </c:pt>
                <c:pt idx="648">
                  <c:v>42387</c:v>
                </c:pt>
                <c:pt idx="649">
                  <c:v>42384</c:v>
                </c:pt>
                <c:pt idx="650">
                  <c:v>42383</c:v>
                </c:pt>
                <c:pt idx="651">
                  <c:v>42382</c:v>
                </c:pt>
                <c:pt idx="652">
                  <c:v>42381</c:v>
                </c:pt>
                <c:pt idx="653">
                  <c:v>42380</c:v>
                </c:pt>
                <c:pt idx="654">
                  <c:v>42377</c:v>
                </c:pt>
                <c:pt idx="655">
                  <c:v>42376</c:v>
                </c:pt>
                <c:pt idx="656">
                  <c:v>42375</c:v>
                </c:pt>
                <c:pt idx="657">
                  <c:v>42374</c:v>
                </c:pt>
                <c:pt idx="658">
                  <c:v>42373</c:v>
                </c:pt>
                <c:pt idx="659">
                  <c:v>42369</c:v>
                </c:pt>
                <c:pt idx="660">
                  <c:v>42368</c:v>
                </c:pt>
                <c:pt idx="661">
                  <c:v>42367</c:v>
                </c:pt>
                <c:pt idx="662">
                  <c:v>42366</c:v>
                </c:pt>
                <c:pt idx="663">
                  <c:v>42363</c:v>
                </c:pt>
                <c:pt idx="664">
                  <c:v>42362</c:v>
                </c:pt>
                <c:pt idx="665">
                  <c:v>42361</c:v>
                </c:pt>
                <c:pt idx="666">
                  <c:v>42360</c:v>
                </c:pt>
                <c:pt idx="667">
                  <c:v>42359</c:v>
                </c:pt>
                <c:pt idx="668">
                  <c:v>42356</c:v>
                </c:pt>
                <c:pt idx="669">
                  <c:v>42355</c:v>
                </c:pt>
                <c:pt idx="670">
                  <c:v>42354</c:v>
                </c:pt>
                <c:pt idx="671">
                  <c:v>42353</c:v>
                </c:pt>
                <c:pt idx="672">
                  <c:v>42352</c:v>
                </c:pt>
                <c:pt idx="673">
                  <c:v>42349</c:v>
                </c:pt>
                <c:pt idx="674">
                  <c:v>42348</c:v>
                </c:pt>
                <c:pt idx="675">
                  <c:v>42347</c:v>
                </c:pt>
                <c:pt idx="676">
                  <c:v>42346</c:v>
                </c:pt>
                <c:pt idx="677">
                  <c:v>42345</c:v>
                </c:pt>
                <c:pt idx="678">
                  <c:v>42342</c:v>
                </c:pt>
                <c:pt idx="679">
                  <c:v>42341</c:v>
                </c:pt>
                <c:pt idx="680">
                  <c:v>42340</c:v>
                </c:pt>
                <c:pt idx="681">
                  <c:v>42339</c:v>
                </c:pt>
                <c:pt idx="682">
                  <c:v>42338</c:v>
                </c:pt>
                <c:pt idx="683">
                  <c:v>42335</c:v>
                </c:pt>
                <c:pt idx="684">
                  <c:v>42334</c:v>
                </c:pt>
                <c:pt idx="685">
                  <c:v>42333</c:v>
                </c:pt>
                <c:pt idx="686">
                  <c:v>42332</c:v>
                </c:pt>
                <c:pt idx="687">
                  <c:v>42331</c:v>
                </c:pt>
                <c:pt idx="688">
                  <c:v>42328</c:v>
                </c:pt>
                <c:pt idx="689">
                  <c:v>42327</c:v>
                </c:pt>
                <c:pt idx="690">
                  <c:v>42326</c:v>
                </c:pt>
                <c:pt idx="691">
                  <c:v>42325</c:v>
                </c:pt>
                <c:pt idx="692">
                  <c:v>42324</c:v>
                </c:pt>
                <c:pt idx="693">
                  <c:v>42321</c:v>
                </c:pt>
                <c:pt idx="694">
                  <c:v>42320</c:v>
                </c:pt>
                <c:pt idx="695">
                  <c:v>42319</c:v>
                </c:pt>
                <c:pt idx="696">
                  <c:v>42318</c:v>
                </c:pt>
                <c:pt idx="697">
                  <c:v>42317</c:v>
                </c:pt>
                <c:pt idx="698">
                  <c:v>42314</c:v>
                </c:pt>
                <c:pt idx="699">
                  <c:v>42313</c:v>
                </c:pt>
                <c:pt idx="700">
                  <c:v>42312</c:v>
                </c:pt>
                <c:pt idx="701">
                  <c:v>42311</c:v>
                </c:pt>
                <c:pt idx="702">
                  <c:v>42310</c:v>
                </c:pt>
                <c:pt idx="703">
                  <c:v>42307</c:v>
                </c:pt>
                <c:pt idx="704">
                  <c:v>42306</c:v>
                </c:pt>
                <c:pt idx="705">
                  <c:v>42305</c:v>
                </c:pt>
                <c:pt idx="706">
                  <c:v>42304</c:v>
                </c:pt>
                <c:pt idx="707">
                  <c:v>42303</c:v>
                </c:pt>
                <c:pt idx="708">
                  <c:v>42300</c:v>
                </c:pt>
                <c:pt idx="709">
                  <c:v>42299</c:v>
                </c:pt>
                <c:pt idx="710">
                  <c:v>42298</c:v>
                </c:pt>
                <c:pt idx="711">
                  <c:v>42297</c:v>
                </c:pt>
                <c:pt idx="712">
                  <c:v>42296</c:v>
                </c:pt>
                <c:pt idx="713">
                  <c:v>42293</c:v>
                </c:pt>
                <c:pt idx="714">
                  <c:v>42292</c:v>
                </c:pt>
                <c:pt idx="715">
                  <c:v>42291</c:v>
                </c:pt>
                <c:pt idx="716">
                  <c:v>42290</c:v>
                </c:pt>
                <c:pt idx="717">
                  <c:v>42289</c:v>
                </c:pt>
                <c:pt idx="718">
                  <c:v>42286</c:v>
                </c:pt>
                <c:pt idx="719">
                  <c:v>42285</c:v>
                </c:pt>
                <c:pt idx="720">
                  <c:v>42277</c:v>
                </c:pt>
                <c:pt idx="721">
                  <c:v>42276</c:v>
                </c:pt>
                <c:pt idx="722">
                  <c:v>42275</c:v>
                </c:pt>
                <c:pt idx="723">
                  <c:v>42272</c:v>
                </c:pt>
                <c:pt idx="724">
                  <c:v>42271</c:v>
                </c:pt>
                <c:pt idx="725">
                  <c:v>42270</c:v>
                </c:pt>
                <c:pt idx="726">
                  <c:v>42269</c:v>
                </c:pt>
                <c:pt idx="727">
                  <c:v>42268</c:v>
                </c:pt>
                <c:pt idx="728">
                  <c:v>42265</c:v>
                </c:pt>
                <c:pt idx="729">
                  <c:v>42264</c:v>
                </c:pt>
                <c:pt idx="730">
                  <c:v>42263</c:v>
                </c:pt>
                <c:pt idx="731">
                  <c:v>42262</c:v>
                </c:pt>
                <c:pt idx="732">
                  <c:v>42261</c:v>
                </c:pt>
                <c:pt idx="733">
                  <c:v>42258</c:v>
                </c:pt>
                <c:pt idx="734">
                  <c:v>42257</c:v>
                </c:pt>
                <c:pt idx="735">
                  <c:v>42256</c:v>
                </c:pt>
                <c:pt idx="736">
                  <c:v>42255</c:v>
                </c:pt>
                <c:pt idx="737">
                  <c:v>42254</c:v>
                </c:pt>
                <c:pt idx="738">
                  <c:v>42249</c:v>
                </c:pt>
                <c:pt idx="739">
                  <c:v>42248</c:v>
                </c:pt>
                <c:pt idx="740">
                  <c:v>42247</c:v>
                </c:pt>
                <c:pt idx="741">
                  <c:v>42244</c:v>
                </c:pt>
                <c:pt idx="742">
                  <c:v>42243</c:v>
                </c:pt>
                <c:pt idx="743">
                  <c:v>42242</c:v>
                </c:pt>
                <c:pt idx="744">
                  <c:v>42241</c:v>
                </c:pt>
                <c:pt idx="745">
                  <c:v>42240</c:v>
                </c:pt>
                <c:pt idx="746">
                  <c:v>42237</c:v>
                </c:pt>
                <c:pt idx="747">
                  <c:v>42236</c:v>
                </c:pt>
                <c:pt idx="748">
                  <c:v>42235</c:v>
                </c:pt>
                <c:pt idx="749">
                  <c:v>42234</c:v>
                </c:pt>
                <c:pt idx="750">
                  <c:v>42233</c:v>
                </c:pt>
                <c:pt idx="751">
                  <c:v>42230</c:v>
                </c:pt>
                <c:pt idx="752">
                  <c:v>42229</c:v>
                </c:pt>
                <c:pt idx="753">
                  <c:v>42228</c:v>
                </c:pt>
                <c:pt idx="754">
                  <c:v>42227</c:v>
                </c:pt>
                <c:pt idx="755">
                  <c:v>42226</c:v>
                </c:pt>
                <c:pt idx="756">
                  <c:v>42223</c:v>
                </c:pt>
                <c:pt idx="757">
                  <c:v>42222</c:v>
                </c:pt>
                <c:pt idx="758">
                  <c:v>42221</c:v>
                </c:pt>
                <c:pt idx="759">
                  <c:v>42220</c:v>
                </c:pt>
                <c:pt idx="760">
                  <c:v>42219</c:v>
                </c:pt>
                <c:pt idx="761">
                  <c:v>42216</c:v>
                </c:pt>
                <c:pt idx="762">
                  <c:v>42215</c:v>
                </c:pt>
                <c:pt idx="763">
                  <c:v>42214</c:v>
                </c:pt>
                <c:pt idx="764">
                  <c:v>42213</c:v>
                </c:pt>
                <c:pt idx="765">
                  <c:v>42212</c:v>
                </c:pt>
                <c:pt idx="766">
                  <c:v>42209</c:v>
                </c:pt>
                <c:pt idx="767">
                  <c:v>42208</c:v>
                </c:pt>
                <c:pt idx="768">
                  <c:v>42207</c:v>
                </c:pt>
                <c:pt idx="769">
                  <c:v>42206</c:v>
                </c:pt>
                <c:pt idx="770">
                  <c:v>42205</c:v>
                </c:pt>
                <c:pt idx="771">
                  <c:v>42202</c:v>
                </c:pt>
                <c:pt idx="772">
                  <c:v>42201</c:v>
                </c:pt>
                <c:pt idx="773">
                  <c:v>42200</c:v>
                </c:pt>
                <c:pt idx="774">
                  <c:v>42199</c:v>
                </c:pt>
                <c:pt idx="775">
                  <c:v>42198</c:v>
                </c:pt>
                <c:pt idx="776">
                  <c:v>42195</c:v>
                </c:pt>
                <c:pt idx="777">
                  <c:v>42194</c:v>
                </c:pt>
                <c:pt idx="778">
                  <c:v>42193</c:v>
                </c:pt>
                <c:pt idx="779">
                  <c:v>42192</c:v>
                </c:pt>
                <c:pt idx="780">
                  <c:v>42191</c:v>
                </c:pt>
                <c:pt idx="781">
                  <c:v>42188</c:v>
                </c:pt>
                <c:pt idx="782">
                  <c:v>42187</c:v>
                </c:pt>
                <c:pt idx="783">
                  <c:v>42186</c:v>
                </c:pt>
                <c:pt idx="784">
                  <c:v>42185</c:v>
                </c:pt>
                <c:pt idx="785">
                  <c:v>42184</c:v>
                </c:pt>
                <c:pt idx="786">
                  <c:v>42181</c:v>
                </c:pt>
                <c:pt idx="787">
                  <c:v>42180</c:v>
                </c:pt>
                <c:pt idx="788">
                  <c:v>42179</c:v>
                </c:pt>
                <c:pt idx="789">
                  <c:v>42178</c:v>
                </c:pt>
                <c:pt idx="790">
                  <c:v>42174</c:v>
                </c:pt>
                <c:pt idx="791">
                  <c:v>42173</c:v>
                </c:pt>
                <c:pt idx="792">
                  <c:v>42172</c:v>
                </c:pt>
                <c:pt idx="793">
                  <c:v>42171</c:v>
                </c:pt>
                <c:pt idx="794">
                  <c:v>42170</c:v>
                </c:pt>
                <c:pt idx="795">
                  <c:v>42167</c:v>
                </c:pt>
                <c:pt idx="796">
                  <c:v>42166</c:v>
                </c:pt>
                <c:pt idx="797">
                  <c:v>42165</c:v>
                </c:pt>
                <c:pt idx="798">
                  <c:v>42164</c:v>
                </c:pt>
                <c:pt idx="799">
                  <c:v>42163</c:v>
                </c:pt>
                <c:pt idx="800">
                  <c:v>42160</c:v>
                </c:pt>
                <c:pt idx="801">
                  <c:v>42159</c:v>
                </c:pt>
                <c:pt idx="802">
                  <c:v>42158</c:v>
                </c:pt>
                <c:pt idx="803">
                  <c:v>42157</c:v>
                </c:pt>
                <c:pt idx="804">
                  <c:v>42156</c:v>
                </c:pt>
                <c:pt idx="805">
                  <c:v>42153</c:v>
                </c:pt>
                <c:pt idx="806">
                  <c:v>42152</c:v>
                </c:pt>
                <c:pt idx="807">
                  <c:v>42151</c:v>
                </c:pt>
                <c:pt idx="808">
                  <c:v>42150</c:v>
                </c:pt>
                <c:pt idx="809">
                  <c:v>42149</c:v>
                </c:pt>
                <c:pt idx="810">
                  <c:v>42146</c:v>
                </c:pt>
                <c:pt idx="811">
                  <c:v>42145</c:v>
                </c:pt>
                <c:pt idx="812">
                  <c:v>42144</c:v>
                </c:pt>
                <c:pt idx="813">
                  <c:v>42143</c:v>
                </c:pt>
                <c:pt idx="814">
                  <c:v>42142</c:v>
                </c:pt>
                <c:pt idx="815">
                  <c:v>42139</c:v>
                </c:pt>
                <c:pt idx="816">
                  <c:v>42138</c:v>
                </c:pt>
                <c:pt idx="817">
                  <c:v>42137</c:v>
                </c:pt>
                <c:pt idx="818">
                  <c:v>42136</c:v>
                </c:pt>
                <c:pt idx="819">
                  <c:v>42135</c:v>
                </c:pt>
                <c:pt idx="820">
                  <c:v>42132</c:v>
                </c:pt>
                <c:pt idx="821">
                  <c:v>42131</c:v>
                </c:pt>
                <c:pt idx="822">
                  <c:v>42130</c:v>
                </c:pt>
                <c:pt idx="823">
                  <c:v>42129</c:v>
                </c:pt>
                <c:pt idx="824">
                  <c:v>42128</c:v>
                </c:pt>
                <c:pt idx="825">
                  <c:v>42124</c:v>
                </c:pt>
                <c:pt idx="826">
                  <c:v>42123</c:v>
                </c:pt>
                <c:pt idx="827">
                  <c:v>42122</c:v>
                </c:pt>
                <c:pt idx="828">
                  <c:v>42121</c:v>
                </c:pt>
                <c:pt idx="829">
                  <c:v>42118</c:v>
                </c:pt>
                <c:pt idx="830">
                  <c:v>42117</c:v>
                </c:pt>
                <c:pt idx="831">
                  <c:v>42116</c:v>
                </c:pt>
                <c:pt idx="832">
                  <c:v>42115</c:v>
                </c:pt>
                <c:pt idx="833">
                  <c:v>42114</c:v>
                </c:pt>
                <c:pt idx="834">
                  <c:v>42111</c:v>
                </c:pt>
                <c:pt idx="835">
                  <c:v>42110</c:v>
                </c:pt>
                <c:pt idx="836">
                  <c:v>42109</c:v>
                </c:pt>
                <c:pt idx="837">
                  <c:v>42108</c:v>
                </c:pt>
                <c:pt idx="838">
                  <c:v>42107</c:v>
                </c:pt>
                <c:pt idx="839">
                  <c:v>42104</c:v>
                </c:pt>
                <c:pt idx="840">
                  <c:v>42103</c:v>
                </c:pt>
                <c:pt idx="841">
                  <c:v>42102</c:v>
                </c:pt>
                <c:pt idx="842">
                  <c:v>42101</c:v>
                </c:pt>
                <c:pt idx="843">
                  <c:v>42097</c:v>
                </c:pt>
                <c:pt idx="844">
                  <c:v>42096</c:v>
                </c:pt>
                <c:pt idx="845">
                  <c:v>42095</c:v>
                </c:pt>
                <c:pt idx="846">
                  <c:v>42094</c:v>
                </c:pt>
                <c:pt idx="847">
                  <c:v>42093</c:v>
                </c:pt>
                <c:pt idx="848">
                  <c:v>42090</c:v>
                </c:pt>
                <c:pt idx="849">
                  <c:v>42089</c:v>
                </c:pt>
                <c:pt idx="850">
                  <c:v>42088</c:v>
                </c:pt>
                <c:pt idx="851">
                  <c:v>42087</c:v>
                </c:pt>
                <c:pt idx="852">
                  <c:v>42086</c:v>
                </c:pt>
                <c:pt idx="853">
                  <c:v>42083</c:v>
                </c:pt>
                <c:pt idx="854">
                  <c:v>42082</c:v>
                </c:pt>
                <c:pt idx="855">
                  <c:v>42081</c:v>
                </c:pt>
                <c:pt idx="856">
                  <c:v>42080</c:v>
                </c:pt>
                <c:pt idx="857">
                  <c:v>42079</c:v>
                </c:pt>
                <c:pt idx="858">
                  <c:v>42076</c:v>
                </c:pt>
                <c:pt idx="859">
                  <c:v>42075</c:v>
                </c:pt>
                <c:pt idx="860">
                  <c:v>42074</c:v>
                </c:pt>
                <c:pt idx="861">
                  <c:v>42073</c:v>
                </c:pt>
                <c:pt idx="862">
                  <c:v>42072</c:v>
                </c:pt>
                <c:pt idx="863">
                  <c:v>42069</c:v>
                </c:pt>
                <c:pt idx="864">
                  <c:v>42068</c:v>
                </c:pt>
                <c:pt idx="865">
                  <c:v>42067</c:v>
                </c:pt>
                <c:pt idx="866">
                  <c:v>42066</c:v>
                </c:pt>
                <c:pt idx="867">
                  <c:v>42065</c:v>
                </c:pt>
                <c:pt idx="868">
                  <c:v>42062</c:v>
                </c:pt>
                <c:pt idx="869">
                  <c:v>42061</c:v>
                </c:pt>
                <c:pt idx="870">
                  <c:v>42060</c:v>
                </c:pt>
                <c:pt idx="871">
                  <c:v>42052</c:v>
                </c:pt>
                <c:pt idx="872">
                  <c:v>42051</c:v>
                </c:pt>
                <c:pt idx="873">
                  <c:v>42048</c:v>
                </c:pt>
                <c:pt idx="874">
                  <c:v>42047</c:v>
                </c:pt>
                <c:pt idx="875">
                  <c:v>42046</c:v>
                </c:pt>
                <c:pt idx="876">
                  <c:v>42045</c:v>
                </c:pt>
                <c:pt idx="877">
                  <c:v>42044</c:v>
                </c:pt>
                <c:pt idx="878">
                  <c:v>42041</c:v>
                </c:pt>
                <c:pt idx="879">
                  <c:v>42040</c:v>
                </c:pt>
                <c:pt idx="880">
                  <c:v>42039</c:v>
                </c:pt>
                <c:pt idx="881">
                  <c:v>42038</c:v>
                </c:pt>
                <c:pt idx="882">
                  <c:v>42037</c:v>
                </c:pt>
                <c:pt idx="883">
                  <c:v>42034</c:v>
                </c:pt>
                <c:pt idx="884">
                  <c:v>42033</c:v>
                </c:pt>
                <c:pt idx="885">
                  <c:v>42032</c:v>
                </c:pt>
                <c:pt idx="886">
                  <c:v>42031</c:v>
                </c:pt>
                <c:pt idx="887">
                  <c:v>42030</c:v>
                </c:pt>
                <c:pt idx="888">
                  <c:v>42027</c:v>
                </c:pt>
                <c:pt idx="889">
                  <c:v>42026</c:v>
                </c:pt>
                <c:pt idx="890">
                  <c:v>42025</c:v>
                </c:pt>
                <c:pt idx="891">
                  <c:v>42024</c:v>
                </c:pt>
                <c:pt idx="892">
                  <c:v>42023</c:v>
                </c:pt>
                <c:pt idx="893">
                  <c:v>42020</c:v>
                </c:pt>
                <c:pt idx="894">
                  <c:v>42019</c:v>
                </c:pt>
                <c:pt idx="895">
                  <c:v>42018</c:v>
                </c:pt>
                <c:pt idx="896">
                  <c:v>42017</c:v>
                </c:pt>
                <c:pt idx="897">
                  <c:v>42016</c:v>
                </c:pt>
                <c:pt idx="898">
                  <c:v>42013</c:v>
                </c:pt>
                <c:pt idx="899">
                  <c:v>42012</c:v>
                </c:pt>
                <c:pt idx="900">
                  <c:v>42011</c:v>
                </c:pt>
                <c:pt idx="901">
                  <c:v>42010</c:v>
                </c:pt>
                <c:pt idx="902">
                  <c:v>42009</c:v>
                </c:pt>
                <c:pt idx="903">
                  <c:v>42004</c:v>
                </c:pt>
                <c:pt idx="904">
                  <c:v>42003</c:v>
                </c:pt>
                <c:pt idx="905">
                  <c:v>42002</c:v>
                </c:pt>
                <c:pt idx="906">
                  <c:v>41999</c:v>
                </c:pt>
                <c:pt idx="907">
                  <c:v>41998</c:v>
                </c:pt>
                <c:pt idx="908">
                  <c:v>41997</c:v>
                </c:pt>
                <c:pt idx="909">
                  <c:v>41996</c:v>
                </c:pt>
                <c:pt idx="910">
                  <c:v>41995</c:v>
                </c:pt>
                <c:pt idx="911">
                  <c:v>41992</c:v>
                </c:pt>
                <c:pt idx="912">
                  <c:v>41991</c:v>
                </c:pt>
                <c:pt idx="913">
                  <c:v>41990</c:v>
                </c:pt>
                <c:pt idx="914">
                  <c:v>41989</c:v>
                </c:pt>
                <c:pt idx="915">
                  <c:v>41988</c:v>
                </c:pt>
                <c:pt idx="916">
                  <c:v>41985</c:v>
                </c:pt>
                <c:pt idx="917">
                  <c:v>41984</c:v>
                </c:pt>
                <c:pt idx="918">
                  <c:v>41983</c:v>
                </c:pt>
                <c:pt idx="919">
                  <c:v>41982</c:v>
                </c:pt>
                <c:pt idx="920">
                  <c:v>41981</c:v>
                </c:pt>
                <c:pt idx="921">
                  <c:v>41978</c:v>
                </c:pt>
                <c:pt idx="922">
                  <c:v>41977</c:v>
                </c:pt>
                <c:pt idx="923">
                  <c:v>41976</c:v>
                </c:pt>
                <c:pt idx="924">
                  <c:v>41975</c:v>
                </c:pt>
                <c:pt idx="925">
                  <c:v>41974</c:v>
                </c:pt>
                <c:pt idx="926">
                  <c:v>41971</c:v>
                </c:pt>
                <c:pt idx="927">
                  <c:v>41970</c:v>
                </c:pt>
                <c:pt idx="928">
                  <c:v>41969</c:v>
                </c:pt>
                <c:pt idx="929">
                  <c:v>41968</c:v>
                </c:pt>
                <c:pt idx="930">
                  <c:v>41967</c:v>
                </c:pt>
                <c:pt idx="931">
                  <c:v>41964</c:v>
                </c:pt>
                <c:pt idx="932">
                  <c:v>41963</c:v>
                </c:pt>
                <c:pt idx="933">
                  <c:v>41962</c:v>
                </c:pt>
                <c:pt idx="934">
                  <c:v>41961</c:v>
                </c:pt>
                <c:pt idx="935">
                  <c:v>41960</c:v>
                </c:pt>
                <c:pt idx="936">
                  <c:v>41957</c:v>
                </c:pt>
                <c:pt idx="937">
                  <c:v>41956</c:v>
                </c:pt>
                <c:pt idx="938">
                  <c:v>41955</c:v>
                </c:pt>
                <c:pt idx="939">
                  <c:v>41954</c:v>
                </c:pt>
                <c:pt idx="940">
                  <c:v>41953</c:v>
                </c:pt>
                <c:pt idx="941">
                  <c:v>41950</c:v>
                </c:pt>
                <c:pt idx="942">
                  <c:v>41949</c:v>
                </c:pt>
                <c:pt idx="943">
                  <c:v>41948</c:v>
                </c:pt>
                <c:pt idx="944">
                  <c:v>41947</c:v>
                </c:pt>
                <c:pt idx="945">
                  <c:v>41946</c:v>
                </c:pt>
                <c:pt idx="946">
                  <c:v>41943</c:v>
                </c:pt>
                <c:pt idx="947">
                  <c:v>41942</c:v>
                </c:pt>
                <c:pt idx="948">
                  <c:v>41941</c:v>
                </c:pt>
                <c:pt idx="949">
                  <c:v>41940</c:v>
                </c:pt>
                <c:pt idx="950">
                  <c:v>41939</c:v>
                </c:pt>
                <c:pt idx="951">
                  <c:v>41936</c:v>
                </c:pt>
                <c:pt idx="952">
                  <c:v>41935</c:v>
                </c:pt>
                <c:pt idx="953">
                  <c:v>41934</c:v>
                </c:pt>
                <c:pt idx="954">
                  <c:v>41933</c:v>
                </c:pt>
                <c:pt idx="955">
                  <c:v>41932</c:v>
                </c:pt>
                <c:pt idx="956">
                  <c:v>41929</c:v>
                </c:pt>
                <c:pt idx="957">
                  <c:v>41928</c:v>
                </c:pt>
                <c:pt idx="958">
                  <c:v>41927</c:v>
                </c:pt>
                <c:pt idx="959">
                  <c:v>41926</c:v>
                </c:pt>
                <c:pt idx="960">
                  <c:v>41925</c:v>
                </c:pt>
                <c:pt idx="961">
                  <c:v>41922</c:v>
                </c:pt>
                <c:pt idx="962">
                  <c:v>41921</c:v>
                </c:pt>
                <c:pt idx="963">
                  <c:v>41920</c:v>
                </c:pt>
                <c:pt idx="964">
                  <c:v>41912</c:v>
                </c:pt>
                <c:pt idx="965">
                  <c:v>41911</c:v>
                </c:pt>
                <c:pt idx="966">
                  <c:v>41908</c:v>
                </c:pt>
                <c:pt idx="967">
                  <c:v>41907</c:v>
                </c:pt>
                <c:pt idx="968">
                  <c:v>41906</c:v>
                </c:pt>
                <c:pt idx="969">
                  <c:v>41905</c:v>
                </c:pt>
                <c:pt idx="970">
                  <c:v>41904</c:v>
                </c:pt>
                <c:pt idx="971">
                  <c:v>41901</c:v>
                </c:pt>
                <c:pt idx="972">
                  <c:v>41900</c:v>
                </c:pt>
                <c:pt idx="973">
                  <c:v>41899</c:v>
                </c:pt>
                <c:pt idx="974">
                  <c:v>41898</c:v>
                </c:pt>
                <c:pt idx="975">
                  <c:v>41897</c:v>
                </c:pt>
                <c:pt idx="976">
                  <c:v>41894</c:v>
                </c:pt>
                <c:pt idx="977">
                  <c:v>41893</c:v>
                </c:pt>
                <c:pt idx="978">
                  <c:v>41892</c:v>
                </c:pt>
                <c:pt idx="979">
                  <c:v>41891</c:v>
                </c:pt>
                <c:pt idx="980">
                  <c:v>41887</c:v>
                </c:pt>
                <c:pt idx="981">
                  <c:v>41886</c:v>
                </c:pt>
                <c:pt idx="982">
                  <c:v>41885</c:v>
                </c:pt>
                <c:pt idx="983">
                  <c:v>41884</c:v>
                </c:pt>
                <c:pt idx="984">
                  <c:v>41883</c:v>
                </c:pt>
                <c:pt idx="985">
                  <c:v>41880</c:v>
                </c:pt>
                <c:pt idx="986">
                  <c:v>41879</c:v>
                </c:pt>
                <c:pt idx="987">
                  <c:v>41878</c:v>
                </c:pt>
                <c:pt idx="988">
                  <c:v>41877</c:v>
                </c:pt>
                <c:pt idx="989">
                  <c:v>41876</c:v>
                </c:pt>
                <c:pt idx="990">
                  <c:v>41873</c:v>
                </c:pt>
                <c:pt idx="991">
                  <c:v>41872</c:v>
                </c:pt>
                <c:pt idx="992">
                  <c:v>41871</c:v>
                </c:pt>
                <c:pt idx="993">
                  <c:v>41870</c:v>
                </c:pt>
                <c:pt idx="994">
                  <c:v>41869</c:v>
                </c:pt>
                <c:pt idx="995">
                  <c:v>41866</c:v>
                </c:pt>
                <c:pt idx="996">
                  <c:v>41865</c:v>
                </c:pt>
                <c:pt idx="997">
                  <c:v>41864</c:v>
                </c:pt>
                <c:pt idx="998">
                  <c:v>41863</c:v>
                </c:pt>
                <c:pt idx="999">
                  <c:v>41862</c:v>
                </c:pt>
                <c:pt idx="1000">
                  <c:v>41859</c:v>
                </c:pt>
                <c:pt idx="1001">
                  <c:v>41858</c:v>
                </c:pt>
                <c:pt idx="1002">
                  <c:v>41857</c:v>
                </c:pt>
                <c:pt idx="1003">
                  <c:v>41856</c:v>
                </c:pt>
                <c:pt idx="1004">
                  <c:v>41855</c:v>
                </c:pt>
                <c:pt idx="1005">
                  <c:v>41852</c:v>
                </c:pt>
                <c:pt idx="1006">
                  <c:v>41851</c:v>
                </c:pt>
                <c:pt idx="1007">
                  <c:v>41850</c:v>
                </c:pt>
                <c:pt idx="1008">
                  <c:v>41849</c:v>
                </c:pt>
                <c:pt idx="1009">
                  <c:v>41848</c:v>
                </c:pt>
                <c:pt idx="1010">
                  <c:v>41845</c:v>
                </c:pt>
                <c:pt idx="1011">
                  <c:v>41844</c:v>
                </c:pt>
                <c:pt idx="1012">
                  <c:v>41843</c:v>
                </c:pt>
                <c:pt idx="1013">
                  <c:v>41842</c:v>
                </c:pt>
                <c:pt idx="1014">
                  <c:v>41841</c:v>
                </c:pt>
                <c:pt idx="1015">
                  <c:v>41838</c:v>
                </c:pt>
                <c:pt idx="1016">
                  <c:v>41837</c:v>
                </c:pt>
              </c:numCache>
            </c:numRef>
          </c:cat>
          <c:val>
            <c:numRef>
              <c:f>套利分析!$V$58:$V$1056</c:f>
              <c:numCache>
                <c:formatCode>0.0000_ </c:formatCode>
                <c:ptCount val="999"/>
                <c:pt idx="0">
                  <c:v>1.7867557715674363</c:v>
                </c:pt>
                <c:pt idx="1">
                  <c:v>1.7987730061349694</c:v>
                </c:pt>
                <c:pt idx="2">
                  <c:v>1.8222083593262632</c:v>
                </c:pt>
                <c:pt idx="3">
                  <c:v>1.7981091796279354</c:v>
                </c:pt>
                <c:pt idx="4">
                  <c:v>1.8035986581274779</c:v>
                </c:pt>
                <c:pt idx="5">
                  <c:v>1.7902097902097902</c:v>
                </c:pt>
                <c:pt idx="6">
                  <c:v>1.8232009925558312</c:v>
                </c:pt>
                <c:pt idx="7">
                  <c:v>1.8245394942241648</c:v>
                </c:pt>
                <c:pt idx="8">
                  <c:v>1.8337021814732848</c:v>
                </c:pt>
                <c:pt idx="9">
                  <c:v>1.8217078511104161</c:v>
                </c:pt>
                <c:pt idx="10">
                  <c:v>1.8277271298333857</c:v>
                </c:pt>
                <c:pt idx="11">
                  <c:v>1.8029739776951672</c:v>
                </c:pt>
                <c:pt idx="12">
                  <c:v>1.8016733808490859</c:v>
                </c:pt>
                <c:pt idx="13">
                  <c:v>1.8170386670858221</c:v>
                </c:pt>
                <c:pt idx="14">
                  <c:v>1.798125</c:v>
                </c:pt>
                <c:pt idx="15">
                  <c:v>1.789937106918239</c:v>
                </c:pt>
                <c:pt idx="16">
                  <c:v>1.8012029123140234</c:v>
                </c:pt>
                <c:pt idx="17">
                  <c:v>1.8034242232086239</c:v>
                </c:pt>
                <c:pt idx="18">
                  <c:v>1.7960088691796008</c:v>
                </c:pt>
                <c:pt idx="19">
                  <c:v>1.8149920255183414</c:v>
                </c:pt>
                <c:pt idx="20">
                  <c:v>1.8189406099518459</c:v>
                </c:pt>
                <c:pt idx="21">
                  <c:v>1.8074216250799744</c:v>
                </c:pt>
                <c:pt idx="22">
                  <c:v>1.8244818652849741</c:v>
                </c:pt>
                <c:pt idx="23">
                  <c:v>1.8264810618323082</c:v>
                </c:pt>
                <c:pt idx="24">
                  <c:v>1.8216805644644003</c:v>
                </c:pt>
                <c:pt idx="25">
                  <c:v>1.8062460165710643</c:v>
                </c:pt>
                <c:pt idx="26">
                  <c:v>1.8203899009268136</c:v>
                </c:pt>
                <c:pt idx="27">
                  <c:v>1.8262792166771953</c:v>
                </c:pt>
                <c:pt idx="28">
                  <c:v>1.8285895003162556</c:v>
                </c:pt>
                <c:pt idx="29">
                  <c:v>1.8024382619568615</c:v>
                </c:pt>
                <c:pt idx="30">
                  <c:v>1.8033197619793297</c:v>
                </c:pt>
                <c:pt idx="31">
                  <c:v>1.7942182157289399</c:v>
                </c:pt>
                <c:pt idx="32">
                  <c:v>1.7761377613776137</c:v>
                </c:pt>
                <c:pt idx="33">
                  <c:v>1.7892446378613616</c:v>
                </c:pt>
                <c:pt idx="34">
                  <c:v>1.7998117351741449</c:v>
                </c:pt>
                <c:pt idx="35">
                  <c:v>1.8017565872020076</c:v>
                </c:pt>
                <c:pt idx="36">
                  <c:v>1.8172523961661342</c:v>
                </c:pt>
                <c:pt idx="37">
                  <c:v>1.8457050243111832</c:v>
                </c:pt>
                <c:pt idx="38">
                  <c:v>1.8579842931937174</c:v>
                </c:pt>
                <c:pt idx="39">
                  <c:v>1.8428061058785319</c:v>
                </c:pt>
                <c:pt idx="40">
                  <c:v>1.8257234726688103</c:v>
                </c:pt>
                <c:pt idx="41">
                  <c:v>1.8028079132099553</c:v>
                </c:pt>
                <c:pt idx="42">
                  <c:v>1.9187151753523435</c:v>
                </c:pt>
                <c:pt idx="43">
                  <c:v>1.9098333877817706</c:v>
                </c:pt>
                <c:pt idx="44">
                  <c:v>1.9137022397891963</c:v>
                </c:pt>
                <c:pt idx="45">
                  <c:v>1.9513981358189081</c:v>
                </c:pt>
                <c:pt idx="46">
                  <c:v>1.9666666666666666</c:v>
                </c:pt>
                <c:pt idx="47">
                  <c:v>1.9818365287588295</c:v>
                </c:pt>
                <c:pt idx="48">
                  <c:v>1.9549019607843137</c:v>
                </c:pt>
                <c:pt idx="49">
                  <c:v>1.9314137819475898</c:v>
                </c:pt>
                <c:pt idx="50">
                  <c:v>1.9385113268608414</c:v>
                </c:pt>
                <c:pt idx="51">
                  <c:v>1.9359385009609225</c:v>
                </c:pt>
                <c:pt idx="52">
                  <c:v>1.9406643018381167</c:v>
                </c:pt>
                <c:pt idx="53">
                  <c:v>1.941747572815534</c:v>
                </c:pt>
                <c:pt idx="54">
                  <c:v>1.9197431781701444</c:v>
                </c:pt>
                <c:pt idx="55">
                  <c:v>1.8985969387755102</c:v>
                </c:pt>
                <c:pt idx="56">
                  <c:v>1.9067961165048544</c:v>
                </c:pt>
                <c:pt idx="57">
                  <c:v>1.9266233766233767</c:v>
                </c:pt>
                <c:pt idx="58">
                  <c:v>1.9264041316978695</c:v>
                </c:pt>
                <c:pt idx="59">
                  <c:v>1.958484349258649</c:v>
                </c:pt>
                <c:pt idx="60">
                  <c:v>1.9781021897810218</c:v>
                </c:pt>
                <c:pt idx="61">
                  <c:v>1.978036605657238</c:v>
                </c:pt>
                <c:pt idx="62">
                  <c:v>1.9787163285666778</c:v>
                </c:pt>
                <c:pt idx="63">
                  <c:v>1.9457671957671958</c:v>
                </c:pt>
                <c:pt idx="64">
                  <c:v>1.9456953642384105</c:v>
                </c:pt>
                <c:pt idx="65">
                  <c:v>1.9301566579634464</c:v>
                </c:pt>
                <c:pt idx="66">
                  <c:v>1.924025974025974</c:v>
                </c:pt>
                <c:pt idx="67">
                  <c:v>1.9121794871794873</c:v>
                </c:pt>
                <c:pt idx="68">
                  <c:v>1.8900821225521163</c:v>
                </c:pt>
                <c:pt idx="69">
                  <c:v>1.8854792787092691</c:v>
                </c:pt>
                <c:pt idx="70">
                  <c:v>1.8817546090273363</c:v>
                </c:pt>
                <c:pt idx="71">
                  <c:v>1.8521522145976295</c:v>
                </c:pt>
                <c:pt idx="72">
                  <c:v>1.8219474497681607</c:v>
                </c:pt>
                <c:pt idx="73">
                  <c:v>1.8152240638428483</c:v>
                </c:pt>
                <c:pt idx="74">
                  <c:v>1.8102548357384096</c:v>
                </c:pt>
                <c:pt idx="75">
                  <c:v>1.8357276702061212</c:v>
                </c:pt>
                <c:pt idx="76">
                  <c:v>1.8299595141700404</c:v>
                </c:pt>
                <c:pt idx="77">
                  <c:v>1.8285360569483131</c:v>
                </c:pt>
                <c:pt idx="78">
                  <c:v>1.8319379844961241</c:v>
                </c:pt>
                <c:pt idx="79">
                  <c:v>1.8479604449938196</c:v>
                </c:pt>
                <c:pt idx="80">
                  <c:v>1.8272058823529411</c:v>
                </c:pt>
                <c:pt idx="81">
                  <c:v>1.8402220851326341</c:v>
                </c:pt>
                <c:pt idx="82">
                  <c:v>1.8205206738131701</c:v>
                </c:pt>
                <c:pt idx="83">
                  <c:v>1.8072727272727274</c:v>
                </c:pt>
                <c:pt idx="84">
                  <c:v>1.8410145375811939</c:v>
                </c:pt>
                <c:pt idx="85">
                  <c:v>1.8355828220858896</c:v>
                </c:pt>
                <c:pt idx="86">
                  <c:v>1.8466295609152752</c:v>
                </c:pt>
                <c:pt idx="87">
                  <c:v>1.8607516943930993</c:v>
                </c:pt>
                <c:pt idx="88">
                  <c:v>1.8794435857805254</c:v>
                </c:pt>
                <c:pt idx="89">
                  <c:v>1.8297491039426523</c:v>
                </c:pt>
                <c:pt idx="90">
                  <c:v>1.8820987654320989</c:v>
                </c:pt>
                <c:pt idx="91">
                  <c:v>1.9106180665610142</c:v>
                </c:pt>
                <c:pt idx="92">
                  <c:v>1.9260675589547482</c:v>
                </c:pt>
                <c:pt idx="93">
                  <c:v>1.9120949631055502</c:v>
                </c:pt>
                <c:pt idx="94">
                  <c:v>1.9703803433187479</c:v>
                </c:pt>
                <c:pt idx="95">
                  <c:v>1.9872782055574154</c:v>
                </c:pt>
                <c:pt idx="96">
                  <c:v>1.9813208805870581</c:v>
                </c:pt>
                <c:pt idx="97">
                  <c:v>1.976268951878708</c:v>
                </c:pt>
                <c:pt idx="98">
                  <c:v>1.9768058316766071</c:v>
                </c:pt>
                <c:pt idx="99">
                  <c:v>2.0155091031692516</c:v>
                </c:pt>
                <c:pt idx="100">
                  <c:v>2.0122199592668024</c:v>
                </c:pt>
                <c:pt idx="101">
                  <c:v>2.028639618138425</c:v>
                </c:pt>
                <c:pt idx="102">
                  <c:v>2.027164685908319</c:v>
                </c:pt>
                <c:pt idx="103">
                  <c:v>2.0020168067226889</c:v>
                </c:pt>
                <c:pt idx="104">
                  <c:v>2.0286201022146506</c:v>
                </c:pt>
                <c:pt idx="105">
                  <c:v>2.0195813639432814</c:v>
                </c:pt>
                <c:pt idx="106">
                  <c:v>2.0264496439471009</c:v>
                </c:pt>
                <c:pt idx="107">
                  <c:v>2.017687074829932</c:v>
                </c:pt>
                <c:pt idx="108">
                  <c:v>2.0006727211570805</c:v>
                </c:pt>
                <c:pt idx="109">
                  <c:v>2.0181208053691275</c:v>
                </c:pt>
                <c:pt idx="110">
                  <c:v>2.0391231028667791</c:v>
                </c:pt>
                <c:pt idx="111">
                  <c:v>2.069058903182126</c:v>
                </c:pt>
                <c:pt idx="112">
                  <c:v>2.0778341793570219</c:v>
                </c:pt>
                <c:pt idx="113">
                  <c:v>2.0618487394957983</c:v>
                </c:pt>
                <c:pt idx="114">
                  <c:v>2.0815347721822541</c:v>
                </c:pt>
                <c:pt idx="115">
                  <c:v>2.0986206896551725</c:v>
                </c:pt>
                <c:pt idx="116">
                  <c:v>2.1117318435754191</c:v>
                </c:pt>
                <c:pt idx="117">
                  <c:v>2.1120389700765485</c:v>
                </c:pt>
                <c:pt idx="118">
                  <c:v>2.0995475113122173</c:v>
                </c:pt>
                <c:pt idx="119">
                  <c:v>2.0660180681028493</c:v>
                </c:pt>
                <c:pt idx="120">
                  <c:v>2.0978029766123316</c:v>
                </c:pt>
                <c:pt idx="121">
                  <c:v>2.1082621082621085</c:v>
                </c:pt>
                <c:pt idx="122">
                  <c:v>2.1112299465240643</c:v>
                </c:pt>
                <c:pt idx="123">
                  <c:v>2.131455399061033</c:v>
                </c:pt>
                <c:pt idx="124">
                  <c:v>2.1424439624005784</c:v>
                </c:pt>
                <c:pt idx="125">
                  <c:v>2.1398044186888807</c:v>
                </c:pt>
                <c:pt idx="126">
                  <c:v>2.153225806451613</c:v>
                </c:pt>
                <c:pt idx="127">
                  <c:v>2.1490683229813663</c:v>
                </c:pt>
                <c:pt idx="128">
                  <c:v>2.1508746355685133</c:v>
                </c:pt>
                <c:pt idx="129">
                  <c:v>2.1479610249007579</c:v>
                </c:pt>
                <c:pt idx="130">
                  <c:v>2.1572710951526033</c:v>
                </c:pt>
                <c:pt idx="131">
                  <c:v>2.1503056454512763</c:v>
                </c:pt>
                <c:pt idx="132">
                  <c:v>2.1683984235041205</c:v>
                </c:pt>
                <c:pt idx="133">
                  <c:v>2.189992748368383</c:v>
                </c:pt>
                <c:pt idx="134">
                  <c:v>2.1713046620889052</c:v>
                </c:pt>
                <c:pt idx="135">
                  <c:v>2.1846601235914211</c:v>
                </c:pt>
                <c:pt idx="136">
                  <c:v>2.1668472372697725</c:v>
                </c:pt>
                <c:pt idx="137">
                  <c:v>2.1618497109826591</c:v>
                </c:pt>
                <c:pt idx="138">
                  <c:v>2.1507792678506705</c:v>
                </c:pt>
                <c:pt idx="139">
                  <c:v>2.1754002911208152</c:v>
                </c:pt>
                <c:pt idx="140">
                  <c:v>2.1723636363636363</c:v>
                </c:pt>
                <c:pt idx="141">
                  <c:v>2.1854014598540146</c:v>
                </c:pt>
                <c:pt idx="142">
                  <c:v>1.8902567710165319</c:v>
                </c:pt>
                <c:pt idx="143">
                  <c:v>1.9171681415929203</c:v>
                </c:pt>
                <c:pt idx="144">
                  <c:v>1.8063227953410981</c:v>
                </c:pt>
                <c:pt idx="145">
                  <c:v>1.9146384479717813</c:v>
                </c:pt>
                <c:pt idx="146">
                  <c:v>1.9254261363636365</c:v>
                </c:pt>
                <c:pt idx="147">
                  <c:v>1.9169329073482428</c:v>
                </c:pt>
                <c:pt idx="148">
                  <c:v>1.9290780141843971</c:v>
                </c:pt>
                <c:pt idx="149">
                  <c:v>1.9276595744680851</c:v>
                </c:pt>
                <c:pt idx="150">
                  <c:v>1.907453196750265</c:v>
                </c:pt>
                <c:pt idx="151">
                  <c:v>1.880701754385965</c:v>
                </c:pt>
                <c:pt idx="152">
                  <c:v>1.8533333333333333</c:v>
                </c:pt>
                <c:pt idx="153">
                  <c:v>1.8352860096485182</c:v>
                </c:pt>
                <c:pt idx="154">
                  <c:v>1.8375042852245458</c:v>
                </c:pt>
                <c:pt idx="155">
                  <c:v>1.8254295532646048</c:v>
                </c:pt>
                <c:pt idx="156">
                  <c:v>1.8466874783211933</c:v>
                </c:pt>
                <c:pt idx="157">
                  <c:v>1.8389448108295732</c:v>
                </c:pt>
                <c:pt idx="158">
                  <c:v>1.8763029881862405</c:v>
                </c:pt>
                <c:pt idx="159">
                  <c:v>1.9115411195577057</c:v>
                </c:pt>
                <c:pt idx="160">
                  <c:v>1.9217993079584774</c:v>
                </c:pt>
                <c:pt idx="161">
                  <c:v>1.9366172924560798</c:v>
                </c:pt>
                <c:pt idx="162">
                  <c:v>1.9275862068965517</c:v>
                </c:pt>
                <c:pt idx="163">
                  <c:v>1.9270976616231086</c:v>
                </c:pt>
                <c:pt idx="164">
                  <c:v>1.9547325102880659</c:v>
                </c:pt>
                <c:pt idx="165">
                  <c:v>1.9588194921070694</c:v>
                </c:pt>
                <c:pt idx="166">
                  <c:v>1.9553571428571428</c:v>
                </c:pt>
                <c:pt idx="167">
                  <c:v>1.9392905866302865</c:v>
                </c:pt>
                <c:pt idx="168">
                  <c:v>1.941396933560477</c:v>
                </c:pt>
                <c:pt idx="169">
                  <c:v>1.9655638082376772</c:v>
                </c:pt>
                <c:pt idx="170">
                  <c:v>1.9883521754025351</c:v>
                </c:pt>
                <c:pt idx="171">
                  <c:v>2.0041011619958988</c:v>
                </c:pt>
                <c:pt idx="172">
                  <c:v>2.0445993031358887</c:v>
                </c:pt>
                <c:pt idx="173">
                  <c:v>2.0291161178509531</c:v>
                </c:pt>
                <c:pt idx="174">
                  <c:v>2.0173190162798753</c:v>
                </c:pt>
                <c:pt idx="175">
                  <c:v>2.0255348516218081</c:v>
                </c:pt>
                <c:pt idx="176">
                  <c:v>2.0331835464915313</c:v>
                </c:pt>
                <c:pt idx="177">
                  <c:v>2.0364136035726554</c:v>
                </c:pt>
                <c:pt idx="178">
                  <c:v>2.040041422160856</c:v>
                </c:pt>
                <c:pt idx="179">
                  <c:v>2.0392832529290144</c:v>
                </c:pt>
                <c:pt idx="180">
                  <c:v>2.0219103046901745</c:v>
                </c:pt>
                <c:pt idx="181">
                  <c:v>2.0414221608560581</c:v>
                </c:pt>
                <c:pt idx="182">
                  <c:v>2.0905263157894738</c:v>
                </c:pt>
                <c:pt idx="183">
                  <c:v>2.0929744844459979</c:v>
                </c:pt>
                <c:pt idx="184">
                  <c:v>2.1080508474576272</c:v>
                </c:pt>
                <c:pt idx="185">
                  <c:v>2.1368794326241134</c:v>
                </c:pt>
                <c:pt idx="186">
                  <c:v>2.143260409315455</c:v>
                </c:pt>
                <c:pt idx="187">
                  <c:v>2.1753758052970653</c:v>
                </c:pt>
                <c:pt idx="188">
                  <c:v>2.1816246896062435</c:v>
                </c:pt>
                <c:pt idx="189">
                  <c:v>2.1818830242510701</c:v>
                </c:pt>
                <c:pt idx="190">
                  <c:v>2.1989978525411598</c:v>
                </c:pt>
                <c:pt idx="191">
                  <c:v>2.1939655172413794</c:v>
                </c:pt>
                <c:pt idx="192">
                  <c:v>2.177999288002848</c:v>
                </c:pt>
                <c:pt idx="193">
                  <c:v>2.1899321670831844</c:v>
                </c:pt>
                <c:pt idx="194">
                  <c:v>2.1816231676796569</c:v>
                </c:pt>
                <c:pt idx="195">
                  <c:v>2.1948424068767909</c:v>
                </c:pt>
                <c:pt idx="196">
                  <c:v>2.1947912950410275</c:v>
                </c:pt>
                <c:pt idx="197">
                  <c:v>2.1909188416160172</c:v>
                </c:pt>
                <c:pt idx="198">
                  <c:v>2.1760738374156903</c:v>
                </c:pt>
                <c:pt idx="199">
                  <c:v>2.1674911660777387</c:v>
                </c:pt>
                <c:pt idx="200">
                  <c:v>2.1523742026931254</c:v>
                </c:pt>
                <c:pt idx="201">
                  <c:v>2.1396825396825396</c:v>
                </c:pt>
                <c:pt idx="202">
                  <c:v>2.1213183730715288</c:v>
                </c:pt>
                <c:pt idx="203">
                  <c:v>2.0954051210101721</c:v>
                </c:pt>
                <c:pt idx="204">
                  <c:v>2.1374691575608038</c:v>
                </c:pt>
                <c:pt idx="205">
                  <c:v>2.1456720619282197</c:v>
                </c:pt>
                <c:pt idx="206">
                  <c:v>2.1402524544179524</c:v>
                </c:pt>
                <c:pt idx="207">
                  <c:v>2.1309982486865149</c:v>
                </c:pt>
                <c:pt idx="208">
                  <c:v>2.1928494041170099</c:v>
                </c:pt>
                <c:pt idx="209">
                  <c:v>2.1845151953690305</c:v>
                </c:pt>
                <c:pt idx="210">
                  <c:v>2.1867339581831291</c:v>
                </c:pt>
                <c:pt idx="211">
                  <c:v>2.1962616822429908</c:v>
                </c:pt>
                <c:pt idx="212">
                  <c:v>2.2308537925980212</c:v>
                </c:pt>
                <c:pt idx="213">
                  <c:v>2.1991310644460538</c:v>
                </c:pt>
                <c:pt idx="214">
                  <c:v>2.2155946819978443</c:v>
                </c:pt>
                <c:pt idx="215">
                  <c:v>2.2174381054897738</c:v>
                </c:pt>
                <c:pt idx="216">
                  <c:v>2.197935208259167</c:v>
                </c:pt>
                <c:pt idx="217">
                  <c:v>2.2336917562724015</c:v>
                </c:pt>
                <c:pt idx="218">
                  <c:v>2.2896753009850421</c:v>
                </c:pt>
                <c:pt idx="219">
                  <c:v>2.3164835164835167</c:v>
                </c:pt>
                <c:pt idx="220">
                  <c:v>2.3194139194139196</c:v>
                </c:pt>
                <c:pt idx="221">
                  <c:v>2.3181320685881066</c:v>
                </c:pt>
                <c:pt idx="222">
                  <c:v>2.3411249086924761</c:v>
                </c:pt>
                <c:pt idx="223">
                  <c:v>2.3626981201621819</c:v>
                </c:pt>
                <c:pt idx="224">
                  <c:v>2.3539033457249072</c:v>
                </c:pt>
                <c:pt idx="225">
                  <c:v>2.3328434974283616</c:v>
                </c:pt>
                <c:pt idx="226">
                  <c:v>2.3442201834862386</c:v>
                </c:pt>
                <c:pt idx="227">
                  <c:v>2.326094957673905</c:v>
                </c:pt>
                <c:pt idx="228">
                  <c:v>2.3296863603209337</c:v>
                </c:pt>
                <c:pt idx="229">
                  <c:v>2.3324808184143224</c:v>
                </c:pt>
                <c:pt idx="230">
                  <c:v>2.3461679501283461</c:v>
                </c:pt>
                <c:pt idx="231">
                  <c:v>2.3433602347762288</c:v>
                </c:pt>
                <c:pt idx="232">
                  <c:v>2.3475046210720887</c:v>
                </c:pt>
                <c:pt idx="233">
                  <c:v>2.3344456803856137</c:v>
                </c:pt>
                <c:pt idx="234">
                  <c:v>2.3213889915035093</c:v>
                </c:pt>
                <c:pt idx="235">
                  <c:v>2.3195005508630189</c:v>
                </c:pt>
                <c:pt idx="236">
                  <c:v>2.3175528040786597</c:v>
                </c:pt>
                <c:pt idx="237">
                  <c:v>2.3246800731261428</c:v>
                </c:pt>
                <c:pt idx="238">
                  <c:v>2.3524229074889869</c:v>
                </c:pt>
                <c:pt idx="239">
                  <c:v>2.3452816386247255</c:v>
                </c:pt>
                <c:pt idx="240">
                  <c:v>2.3344286235852501</c:v>
                </c:pt>
                <c:pt idx="241">
                  <c:v>2.3087642097543086</c:v>
                </c:pt>
                <c:pt idx="242">
                  <c:v>2.3028969563623027</c:v>
                </c:pt>
                <c:pt idx="243">
                  <c:v>2.2840366972477066</c:v>
                </c:pt>
                <c:pt idx="244">
                  <c:v>2.2768777614138438</c:v>
                </c:pt>
                <c:pt idx="245">
                  <c:v>2.2969208211143695</c:v>
                </c:pt>
                <c:pt idx="246">
                  <c:v>2.3013899049012436</c:v>
                </c:pt>
                <c:pt idx="247">
                  <c:v>2.2994495412844036</c:v>
                </c:pt>
                <c:pt idx="248">
                  <c:v>2.2354188759278899</c:v>
                </c:pt>
                <c:pt idx="249">
                  <c:v>2.2368794326241135</c:v>
                </c:pt>
                <c:pt idx="250">
                  <c:v>2.2249024476764809</c:v>
                </c:pt>
                <c:pt idx="251">
                  <c:v>2.2212612612612612</c:v>
                </c:pt>
                <c:pt idx="252">
                  <c:v>2.2319364161849711</c:v>
                </c:pt>
                <c:pt idx="253">
                  <c:v>2.232608695652174</c:v>
                </c:pt>
                <c:pt idx="254">
                  <c:v>2.2403433476394849</c:v>
                </c:pt>
                <c:pt idx="255">
                  <c:v>2.2276250880902042</c:v>
                </c:pt>
                <c:pt idx="256">
                  <c:v>2.221518987341772</c:v>
                </c:pt>
                <c:pt idx="257">
                  <c:v>2.1873027008067343</c:v>
                </c:pt>
                <c:pt idx="258">
                  <c:v>2.2298444130127297</c:v>
                </c:pt>
                <c:pt idx="259">
                  <c:v>2.2075070821529743</c:v>
                </c:pt>
                <c:pt idx="260">
                  <c:v>2.1905091790786284</c:v>
                </c:pt>
                <c:pt idx="261">
                  <c:v>2.1972428419936372</c:v>
                </c:pt>
                <c:pt idx="262">
                  <c:v>2.173522295195299</c:v>
                </c:pt>
                <c:pt idx="263">
                  <c:v>2.1898778359511342</c:v>
                </c:pt>
                <c:pt idx="264">
                  <c:v>2.1855887521968365</c:v>
                </c:pt>
                <c:pt idx="265">
                  <c:v>2.1726921726921726</c:v>
                </c:pt>
                <c:pt idx="266">
                  <c:v>2.1995753715498938</c:v>
                </c:pt>
                <c:pt idx="267">
                  <c:v>2.1925663716814161</c:v>
                </c:pt>
                <c:pt idx="268">
                  <c:v>2.1717663421418636</c:v>
                </c:pt>
                <c:pt idx="269">
                  <c:v>2.1350984385607603</c:v>
                </c:pt>
                <c:pt idx="270">
                  <c:v>2.1341009143244158</c:v>
                </c:pt>
                <c:pt idx="271">
                  <c:v>2.1170104835982415</c:v>
                </c:pt>
                <c:pt idx="272">
                  <c:v>2.1474493361285814</c:v>
                </c:pt>
                <c:pt idx="273">
                  <c:v>2.1649048625792813</c:v>
                </c:pt>
                <c:pt idx="274">
                  <c:v>2.1625266146202979</c:v>
                </c:pt>
                <c:pt idx="275">
                  <c:v>2.1479646017699117</c:v>
                </c:pt>
                <c:pt idx="276">
                  <c:v>2.1923076923076925</c:v>
                </c:pt>
                <c:pt idx="277">
                  <c:v>2.2687569988801792</c:v>
                </c:pt>
                <c:pt idx="278">
                  <c:v>2.2551134250650802</c:v>
                </c:pt>
                <c:pt idx="279">
                  <c:v>2.2436661698956781</c:v>
                </c:pt>
                <c:pt idx="280">
                  <c:v>2.2184249628528976</c:v>
                </c:pt>
                <c:pt idx="281">
                  <c:v>2.2053571428571428</c:v>
                </c:pt>
                <c:pt idx="282">
                  <c:v>2.2146596858638743</c:v>
                </c:pt>
                <c:pt idx="283">
                  <c:v>2.2024562709341273</c:v>
                </c:pt>
                <c:pt idx="284">
                  <c:v>2.1879588839941264</c:v>
                </c:pt>
                <c:pt idx="285">
                  <c:v>2.1873177842565599</c:v>
                </c:pt>
                <c:pt idx="286">
                  <c:v>2.2165512212905578</c:v>
                </c:pt>
                <c:pt idx="287">
                  <c:v>2.2226304188096986</c:v>
                </c:pt>
                <c:pt idx="288">
                  <c:v>2.2236208811551279</c:v>
                </c:pt>
                <c:pt idx="289">
                  <c:v>2.2084714548802946</c:v>
                </c:pt>
                <c:pt idx="290">
                  <c:v>2.2111893293812521</c:v>
                </c:pt>
                <c:pt idx="291">
                  <c:v>2.2152598599336528</c:v>
                </c:pt>
                <c:pt idx="292">
                  <c:v>2.1837559720690924</c:v>
                </c:pt>
                <c:pt idx="293">
                  <c:v>2.1668504226387357</c:v>
                </c:pt>
                <c:pt idx="294">
                  <c:v>2.1843761569788969</c:v>
                </c:pt>
                <c:pt idx="295">
                  <c:v>2.2011173184357542</c:v>
                </c:pt>
                <c:pt idx="296">
                  <c:v>2.1938128960119267</c:v>
                </c:pt>
                <c:pt idx="297">
                  <c:v>2.1930879038317053</c:v>
                </c:pt>
                <c:pt idx="298">
                  <c:v>2.1891181988742963</c:v>
                </c:pt>
                <c:pt idx="299">
                  <c:v>2.2036199095022626</c:v>
                </c:pt>
                <c:pt idx="300">
                  <c:v>2.1970695970695973</c:v>
                </c:pt>
                <c:pt idx="301">
                  <c:v>2.2041259500542889</c:v>
                </c:pt>
                <c:pt idx="302">
                  <c:v>2.2004341534008685</c:v>
                </c:pt>
                <c:pt idx="303">
                  <c:v>2.2108303249097472</c:v>
                </c:pt>
                <c:pt idx="304">
                  <c:v>2.222622478386167</c:v>
                </c:pt>
                <c:pt idx="305">
                  <c:v>2.2073699421965318</c:v>
                </c:pt>
                <c:pt idx="306">
                  <c:v>2.2061560486757337</c:v>
                </c:pt>
                <c:pt idx="307">
                  <c:v>2.1995047753802619</c:v>
                </c:pt>
                <c:pt idx="308">
                  <c:v>2.2185596560372627</c:v>
                </c:pt>
                <c:pt idx="309">
                  <c:v>2.19472182596291</c:v>
                </c:pt>
                <c:pt idx="310">
                  <c:v>2.184987548914977</c:v>
                </c:pt>
                <c:pt idx="311">
                  <c:v>2.1619348054679284</c:v>
                </c:pt>
                <c:pt idx="312">
                  <c:v>2.1319298245614036</c:v>
                </c:pt>
                <c:pt idx="313">
                  <c:v>2.1519971721456344</c:v>
                </c:pt>
                <c:pt idx="314">
                  <c:v>2.143361581920904</c:v>
                </c:pt>
                <c:pt idx="315">
                  <c:v>2.1010881010881013</c:v>
                </c:pt>
                <c:pt idx="316">
                  <c:v>2.0953375086986776</c:v>
                </c:pt>
                <c:pt idx="317">
                  <c:v>2.1137077084059994</c:v>
                </c:pt>
                <c:pt idx="318">
                  <c:v>2.1062500000000002</c:v>
                </c:pt>
                <c:pt idx="319">
                  <c:v>2.1278863232682061</c:v>
                </c:pt>
                <c:pt idx="320">
                  <c:v>2.1400142146410803</c:v>
                </c:pt>
                <c:pt idx="321">
                  <c:v>2.1201413427561837</c:v>
                </c:pt>
                <c:pt idx="322">
                  <c:v>2.086471408647141</c:v>
                </c:pt>
                <c:pt idx="323">
                  <c:v>2.106034182071852</c:v>
                </c:pt>
                <c:pt idx="324">
                  <c:v>2.1063005983808516</c:v>
                </c:pt>
                <c:pt idx="325">
                  <c:v>2.0945709281961471</c:v>
                </c:pt>
                <c:pt idx="326">
                  <c:v>2.0694203401596667</c:v>
                </c:pt>
                <c:pt idx="327">
                  <c:v>2.1321616871704747</c:v>
                </c:pt>
                <c:pt idx="328">
                  <c:v>2.137810423224904</c:v>
                </c:pt>
                <c:pt idx="329">
                  <c:v>2.1329136061559986</c:v>
                </c:pt>
                <c:pt idx="330">
                  <c:v>2.1340314136125653</c:v>
                </c:pt>
                <c:pt idx="331">
                  <c:v>2.1476748313809018</c:v>
                </c:pt>
                <c:pt idx="332">
                  <c:v>2.2061560486757337</c:v>
                </c:pt>
                <c:pt idx="333">
                  <c:v>2.1908506075768406</c:v>
                </c:pt>
                <c:pt idx="334">
                  <c:v>2.2011535688536408</c:v>
                </c:pt>
                <c:pt idx="335">
                  <c:v>2.212218649517685</c:v>
                </c:pt>
                <c:pt idx="336">
                  <c:v>2.2142092109960729</c:v>
                </c:pt>
                <c:pt idx="337">
                  <c:v>2.1985815602836878</c:v>
                </c:pt>
                <c:pt idx="338">
                  <c:v>2.2277403334515786</c:v>
                </c:pt>
                <c:pt idx="339">
                  <c:v>2.2336022448263768</c:v>
                </c:pt>
                <c:pt idx="340">
                  <c:v>2.2418899858956278</c:v>
                </c:pt>
                <c:pt idx="341">
                  <c:v>2.2390998593530238</c:v>
                </c:pt>
                <c:pt idx="342">
                  <c:v>2.2780112044817926</c:v>
                </c:pt>
                <c:pt idx="343">
                  <c:v>2.2798468499825968</c:v>
                </c:pt>
                <c:pt idx="344">
                  <c:v>2.2807017543859649</c:v>
                </c:pt>
                <c:pt idx="345">
                  <c:v>2.2835512732278045</c:v>
                </c:pt>
                <c:pt idx="346">
                  <c:v>2.2757679180887371</c:v>
                </c:pt>
                <c:pt idx="347">
                  <c:v>2.2778541953232461</c:v>
                </c:pt>
                <c:pt idx="348">
                  <c:v>2.2615542622389593</c:v>
                </c:pt>
                <c:pt idx="349">
                  <c:v>2.2762165867032214</c:v>
                </c:pt>
                <c:pt idx="350">
                  <c:v>2.2915371329879104</c:v>
                </c:pt>
                <c:pt idx="351">
                  <c:v>2.300617707618394</c:v>
                </c:pt>
                <c:pt idx="352">
                  <c:v>2.2974182444061961</c:v>
                </c:pt>
                <c:pt idx="353">
                  <c:v>2.3180887372013652</c:v>
                </c:pt>
                <c:pt idx="354">
                  <c:v>2.3254700854700854</c:v>
                </c:pt>
                <c:pt idx="355">
                  <c:v>2.3136593591905563</c:v>
                </c:pt>
                <c:pt idx="356">
                  <c:v>2.336693548387097</c:v>
                </c:pt>
                <c:pt idx="357">
                  <c:v>2.3390514631685169</c:v>
                </c:pt>
                <c:pt idx="358">
                  <c:v>2.3257525083612038</c:v>
                </c:pt>
                <c:pt idx="359">
                  <c:v>2.3295070898041863</c:v>
                </c:pt>
                <c:pt idx="360">
                  <c:v>2.3200272944387583</c:v>
                </c:pt>
                <c:pt idx="361">
                  <c:v>2.3182282793867119</c:v>
                </c:pt>
                <c:pt idx="362">
                  <c:v>2.3309352517985613</c:v>
                </c:pt>
                <c:pt idx="363">
                  <c:v>2.3304823811152926</c:v>
                </c:pt>
                <c:pt idx="364">
                  <c:v>2.3310719131614652</c:v>
                </c:pt>
                <c:pt idx="365">
                  <c:v>2.3221024258760106</c:v>
                </c:pt>
                <c:pt idx="366">
                  <c:v>2.344757380386834</c:v>
                </c:pt>
                <c:pt idx="367">
                  <c:v>2.3548277038553396</c:v>
                </c:pt>
                <c:pt idx="368">
                  <c:v>2.3605671843349088</c:v>
                </c:pt>
                <c:pt idx="369">
                  <c:v>2.387734241908007</c:v>
                </c:pt>
                <c:pt idx="370">
                  <c:v>2.3780115371564303</c:v>
                </c:pt>
                <c:pt idx="371">
                  <c:v>2.3709188825311345</c:v>
                </c:pt>
                <c:pt idx="372">
                  <c:v>2.3893924135615978</c:v>
                </c:pt>
                <c:pt idx="373">
                  <c:v>2.3932088285229201</c:v>
                </c:pt>
                <c:pt idx="374">
                  <c:v>2.3930987821380243</c:v>
                </c:pt>
                <c:pt idx="375">
                  <c:v>2.4075471698113207</c:v>
                </c:pt>
                <c:pt idx="376">
                  <c:v>2.4228650137741048</c:v>
                </c:pt>
                <c:pt idx="377">
                  <c:v>2.4515003489183531</c:v>
                </c:pt>
                <c:pt idx="378">
                  <c:v>2.4668989547038329</c:v>
                </c:pt>
                <c:pt idx="379">
                  <c:v>2.5054481546572935</c:v>
                </c:pt>
                <c:pt idx="380">
                  <c:v>2.4861687413554634</c:v>
                </c:pt>
                <c:pt idx="381">
                  <c:v>2.4685121107266434</c:v>
                </c:pt>
                <c:pt idx="382">
                  <c:v>2.4812500000000002</c:v>
                </c:pt>
                <c:pt idx="383">
                  <c:v>2.4658385093167703</c:v>
                </c:pt>
                <c:pt idx="384">
                  <c:v>2.4775086505190314</c:v>
                </c:pt>
                <c:pt idx="385">
                  <c:v>2.4676308539944904</c:v>
                </c:pt>
                <c:pt idx="386">
                  <c:v>2.282</c:v>
                </c:pt>
                <c:pt idx="387">
                  <c:v>2.2895263509006005</c:v>
                </c:pt>
                <c:pt idx="388">
                  <c:v>2.2866666666666666</c:v>
                </c:pt>
                <c:pt idx="389">
                  <c:v>2.3097643097643097</c:v>
                </c:pt>
                <c:pt idx="390">
                  <c:v>2.2740913637879294</c:v>
                </c:pt>
                <c:pt idx="391">
                  <c:v>2.2799999999999998</c:v>
                </c:pt>
                <c:pt idx="392">
                  <c:v>2.261472433146253</c:v>
                </c:pt>
                <c:pt idx="393">
                  <c:v>2.2909698996655519</c:v>
                </c:pt>
                <c:pt idx="394">
                  <c:v>2.2682119205298013</c:v>
                </c:pt>
                <c:pt idx="395">
                  <c:v>2.2397874460312188</c:v>
                </c:pt>
                <c:pt idx="396">
                  <c:v>2.2802379378717781</c:v>
                </c:pt>
                <c:pt idx="397">
                  <c:v>2.2238709677419353</c:v>
                </c:pt>
                <c:pt idx="398">
                  <c:v>2.2000000000000002</c:v>
                </c:pt>
                <c:pt idx="399">
                  <c:v>2.201987816607887</c:v>
                </c:pt>
                <c:pt idx="400">
                  <c:v>2.1730707135938006</c:v>
                </c:pt>
                <c:pt idx="401">
                  <c:v>2.1935901586273876</c:v>
                </c:pt>
                <c:pt idx="402">
                  <c:v>2.1921369689283448</c:v>
                </c:pt>
                <c:pt idx="403">
                  <c:v>2.2150063051702396</c:v>
                </c:pt>
                <c:pt idx="404">
                  <c:v>2.1963613550815557</c:v>
                </c:pt>
                <c:pt idx="405">
                  <c:v>2.2021078735275883</c:v>
                </c:pt>
                <c:pt idx="406">
                  <c:v>2.1981366459627329</c:v>
                </c:pt>
                <c:pt idx="407">
                  <c:v>2.2174185463659146</c:v>
                </c:pt>
                <c:pt idx="408">
                  <c:v>2.1992504684572141</c:v>
                </c:pt>
                <c:pt idx="409">
                  <c:v>2.1727636028281587</c:v>
                </c:pt>
                <c:pt idx="410">
                  <c:v>2.21875</c:v>
                </c:pt>
                <c:pt idx="411">
                  <c:v>2.2538860103626943</c:v>
                </c:pt>
                <c:pt idx="412">
                  <c:v>2.2447013487475913</c:v>
                </c:pt>
                <c:pt idx="413">
                  <c:v>2.252003847386983</c:v>
                </c:pt>
                <c:pt idx="414">
                  <c:v>2.2534755900420302</c:v>
                </c:pt>
                <c:pt idx="415">
                  <c:v>2.2686567164179103</c:v>
                </c:pt>
                <c:pt idx="416">
                  <c:v>2.2842242503259453</c:v>
                </c:pt>
                <c:pt idx="417">
                  <c:v>2.2592951826705465</c:v>
                </c:pt>
                <c:pt idx="418">
                  <c:v>2.2554838709677418</c:v>
                </c:pt>
                <c:pt idx="419">
                  <c:v>2.2226487523992322</c:v>
                </c:pt>
                <c:pt idx="420">
                  <c:v>2.2285714285714286</c:v>
                </c:pt>
                <c:pt idx="421">
                  <c:v>2.2763115021179536</c:v>
                </c:pt>
                <c:pt idx="422">
                  <c:v>2.2688136707196844</c:v>
                </c:pt>
                <c:pt idx="423">
                  <c:v>2.1900423039375205</c:v>
                </c:pt>
                <c:pt idx="424">
                  <c:v>2.1956309096837301</c:v>
                </c:pt>
                <c:pt idx="425">
                  <c:v>2.2301061007957559</c:v>
                </c:pt>
                <c:pt idx="426">
                  <c:v>2.2588555858310628</c:v>
                </c:pt>
                <c:pt idx="427">
                  <c:v>2.2593601089176309</c:v>
                </c:pt>
                <c:pt idx="428">
                  <c:v>2.2650356778797147</c:v>
                </c:pt>
                <c:pt idx="429">
                  <c:v>2.2816510579257718</c:v>
                </c:pt>
                <c:pt idx="430">
                  <c:v>2.2782426778242679</c:v>
                </c:pt>
                <c:pt idx="431">
                  <c:v>2.2655574043261231</c:v>
                </c:pt>
                <c:pt idx="432">
                  <c:v>2.2450751252086811</c:v>
                </c:pt>
                <c:pt idx="433">
                  <c:v>2.2968588194684156</c:v>
                </c:pt>
                <c:pt idx="434">
                  <c:v>2.3280386740331491</c:v>
                </c:pt>
                <c:pt idx="435">
                  <c:v>2.3225130890052355</c:v>
                </c:pt>
                <c:pt idx="436">
                  <c:v>2.3309659090909092</c:v>
                </c:pt>
                <c:pt idx="437">
                  <c:v>2.3405309734513273</c:v>
                </c:pt>
                <c:pt idx="438">
                  <c:v>2.3469315360056759</c:v>
                </c:pt>
                <c:pt idx="439">
                  <c:v>2.2963473466574778</c:v>
                </c:pt>
                <c:pt idx="440">
                  <c:v>2.3024054982817868</c:v>
                </c:pt>
                <c:pt idx="441">
                  <c:v>2.28387968908415</c:v>
                </c:pt>
                <c:pt idx="442">
                  <c:v>2.2577388963660834</c:v>
                </c:pt>
                <c:pt idx="443">
                  <c:v>2.3252476938845232</c:v>
                </c:pt>
                <c:pt idx="444">
                  <c:v>2.3266296809986131</c:v>
                </c:pt>
                <c:pt idx="445">
                  <c:v>2.3103922918100483</c:v>
                </c:pt>
                <c:pt idx="446">
                  <c:v>2.2898954703832755</c:v>
                </c:pt>
                <c:pt idx="447">
                  <c:v>2.3068893528183718</c:v>
                </c:pt>
                <c:pt idx="448">
                  <c:v>2.3633792859667726</c:v>
                </c:pt>
                <c:pt idx="449">
                  <c:v>2.3193277310924372</c:v>
                </c:pt>
                <c:pt idx="450">
                  <c:v>2.3417049876193845</c:v>
                </c:pt>
                <c:pt idx="451">
                  <c:v>2.2703664176449663</c:v>
                </c:pt>
                <c:pt idx="452">
                  <c:v>2.2802455760202238</c:v>
                </c:pt>
                <c:pt idx="453">
                  <c:v>2.2714031971580817</c:v>
                </c:pt>
                <c:pt idx="454">
                  <c:v>2.2565720294426921</c:v>
                </c:pt>
                <c:pt idx="455">
                  <c:v>2.2170108505425272</c:v>
                </c:pt>
                <c:pt idx="456">
                  <c:v>2.1940194714881782</c:v>
                </c:pt>
                <c:pt idx="457">
                  <c:v>2.1789802289281996</c:v>
                </c:pt>
                <c:pt idx="458">
                  <c:v>2.2168421052631579</c:v>
                </c:pt>
                <c:pt idx="459">
                  <c:v>2.2470960929250263</c:v>
                </c:pt>
                <c:pt idx="460">
                  <c:v>2.2533147243545009</c:v>
                </c:pt>
                <c:pt idx="461">
                  <c:v>2.1980061876933652</c:v>
                </c:pt>
                <c:pt idx="462">
                  <c:v>2.1688223281143637</c:v>
                </c:pt>
                <c:pt idx="463">
                  <c:v>2.1250836120401337</c:v>
                </c:pt>
                <c:pt idx="464">
                  <c:v>2.1430970775948941</c:v>
                </c:pt>
                <c:pt idx="465">
                  <c:v>2.08255033557047</c:v>
                </c:pt>
                <c:pt idx="466">
                  <c:v>2.1091537132987912</c:v>
                </c:pt>
                <c:pt idx="467">
                  <c:v>2.1328790459965927</c:v>
                </c:pt>
                <c:pt idx="468">
                  <c:v>2.1076870978665765</c:v>
                </c:pt>
                <c:pt idx="469">
                  <c:v>2.152019002375297</c:v>
                </c:pt>
                <c:pt idx="470">
                  <c:v>2.1227242076871207</c:v>
                </c:pt>
                <c:pt idx="471">
                  <c:v>2.1374149659863946</c:v>
                </c:pt>
                <c:pt idx="472">
                  <c:v>2.1905751905751907</c:v>
                </c:pt>
                <c:pt idx="473">
                  <c:v>2.1825783972125437</c:v>
                </c:pt>
                <c:pt idx="474">
                  <c:v>2.1484049930651872</c:v>
                </c:pt>
                <c:pt idx="475">
                  <c:v>2.1450885109337037</c:v>
                </c:pt>
                <c:pt idx="476">
                  <c:v>2.1614255765199162</c:v>
                </c:pt>
                <c:pt idx="477">
                  <c:v>2.1555860178204251</c:v>
                </c:pt>
                <c:pt idx="478">
                  <c:v>2.1485792536802464</c:v>
                </c:pt>
                <c:pt idx="479">
                  <c:v>2.1521590130226183</c:v>
                </c:pt>
                <c:pt idx="480">
                  <c:v>2.131401617250674</c:v>
                </c:pt>
                <c:pt idx="481">
                  <c:v>2.1529688024152969</c:v>
                </c:pt>
                <c:pt idx="482">
                  <c:v>2.1197604790419162</c:v>
                </c:pt>
                <c:pt idx="483">
                  <c:v>2.1144758735440932</c:v>
                </c:pt>
                <c:pt idx="484">
                  <c:v>2.1486939048894844</c:v>
                </c:pt>
                <c:pt idx="485">
                  <c:v>2.1315177681833277</c:v>
                </c:pt>
                <c:pt idx="486">
                  <c:v>2.0986517592897074</c:v>
                </c:pt>
                <c:pt idx="487">
                  <c:v>2.0911774352246639</c:v>
                </c:pt>
                <c:pt idx="488">
                  <c:v>2.0861842105263158</c:v>
                </c:pt>
                <c:pt idx="489">
                  <c:v>2.0604450348721355</c:v>
                </c:pt>
                <c:pt idx="490">
                  <c:v>2.0472860472860472</c:v>
                </c:pt>
                <c:pt idx="491">
                  <c:v>2.0588624338624339</c:v>
                </c:pt>
                <c:pt idx="492">
                  <c:v>2.101478494623656</c:v>
                </c:pt>
                <c:pt idx="493">
                  <c:v>2.0918298446995274</c:v>
                </c:pt>
                <c:pt idx="494">
                  <c:v>2.0792951541850222</c:v>
                </c:pt>
                <c:pt idx="495">
                  <c:v>2.1215659340659339</c:v>
                </c:pt>
                <c:pt idx="496">
                  <c:v>2.1301038062283739</c:v>
                </c:pt>
                <c:pt idx="497">
                  <c:v>2.1102687801516198</c:v>
                </c:pt>
                <c:pt idx="498">
                  <c:v>2.0889341479972843</c:v>
                </c:pt>
                <c:pt idx="499">
                  <c:v>2.0650017105713308</c:v>
                </c:pt>
                <c:pt idx="500">
                  <c:v>2.0362659503022162</c:v>
                </c:pt>
                <c:pt idx="501">
                  <c:v>2.051939291736931</c:v>
                </c:pt>
                <c:pt idx="502">
                  <c:v>2.0651289009497966</c:v>
                </c:pt>
                <c:pt idx="503">
                  <c:v>2.0730717185385656</c:v>
                </c:pt>
                <c:pt idx="504">
                  <c:v>2.0920473773265651</c:v>
                </c:pt>
                <c:pt idx="505">
                  <c:v>2.0766182298546894</c:v>
                </c:pt>
                <c:pt idx="506">
                  <c:v>2.0720838794233289</c:v>
                </c:pt>
                <c:pt idx="507">
                  <c:v>1.9846938775510203</c:v>
                </c:pt>
                <c:pt idx="508">
                  <c:v>2.0389483933787731</c:v>
                </c:pt>
                <c:pt idx="509">
                  <c:v>1.9974643423137877</c:v>
                </c:pt>
                <c:pt idx="510">
                  <c:v>1.9239890544238369</c:v>
                </c:pt>
                <c:pt idx="511">
                  <c:v>1.9329024315173899</c:v>
                </c:pt>
                <c:pt idx="512">
                  <c:v>1.9593650793650794</c:v>
                </c:pt>
                <c:pt idx="513">
                  <c:v>1.9858883899935855</c:v>
                </c:pt>
                <c:pt idx="514">
                  <c:v>2.0092135570911482</c:v>
                </c:pt>
                <c:pt idx="515">
                  <c:v>1.9640102827763497</c:v>
                </c:pt>
                <c:pt idx="516">
                  <c:v>1.9592220828105396</c:v>
                </c:pt>
                <c:pt idx="517">
                  <c:v>1.9618528610354224</c:v>
                </c:pt>
                <c:pt idx="518">
                  <c:v>1.9366676531518201</c:v>
                </c:pt>
                <c:pt idx="519">
                  <c:v>1.8853427895981087</c:v>
                </c:pt>
                <c:pt idx="520">
                  <c:v>1.9051072831671201</c:v>
                </c:pt>
                <c:pt idx="521">
                  <c:v>1.8957317073170732</c:v>
                </c:pt>
                <c:pt idx="522">
                  <c:v>1.8829209414604706</c:v>
                </c:pt>
                <c:pt idx="523">
                  <c:v>1.9114002478314747</c:v>
                </c:pt>
                <c:pt idx="524">
                  <c:v>1.9441412520064205</c:v>
                </c:pt>
                <c:pt idx="525">
                  <c:v>1.9393748026523523</c:v>
                </c:pt>
                <c:pt idx="526">
                  <c:v>1.9274092615769711</c:v>
                </c:pt>
                <c:pt idx="527">
                  <c:v>1.9012422360248447</c:v>
                </c:pt>
                <c:pt idx="528">
                  <c:v>1.8917414166408908</c:v>
                </c:pt>
                <c:pt idx="529">
                  <c:v>1.8955873213175887</c:v>
                </c:pt>
                <c:pt idx="530">
                  <c:v>1.9035087719298245</c:v>
                </c:pt>
                <c:pt idx="531">
                  <c:v>1.8884462151394423</c:v>
                </c:pt>
                <c:pt idx="532">
                  <c:v>1.925719591457753</c:v>
                </c:pt>
                <c:pt idx="533">
                  <c:v>1.8746268656716418</c:v>
                </c:pt>
                <c:pt idx="534">
                  <c:v>1.9817380352644836</c:v>
                </c:pt>
                <c:pt idx="535">
                  <c:v>2.0267515923566881</c:v>
                </c:pt>
                <c:pt idx="536">
                  <c:v>2.0263920180238171</c:v>
                </c:pt>
                <c:pt idx="537">
                  <c:v>2.0520593080724878</c:v>
                </c:pt>
                <c:pt idx="538">
                  <c:v>2.029654036243822</c:v>
                </c:pt>
                <c:pt idx="539">
                  <c:v>2.0472175379426645</c:v>
                </c:pt>
                <c:pt idx="540">
                  <c:v>2.018012008005337</c:v>
                </c:pt>
                <c:pt idx="541">
                  <c:v>2.027759418374091</c:v>
                </c:pt>
                <c:pt idx="542">
                  <c:v>2.0606060606060606</c:v>
                </c:pt>
                <c:pt idx="543">
                  <c:v>2.058206429780034</c:v>
                </c:pt>
                <c:pt idx="544">
                  <c:v>2.0949720670391061</c:v>
                </c:pt>
                <c:pt idx="545">
                  <c:v>2.1333808844507844</c:v>
                </c:pt>
                <c:pt idx="546">
                  <c:v>2.0372670807453415</c:v>
                </c:pt>
                <c:pt idx="547">
                  <c:v>2.0736196319018405</c:v>
                </c:pt>
                <c:pt idx="548">
                  <c:v>2.0877914951989025</c:v>
                </c:pt>
                <c:pt idx="549">
                  <c:v>2.1150290996234165</c:v>
                </c:pt>
                <c:pt idx="550">
                  <c:v>2.1530506721820064</c:v>
                </c:pt>
                <c:pt idx="551">
                  <c:v>2.1390820584144645</c:v>
                </c:pt>
                <c:pt idx="552">
                  <c:v>2.1700489853044087</c:v>
                </c:pt>
                <c:pt idx="553">
                  <c:v>2.2284722222222224</c:v>
                </c:pt>
                <c:pt idx="554">
                  <c:v>2.3107344632768361</c:v>
                </c:pt>
                <c:pt idx="555">
                  <c:v>2.3532008830022075</c:v>
                </c:pt>
                <c:pt idx="556">
                  <c:v>2.3567488047076131</c:v>
                </c:pt>
                <c:pt idx="557">
                  <c:v>2.3518379594898726</c:v>
                </c:pt>
                <c:pt idx="558">
                  <c:v>2.3448784082535004</c:v>
                </c:pt>
                <c:pt idx="559">
                  <c:v>2.3376336159233322</c:v>
                </c:pt>
                <c:pt idx="560">
                  <c:v>2.3014892844169998</c:v>
                </c:pt>
                <c:pt idx="561">
                  <c:v>2.3650674662668667</c:v>
                </c:pt>
                <c:pt idx="562">
                  <c:v>2.3794910179640718</c:v>
                </c:pt>
                <c:pt idx="563">
                  <c:v>2.4035740878629932</c:v>
                </c:pt>
                <c:pt idx="564">
                  <c:v>2.4143605086013462</c:v>
                </c:pt>
                <c:pt idx="565">
                  <c:v>2.4587786259541984</c:v>
                </c:pt>
                <c:pt idx="566">
                  <c:v>2.4575561476969927</c:v>
                </c:pt>
                <c:pt idx="567">
                  <c:v>2.4076386338597136</c:v>
                </c:pt>
                <c:pt idx="568">
                  <c:v>2.4220803604956815</c:v>
                </c:pt>
                <c:pt idx="569">
                  <c:v>2.4470134874759153</c:v>
                </c:pt>
                <c:pt idx="570">
                  <c:v>2.4286815728604472</c:v>
                </c:pt>
                <c:pt idx="571">
                  <c:v>2.4617196702002357</c:v>
                </c:pt>
                <c:pt idx="572">
                  <c:v>2.484251968503937</c:v>
                </c:pt>
                <c:pt idx="573">
                  <c:v>2.4986061330147353</c:v>
                </c:pt>
                <c:pt idx="574">
                  <c:v>2.5190283400809719</c:v>
                </c:pt>
                <c:pt idx="575">
                  <c:v>2.5476973684210527</c:v>
                </c:pt>
                <c:pt idx="576">
                  <c:v>2.5798915310805173</c:v>
                </c:pt>
                <c:pt idx="577">
                  <c:v>2.582572614107884</c:v>
                </c:pt>
                <c:pt idx="578">
                  <c:v>2.5729684908789388</c:v>
                </c:pt>
                <c:pt idx="579">
                  <c:v>2.6052848885218829</c:v>
                </c:pt>
                <c:pt idx="580">
                  <c:v>2.616597510373444</c:v>
                </c:pt>
                <c:pt idx="581">
                  <c:v>2.5745212323064113</c:v>
                </c:pt>
                <c:pt idx="582">
                  <c:v>2.5240246406570841</c:v>
                </c:pt>
                <c:pt idx="583">
                  <c:v>2.539538714991763</c:v>
                </c:pt>
                <c:pt idx="584">
                  <c:v>2.521953221173574</c:v>
                </c:pt>
                <c:pt idx="585">
                  <c:v>2.4939172749391729</c:v>
                </c:pt>
                <c:pt idx="586">
                  <c:v>2.500205676676265</c:v>
                </c:pt>
                <c:pt idx="587">
                  <c:v>2.5362438220757824</c:v>
                </c:pt>
                <c:pt idx="588">
                  <c:v>2.5542763157894739</c:v>
                </c:pt>
                <c:pt idx="589">
                  <c:v>2.57024106400665</c:v>
                </c:pt>
                <c:pt idx="590">
                  <c:v>2.5579078455790785</c:v>
                </c:pt>
                <c:pt idx="591">
                  <c:v>2.5654362416107381</c:v>
                </c:pt>
                <c:pt idx="592">
                  <c:v>2.5354729729729728</c:v>
                </c:pt>
                <c:pt idx="593">
                  <c:v>2.5264928511354081</c:v>
                </c:pt>
                <c:pt idx="594">
                  <c:v>2.5185803757828809</c:v>
                </c:pt>
                <c:pt idx="595">
                  <c:v>2.5392976588628762</c:v>
                </c:pt>
                <c:pt idx="596">
                  <c:v>2.4784248010054464</c:v>
                </c:pt>
                <c:pt idx="597">
                  <c:v>2.4649999999999999</c:v>
                </c:pt>
                <c:pt idx="598">
                  <c:v>2.4554537885095753</c:v>
                </c:pt>
                <c:pt idx="599">
                  <c:v>2.4165641656416565</c:v>
                </c:pt>
                <c:pt idx="600">
                  <c:v>2.4094292803970223</c:v>
                </c:pt>
                <c:pt idx="601">
                  <c:v>2.4145424153781865</c:v>
                </c:pt>
                <c:pt idx="602">
                  <c:v>2.4168067226890755</c:v>
                </c:pt>
                <c:pt idx="603">
                  <c:v>2.4296482412060301</c:v>
                </c:pt>
                <c:pt idx="604">
                  <c:v>2.4345263157894736</c:v>
                </c:pt>
                <c:pt idx="605">
                  <c:v>2.4024999999999999</c:v>
                </c:pt>
                <c:pt idx="606">
                  <c:v>2.3814646255688872</c:v>
                </c:pt>
                <c:pt idx="607">
                  <c:v>2.3709211069805867</c:v>
                </c:pt>
                <c:pt idx="608">
                  <c:v>2.3780237802378026</c:v>
                </c:pt>
                <c:pt idx="609">
                  <c:v>2.3712770297837618</c:v>
                </c:pt>
                <c:pt idx="610">
                  <c:v>2.3680981595092025</c:v>
                </c:pt>
                <c:pt idx="611">
                  <c:v>2.3646046702171239</c:v>
                </c:pt>
                <c:pt idx="612">
                  <c:v>2.3550635506355064</c:v>
                </c:pt>
                <c:pt idx="613">
                  <c:v>2.3554830819404811</c:v>
                </c:pt>
                <c:pt idx="614">
                  <c:v>2.3430420711974111</c:v>
                </c:pt>
                <c:pt idx="615">
                  <c:v>2.3052758759565042</c:v>
                </c:pt>
                <c:pt idx="616">
                  <c:v>2.3006430868167205</c:v>
                </c:pt>
                <c:pt idx="617">
                  <c:v>2.2797595190380759</c:v>
                </c:pt>
                <c:pt idx="618">
                  <c:v>2.2852564102564101</c:v>
                </c:pt>
                <c:pt idx="619">
                  <c:v>2.2791633145615449</c:v>
                </c:pt>
                <c:pt idx="620">
                  <c:v>2.2934959349593496</c:v>
                </c:pt>
                <c:pt idx="621">
                  <c:v>2.2841046277665997</c:v>
                </c:pt>
                <c:pt idx="622">
                  <c:v>2.2887096774193547</c:v>
                </c:pt>
                <c:pt idx="623">
                  <c:v>2.2790510655408123</c:v>
                </c:pt>
                <c:pt idx="624">
                  <c:v>2.2818035426731078</c:v>
                </c:pt>
                <c:pt idx="625">
                  <c:v>2.2633053221288515</c:v>
                </c:pt>
                <c:pt idx="626">
                  <c:v>2.2756384272395622</c:v>
                </c:pt>
                <c:pt idx="627">
                  <c:v>2.2728370221327969</c:v>
                </c:pt>
                <c:pt idx="628">
                  <c:v>2.2939039160274524</c:v>
                </c:pt>
                <c:pt idx="629">
                  <c:v>2.2799352750809061</c:v>
                </c:pt>
                <c:pt idx="630">
                  <c:v>2.2444357672784068</c:v>
                </c:pt>
                <c:pt idx="631">
                  <c:v>2.247520825069417</c:v>
                </c:pt>
                <c:pt idx="632">
                  <c:v>2.2603503184713376</c:v>
                </c:pt>
                <c:pt idx="633">
                  <c:v>2.2266666666666666</c:v>
                </c:pt>
                <c:pt idx="634">
                  <c:v>2.2529457973291436</c:v>
                </c:pt>
                <c:pt idx="635">
                  <c:v>2.2627450980392156</c:v>
                </c:pt>
                <c:pt idx="636">
                  <c:v>2.2429906542056073</c:v>
                </c:pt>
                <c:pt idx="637">
                  <c:v>2.2671905697445971</c:v>
                </c:pt>
                <c:pt idx="638">
                  <c:v>2.3532258064516127</c:v>
                </c:pt>
                <c:pt idx="639">
                  <c:v>2.3631147540983606</c:v>
                </c:pt>
                <c:pt idx="640">
                  <c:v>2.3804523424878838</c:v>
                </c:pt>
                <c:pt idx="641">
                  <c:v>2.358726320032245</c:v>
                </c:pt>
                <c:pt idx="642">
                  <c:v>2.3751512706736588</c:v>
                </c:pt>
                <c:pt idx="643">
                  <c:v>2.313184584178499</c:v>
                </c:pt>
                <c:pt idx="644">
                  <c:v>2.3182917002417405</c:v>
                </c:pt>
                <c:pt idx="645">
                  <c:v>2.3181267662494953</c:v>
                </c:pt>
                <c:pt idx="646">
                  <c:v>2.3143893591293834</c:v>
                </c:pt>
                <c:pt idx="647">
                  <c:v>2.3008423586040916</c:v>
                </c:pt>
                <c:pt idx="648">
                  <c:v>2.3025210084033612</c:v>
                </c:pt>
                <c:pt idx="649">
                  <c:v>2.3095723014256619</c:v>
                </c:pt>
                <c:pt idx="650">
                  <c:v>2.3316831683168315</c:v>
                </c:pt>
                <c:pt idx="651">
                  <c:v>2.3192182410423454</c:v>
                </c:pt>
                <c:pt idx="652">
                  <c:v>2.3288343558282207</c:v>
                </c:pt>
                <c:pt idx="653">
                  <c:v>2.3496907216494844</c:v>
                </c:pt>
                <c:pt idx="654">
                  <c:v>2.3413025556471556</c:v>
                </c:pt>
                <c:pt idx="655">
                  <c:v>2.3859649122807016</c:v>
                </c:pt>
                <c:pt idx="656">
                  <c:v>2.3665008291873963</c:v>
                </c:pt>
                <c:pt idx="657">
                  <c:v>2.3908713692946058</c:v>
                </c:pt>
                <c:pt idx="658">
                  <c:v>2.3753546817997568</c:v>
                </c:pt>
                <c:pt idx="659">
                  <c:v>2.3642329778506972</c:v>
                </c:pt>
                <c:pt idx="660">
                  <c:v>2.3810309278350514</c:v>
                </c:pt>
                <c:pt idx="661">
                  <c:v>2.3546156974379828</c:v>
                </c:pt>
                <c:pt idx="662">
                  <c:v>2.3527004909983633</c:v>
                </c:pt>
                <c:pt idx="663">
                  <c:v>2.346820809248555</c:v>
                </c:pt>
                <c:pt idx="664">
                  <c:v>2.3456183456183455</c:v>
                </c:pt>
                <c:pt idx="665">
                  <c:v>2.3267973856209152</c:v>
                </c:pt>
                <c:pt idx="666">
                  <c:v>2.3679798826487848</c:v>
                </c:pt>
                <c:pt idx="667">
                  <c:v>2.375157364666387</c:v>
                </c:pt>
                <c:pt idx="668">
                  <c:v>2.3717728055077454</c:v>
                </c:pt>
                <c:pt idx="669">
                  <c:v>2.3161888701517706</c:v>
                </c:pt>
                <c:pt idx="670">
                  <c:v>2.2675585284280935</c:v>
                </c:pt>
                <c:pt idx="671">
                  <c:v>2.2576383154417838</c:v>
                </c:pt>
                <c:pt idx="672">
                  <c:v>2.2825093477357705</c:v>
                </c:pt>
                <c:pt idx="673">
                  <c:v>2.2492777548493601</c:v>
                </c:pt>
                <c:pt idx="674">
                  <c:v>2.2387571545380212</c:v>
                </c:pt>
                <c:pt idx="675">
                  <c:v>2.2101859337105902</c:v>
                </c:pt>
                <c:pt idx="676">
                  <c:v>2.2007284500202346</c:v>
                </c:pt>
                <c:pt idx="677">
                  <c:v>2.2490872210953348</c:v>
                </c:pt>
                <c:pt idx="678">
                  <c:v>2.2364372469635629</c:v>
                </c:pt>
                <c:pt idx="679">
                  <c:v>2.2387697288547148</c:v>
                </c:pt>
                <c:pt idx="680">
                  <c:v>2.2513046969088721</c:v>
                </c:pt>
                <c:pt idx="681">
                  <c:v>2.2295472597299444</c:v>
                </c:pt>
                <c:pt idx="682">
                  <c:v>2.2013529645841623</c:v>
                </c:pt>
                <c:pt idx="683">
                  <c:v>2.1825303564434</c:v>
                </c:pt>
                <c:pt idx="684">
                  <c:v>2.1692126909518215</c:v>
                </c:pt>
                <c:pt idx="685">
                  <c:v>2.1499029126213594</c:v>
                </c:pt>
                <c:pt idx="686">
                  <c:v>2.1418604651162791</c:v>
                </c:pt>
                <c:pt idx="687">
                  <c:v>2.1587916343919442</c:v>
                </c:pt>
                <c:pt idx="688">
                  <c:v>2.1511627906976742</c:v>
                </c:pt>
                <c:pt idx="689">
                  <c:v>2.172093023255814</c:v>
                </c:pt>
                <c:pt idx="690">
                  <c:v>2.1574743248383417</c:v>
                </c:pt>
                <c:pt idx="691">
                  <c:v>2.1333844384821772</c:v>
                </c:pt>
                <c:pt idx="692">
                  <c:v>2.0976902688375616</c:v>
                </c:pt>
                <c:pt idx="693">
                  <c:v>2.1045505829259121</c:v>
                </c:pt>
                <c:pt idx="694">
                  <c:v>2.1005586592178771</c:v>
                </c:pt>
                <c:pt idx="695">
                  <c:v>2.0995912300260127</c:v>
                </c:pt>
                <c:pt idx="696">
                  <c:v>2.0920906052729298</c:v>
                </c:pt>
                <c:pt idx="697">
                  <c:v>2.1241068070703273</c:v>
                </c:pt>
                <c:pt idx="698">
                  <c:v>2.1126126126126126</c:v>
                </c:pt>
                <c:pt idx="699">
                  <c:v>2.0972644376899696</c:v>
                </c:pt>
                <c:pt idx="700">
                  <c:v>2.0520361990950224</c:v>
                </c:pt>
                <c:pt idx="701">
                  <c:v>2.0247191011235954</c:v>
                </c:pt>
                <c:pt idx="702">
                  <c:v>2.0264550264550265</c:v>
                </c:pt>
                <c:pt idx="703">
                  <c:v>2.0351533283470458</c:v>
                </c:pt>
                <c:pt idx="704">
                  <c:v>2.021682242990654</c:v>
                </c:pt>
                <c:pt idx="705">
                  <c:v>1.9955039340576994</c:v>
                </c:pt>
                <c:pt idx="706">
                  <c:v>1.9805389221556886</c:v>
                </c:pt>
                <c:pt idx="707">
                  <c:v>1.9902803738317758</c:v>
                </c:pt>
                <c:pt idx="708">
                  <c:v>2.0082089552238807</c:v>
                </c:pt>
                <c:pt idx="709">
                  <c:v>1.9933259176863181</c:v>
                </c:pt>
                <c:pt idx="710">
                  <c:v>1.9801397572636998</c:v>
                </c:pt>
                <c:pt idx="711">
                  <c:v>1.977364001460387</c:v>
                </c:pt>
                <c:pt idx="712">
                  <c:v>1.9765825100622028</c:v>
                </c:pt>
                <c:pt idx="713">
                  <c:v>1.994119808893789</c:v>
                </c:pt>
                <c:pt idx="714">
                  <c:v>2.0253826054497948</c:v>
                </c:pt>
                <c:pt idx="715">
                  <c:v>2.0238095238095237</c:v>
                </c:pt>
                <c:pt idx="716">
                  <c:v>2.0186776242062008</c:v>
                </c:pt>
                <c:pt idx="717">
                  <c:v>2.0179573512906845</c:v>
                </c:pt>
                <c:pt idx="718">
                  <c:v>2.0090668681526256</c:v>
                </c:pt>
                <c:pt idx="719">
                  <c:v>1.9866567828020756</c:v>
                </c:pt>
                <c:pt idx="720">
                  <c:v>2.0104399701715137</c:v>
                </c:pt>
                <c:pt idx="721">
                  <c:v>2.011971567527123</c:v>
                </c:pt>
                <c:pt idx="722">
                  <c:v>2</c:v>
                </c:pt>
                <c:pt idx="723">
                  <c:v>1.9543949981610886</c:v>
                </c:pt>
                <c:pt idx="724">
                  <c:v>1.9530551415797317</c:v>
                </c:pt>
                <c:pt idx="725">
                  <c:v>1.9475851740921004</c:v>
                </c:pt>
                <c:pt idx="726">
                  <c:v>2.0327120578166604</c:v>
                </c:pt>
                <c:pt idx="727">
                  <c:v>2.0776699029126213</c:v>
                </c:pt>
                <c:pt idx="728">
                  <c:v>2.0705176294073517</c:v>
                </c:pt>
                <c:pt idx="729">
                  <c:v>2.0707898658718329</c:v>
                </c:pt>
                <c:pt idx="730">
                  <c:v>2.0412979351032448</c:v>
                </c:pt>
                <c:pt idx="731">
                  <c:v>2.0536962118425892</c:v>
                </c:pt>
                <c:pt idx="732">
                  <c:v>2.0308596620132255</c:v>
                </c:pt>
                <c:pt idx="733">
                  <c:v>2.0497439648866131</c:v>
                </c:pt>
                <c:pt idx="734">
                  <c:v>2.0149466192170817</c:v>
                </c:pt>
                <c:pt idx="735">
                  <c:v>1.9971530249110321</c:v>
                </c:pt>
                <c:pt idx="736">
                  <c:v>1.9920749279538905</c:v>
                </c:pt>
                <c:pt idx="737">
                  <c:v>2.0325564187939325</c:v>
                </c:pt>
                <c:pt idx="738">
                  <c:v>1.9904727006229388</c:v>
                </c:pt>
                <c:pt idx="739">
                  <c:v>2.0183621006243113</c:v>
                </c:pt>
                <c:pt idx="740">
                  <c:v>2.0118212042851864</c:v>
                </c:pt>
                <c:pt idx="741">
                  <c:v>2.0270168855534707</c:v>
                </c:pt>
                <c:pt idx="742">
                  <c:v>2.0318636532048906</c:v>
                </c:pt>
                <c:pt idx="743">
                  <c:v>2.0424264979531075</c:v>
                </c:pt>
                <c:pt idx="744">
                  <c:v>2.0522193211488249</c:v>
                </c:pt>
                <c:pt idx="745">
                  <c:v>2.0417754569190603</c:v>
                </c:pt>
                <c:pt idx="746">
                  <c:v>2.0500373412994772</c:v>
                </c:pt>
                <c:pt idx="747">
                  <c:v>2.0372262773722629</c:v>
                </c:pt>
                <c:pt idx="748">
                  <c:v>2.0223745940093827</c:v>
                </c:pt>
                <c:pt idx="749">
                  <c:v>2.0395398993529836</c:v>
                </c:pt>
                <c:pt idx="750">
                  <c:v>2.0691160421971624</c:v>
                </c:pt>
                <c:pt idx="751">
                  <c:v>2.0681318681318683</c:v>
                </c:pt>
                <c:pt idx="752">
                  <c:v>2.0310581437341999</c:v>
                </c:pt>
                <c:pt idx="753">
                  <c:v>1.9971761383692199</c:v>
                </c:pt>
                <c:pt idx="754">
                  <c:v>2.001406964474147</c:v>
                </c:pt>
                <c:pt idx="755">
                  <c:v>1.986130374479889</c:v>
                </c:pt>
                <c:pt idx="756">
                  <c:v>2.0021284143313234</c:v>
                </c:pt>
                <c:pt idx="757">
                  <c:v>2.010634526763559</c:v>
                </c:pt>
                <c:pt idx="758">
                  <c:v>2.0189228529839882</c:v>
                </c:pt>
                <c:pt idx="759">
                  <c:v>2.0349442379182157</c:v>
                </c:pt>
                <c:pt idx="760">
                  <c:v>2.035855145213338</c:v>
                </c:pt>
                <c:pt idx="761">
                  <c:v>2.0552763819095476</c:v>
                </c:pt>
                <c:pt idx="762">
                  <c:v>2.0636717368234878</c:v>
                </c:pt>
                <c:pt idx="763">
                  <c:v>2.0831541218637994</c:v>
                </c:pt>
                <c:pt idx="764">
                  <c:v>2.1193058568329719</c:v>
                </c:pt>
                <c:pt idx="765">
                  <c:v>2.1594257650170006</c:v>
                </c:pt>
                <c:pt idx="766">
                  <c:v>2.1582680104516609</c:v>
                </c:pt>
                <c:pt idx="767">
                  <c:v>2.1761851437103399</c:v>
                </c:pt>
                <c:pt idx="768">
                  <c:v>2.214501510574018</c:v>
                </c:pt>
                <c:pt idx="769">
                  <c:v>2.217358490566038</c:v>
                </c:pt>
                <c:pt idx="770">
                  <c:v>2.1888764464352368</c:v>
                </c:pt>
                <c:pt idx="771">
                  <c:v>2.2423312883435584</c:v>
                </c:pt>
                <c:pt idx="772">
                  <c:v>2.2726213592233009</c:v>
                </c:pt>
                <c:pt idx="773">
                  <c:v>2.2891379976807111</c:v>
                </c:pt>
                <c:pt idx="774">
                  <c:v>2.3316266246553763</c:v>
                </c:pt>
                <c:pt idx="775">
                  <c:v>2.3099484740388427</c:v>
                </c:pt>
                <c:pt idx="776">
                  <c:v>2.2776691435275715</c:v>
                </c:pt>
                <c:pt idx="777">
                  <c:v>2.2752293577981653</c:v>
                </c:pt>
                <c:pt idx="778">
                  <c:v>2.2713683403602913</c:v>
                </c:pt>
                <c:pt idx="779">
                  <c:v>2.2553516819571864</c:v>
                </c:pt>
                <c:pt idx="780">
                  <c:v>2.2860429447852759</c:v>
                </c:pt>
                <c:pt idx="781">
                  <c:v>2.2859321387723979</c:v>
                </c:pt>
                <c:pt idx="782">
                  <c:v>2.2897445672893633</c:v>
                </c:pt>
                <c:pt idx="783">
                  <c:v>2.2919207317073171</c:v>
                </c:pt>
                <c:pt idx="784">
                  <c:v>2.3362696284948297</c:v>
                </c:pt>
                <c:pt idx="785">
                  <c:v>2.3626416568972255</c:v>
                </c:pt>
                <c:pt idx="786">
                  <c:v>2.2578664620107443</c:v>
                </c:pt>
                <c:pt idx="787">
                  <c:v>2.2644691452663857</c:v>
                </c:pt>
                <c:pt idx="788">
                  <c:v>2.2830626450116007</c:v>
                </c:pt>
                <c:pt idx="789">
                  <c:v>2.2709378618294096</c:v>
                </c:pt>
                <c:pt idx="790">
                  <c:v>2.2295839753466873</c:v>
                </c:pt>
                <c:pt idx="791">
                  <c:v>2.1996219281663518</c:v>
                </c:pt>
                <c:pt idx="792">
                  <c:v>2.1964488099735551</c:v>
                </c:pt>
                <c:pt idx="793">
                  <c:v>2.1779117979645686</c:v>
                </c:pt>
                <c:pt idx="794">
                  <c:v>2.1632352941176469</c:v>
                </c:pt>
                <c:pt idx="795">
                  <c:v>2.1885546588407925</c:v>
                </c:pt>
                <c:pt idx="796">
                  <c:v>2.2027175908923979</c:v>
                </c:pt>
                <c:pt idx="797">
                  <c:v>2.1972764078027236</c:v>
                </c:pt>
                <c:pt idx="798">
                  <c:v>2.197648787656135</c:v>
                </c:pt>
                <c:pt idx="799">
                  <c:v>2.18021978021978</c:v>
                </c:pt>
                <c:pt idx="800">
                  <c:v>2.1485219899062726</c:v>
                </c:pt>
                <c:pt idx="801">
                  <c:v>2.1156069364161851</c:v>
                </c:pt>
                <c:pt idx="802">
                  <c:v>2.1225806451612903</c:v>
                </c:pt>
                <c:pt idx="803">
                  <c:v>2.1428058844635811</c:v>
                </c:pt>
                <c:pt idx="804">
                  <c:v>2.1301048066498014</c:v>
                </c:pt>
                <c:pt idx="805">
                  <c:v>2.1047687861271678</c:v>
                </c:pt>
                <c:pt idx="806">
                  <c:v>2.0355618776671407</c:v>
                </c:pt>
                <c:pt idx="807">
                  <c:v>2.0423698384201079</c:v>
                </c:pt>
                <c:pt idx="808">
                  <c:v>2.0407433881343815</c:v>
                </c:pt>
                <c:pt idx="809">
                  <c:v>2.0589503953989934</c:v>
                </c:pt>
                <c:pt idx="810">
                  <c:v>2.0504322766570606</c:v>
                </c:pt>
                <c:pt idx="811">
                  <c:v>2.0574506283662477</c:v>
                </c:pt>
                <c:pt idx="812">
                  <c:v>2.0591630591630592</c:v>
                </c:pt>
                <c:pt idx="813">
                  <c:v>2.0545193687230991</c:v>
                </c:pt>
                <c:pt idx="814">
                  <c:v>2.0373697448796264</c:v>
                </c:pt>
                <c:pt idx="815">
                  <c:v>2.0136986301369864</c:v>
                </c:pt>
                <c:pt idx="816">
                  <c:v>2.0267921795800143</c:v>
                </c:pt>
                <c:pt idx="817">
                  <c:v>2.0173160173160172</c:v>
                </c:pt>
                <c:pt idx="818">
                  <c:v>1.9790235081374321</c:v>
                </c:pt>
                <c:pt idx="819">
                  <c:v>1.9869753979739508</c:v>
                </c:pt>
                <c:pt idx="820">
                  <c:v>1.9716672720668362</c:v>
                </c:pt>
                <c:pt idx="821">
                  <c:v>1.951867816091954</c:v>
                </c:pt>
                <c:pt idx="822">
                  <c:v>1.9295029961226648</c:v>
                </c:pt>
                <c:pt idx="823">
                  <c:v>1.9393725766654917</c:v>
                </c:pt>
                <c:pt idx="824">
                  <c:v>1.9182810848890455</c:v>
                </c:pt>
                <c:pt idx="825">
                  <c:v>1.9012950647532376</c:v>
                </c:pt>
                <c:pt idx="826">
                  <c:v>1.8994020400984875</c:v>
                </c:pt>
                <c:pt idx="827">
                  <c:v>1.9307637401855817</c:v>
                </c:pt>
                <c:pt idx="828">
                  <c:v>1.9309116809116809</c:v>
                </c:pt>
                <c:pt idx="829">
                  <c:v>1.9404255319148935</c:v>
                </c:pt>
                <c:pt idx="830">
                  <c:v>1.9573863636363635</c:v>
                </c:pt>
                <c:pt idx="831">
                  <c:v>1.935847726471625</c:v>
                </c:pt>
                <c:pt idx="832">
                  <c:v>1.9348054679284963</c:v>
                </c:pt>
                <c:pt idx="833">
                  <c:v>1.9386892177589852</c:v>
                </c:pt>
                <c:pt idx="834">
                  <c:v>1.9466002135991456</c:v>
                </c:pt>
                <c:pt idx="835">
                  <c:v>1.955223880597015</c:v>
                </c:pt>
                <c:pt idx="836">
                  <c:v>1.9448028673835125</c:v>
                </c:pt>
                <c:pt idx="837">
                  <c:v>1.9446415897799858</c:v>
                </c:pt>
                <c:pt idx="838">
                  <c:v>1.9381882770870338</c:v>
                </c:pt>
                <c:pt idx="839">
                  <c:v>1.9484463276836159</c:v>
                </c:pt>
                <c:pt idx="840">
                  <c:v>1.9329842931937173</c:v>
                </c:pt>
                <c:pt idx="841">
                  <c:v>1.9417543859649122</c:v>
                </c:pt>
                <c:pt idx="842">
                  <c:v>1.9673063255152807</c:v>
                </c:pt>
                <c:pt idx="843">
                  <c:v>1.9921708185053382</c:v>
                </c:pt>
                <c:pt idx="844">
                  <c:v>2.0057450628366249</c:v>
                </c:pt>
                <c:pt idx="845">
                  <c:v>2.0271041369472185</c:v>
                </c:pt>
                <c:pt idx="846">
                  <c:v>2.0386643233743409</c:v>
                </c:pt>
                <c:pt idx="847">
                  <c:v>2.0308555399719497</c:v>
                </c:pt>
                <c:pt idx="848">
                  <c:v>2.0227900552486187</c:v>
                </c:pt>
                <c:pt idx="849">
                  <c:v>1.9862353750860289</c:v>
                </c:pt>
                <c:pt idx="850">
                  <c:v>1.9880785413744742</c:v>
                </c:pt>
                <c:pt idx="851">
                  <c:v>1.9894067796610169</c:v>
                </c:pt>
                <c:pt idx="852">
                  <c:v>2.0241477272727271</c:v>
                </c:pt>
                <c:pt idx="853">
                  <c:v>2.0357398141529663</c:v>
                </c:pt>
                <c:pt idx="854">
                  <c:v>2.0263532763532766</c:v>
                </c:pt>
                <c:pt idx="855">
                  <c:v>2.0144144144144143</c:v>
                </c:pt>
                <c:pt idx="856">
                  <c:v>2.0187050359712231</c:v>
                </c:pt>
                <c:pt idx="857">
                  <c:v>2.0229637603157515</c:v>
                </c:pt>
                <c:pt idx="858">
                  <c:v>2.011440829460136</c:v>
                </c:pt>
                <c:pt idx="859">
                  <c:v>2.0244252873563218</c:v>
                </c:pt>
                <c:pt idx="860">
                  <c:v>2.006495849873692</c:v>
                </c:pt>
                <c:pt idx="861">
                  <c:v>1.9942549371633753</c:v>
                </c:pt>
                <c:pt idx="862">
                  <c:v>2.011606819006166</c:v>
                </c:pt>
                <c:pt idx="863">
                  <c:v>2.0139092240117131</c:v>
                </c:pt>
                <c:pt idx="864">
                  <c:v>1.982608695652174</c:v>
                </c:pt>
                <c:pt idx="865">
                  <c:v>2.0203784570596799</c:v>
                </c:pt>
                <c:pt idx="866">
                  <c:v>2.0274368231046931</c:v>
                </c:pt>
                <c:pt idx="867">
                  <c:v>2.0281385281385282</c:v>
                </c:pt>
                <c:pt idx="868">
                  <c:v>2.0509090909090908</c:v>
                </c:pt>
                <c:pt idx="869">
                  <c:v>2.069945355191257</c:v>
                </c:pt>
                <c:pt idx="870">
                  <c:v>2.0887918486171762</c:v>
                </c:pt>
                <c:pt idx="871">
                  <c:v>2.112285818446956</c:v>
                </c:pt>
                <c:pt idx="872">
                  <c:v>2.125</c:v>
                </c:pt>
                <c:pt idx="873">
                  <c:v>2.1108663729809103</c:v>
                </c:pt>
                <c:pt idx="874">
                  <c:v>1.8784530386740332</c:v>
                </c:pt>
                <c:pt idx="875">
                  <c:v>1.8653383716935761</c:v>
                </c:pt>
                <c:pt idx="876">
                  <c:v>1.8526100307062436</c:v>
                </c:pt>
                <c:pt idx="877">
                  <c:v>1.8252100840336134</c:v>
                </c:pt>
                <c:pt idx="878">
                  <c:v>1.8394648829431439</c:v>
                </c:pt>
                <c:pt idx="879">
                  <c:v>1.8339446482160719</c:v>
                </c:pt>
                <c:pt idx="880">
                  <c:v>1.7916945746818487</c:v>
                </c:pt>
                <c:pt idx="881">
                  <c:v>1.8533333333333333</c:v>
                </c:pt>
                <c:pt idx="882">
                  <c:v>1.8595787362086258</c:v>
                </c:pt>
                <c:pt idx="883">
                  <c:v>1.8295994568906992</c:v>
                </c:pt>
                <c:pt idx="884">
                  <c:v>1.8369528900768459</c:v>
                </c:pt>
                <c:pt idx="885">
                  <c:v>1.7759687398241615</c:v>
                </c:pt>
                <c:pt idx="886">
                  <c:v>1.7674569665475803</c:v>
                </c:pt>
                <c:pt idx="887">
                  <c:v>1.7641261498028908</c:v>
                </c:pt>
                <c:pt idx="888">
                  <c:v>1.778877887788779</c:v>
                </c:pt>
                <c:pt idx="889">
                  <c:v>1.7673038892551087</c:v>
                </c:pt>
                <c:pt idx="890">
                  <c:v>1.7798286090969018</c:v>
                </c:pt>
                <c:pt idx="891">
                  <c:v>1.789508413064995</c:v>
                </c:pt>
                <c:pt idx="892">
                  <c:v>1.7851293809367834</c:v>
                </c:pt>
                <c:pt idx="893">
                  <c:v>1.8092105263157894</c:v>
                </c:pt>
                <c:pt idx="894">
                  <c:v>1.8192015836357638</c:v>
                </c:pt>
                <c:pt idx="895">
                  <c:v>1.8103052182474566</c:v>
                </c:pt>
                <c:pt idx="896">
                  <c:v>1.8111615833874108</c:v>
                </c:pt>
                <c:pt idx="897">
                  <c:v>1.8191315703558604</c:v>
                </c:pt>
                <c:pt idx="898">
                  <c:v>1.8208564890487087</c:v>
                </c:pt>
                <c:pt idx="899">
                  <c:v>1.82012293756066</c:v>
                </c:pt>
                <c:pt idx="900">
                  <c:v>1.8547375371409707</c:v>
                </c:pt>
                <c:pt idx="901">
                  <c:v>1.8706896551724137</c:v>
                </c:pt>
                <c:pt idx="902">
                  <c:v>1.8820770519262982</c:v>
                </c:pt>
                <c:pt idx="903">
                  <c:v>1.8733153638814015</c:v>
                </c:pt>
                <c:pt idx="904">
                  <c:v>1.8621848739495799</c:v>
                </c:pt>
                <c:pt idx="905">
                  <c:v>1.8491825158491826</c:v>
                </c:pt>
                <c:pt idx="906">
                  <c:v>1.8309859154929577</c:v>
                </c:pt>
                <c:pt idx="907">
                  <c:v>1.8791281373844122</c:v>
                </c:pt>
                <c:pt idx="908">
                  <c:v>1.9158661808545876</c:v>
                </c:pt>
                <c:pt idx="909">
                  <c:v>1.9148936170212767</c:v>
                </c:pt>
                <c:pt idx="910">
                  <c:v>1.927381745502998</c:v>
                </c:pt>
                <c:pt idx="911">
                  <c:v>1.9227953410981697</c:v>
                </c:pt>
                <c:pt idx="912">
                  <c:v>1.9062396830637174</c:v>
                </c:pt>
                <c:pt idx="913">
                  <c:v>1.9205076820307281</c:v>
                </c:pt>
                <c:pt idx="914">
                  <c:v>1.9345794392523366</c:v>
                </c:pt>
                <c:pt idx="915">
                  <c:v>1.8923327895595432</c:v>
                </c:pt>
                <c:pt idx="916">
                  <c:v>1.8807904114026563</c:v>
                </c:pt>
                <c:pt idx="917">
                  <c:v>1.8697883258499037</c:v>
                </c:pt>
                <c:pt idx="918">
                  <c:v>1.8421383647798741</c:v>
                </c:pt>
                <c:pt idx="919">
                  <c:v>1.8562911829306559</c:v>
                </c:pt>
                <c:pt idx="920">
                  <c:v>1.8751600512163893</c:v>
                </c:pt>
                <c:pt idx="921">
                  <c:v>1.8605238245503313</c:v>
                </c:pt>
                <c:pt idx="922">
                  <c:v>1.8633619319987289</c:v>
                </c:pt>
                <c:pt idx="923">
                  <c:v>1.8597502401536983</c:v>
                </c:pt>
                <c:pt idx="924">
                  <c:v>1.8802083333333333</c:v>
                </c:pt>
                <c:pt idx="925">
                  <c:v>1.9084166397936149</c:v>
                </c:pt>
                <c:pt idx="926">
                  <c:v>1.8962025316455695</c:v>
                </c:pt>
                <c:pt idx="927">
                  <c:v>1.8696057125116423</c:v>
                </c:pt>
                <c:pt idx="928">
                  <c:v>1.8722204823050423</c:v>
                </c:pt>
                <c:pt idx="929">
                  <c:v>1.8594936708860759</c:v>
                </c:pt>
                <c:pt idx="930">
                  <c:v>1.8364217252396167</c:v>
                </c:pt>
                <c:pt idx="931">
                  <c:v>1.852305707836182</c:v>
                </c:pt>
                <c:pt idx="932">
                  <c:v>1.8574168797953965</c:v>
                </c:pt>
                <c:pt idx="933">
                  <c:v>1.8913467794404684</c:v>
                </c:pt>
                <c:pt idx="934">
                  <c:v>1.8635920753491393</c:v>
                </c:pt>
                <c:pt idx="935">
                  <c:v>1.8633093525179856</c:v>
                </c:pt>
                <c:pt idx="936">
                  <c:v>1.8739330269205516</c:v>
                </c:pt>
                <c:pt idx="937">
                  <c:v>1.8923679060665362</c:v>
                </c:pt>
                <c:pt idx="938">
                  <c:v>1.9058207979071289</c:v>
                </c:pt>
                <c:pt idx="939">
                  <c:v>1.9384413883431566</c:v>
                </c:pt>
                <c:pt idx="940">
                  <c:v>1.9620170268500328</c:v>
                </c:pt>
                <c:pt idx="941">
                  <c:v>1.9686353019686353</c:v>
                </c:pt>
                <c:pt idx="942">
                  <c:v>1.9865546218487395</c:v>
                </c:pt>
                <c:pt idx="943">
                  <c:v>1.9768595041322314</c:v>
                </c:pt>
                <c:pt idx="944">
                  <c:v>1.9707154742096507</c:v>
                </c:pt>
                <c:pt idx="945">
                  <c:v>2.0109103307193998</c:v>
                </c:pt>
                <c:pt idx="946">
                  <c:v>1.982336956521739</c:v>
                </c:pt>
                <c:pt idx="947">
                  <c:v>1.9792085848423877</c:v>
                </c:pt>
                <c:pt idx="948">
                  <c:v>1.9729015201586253</c:v>
                </c:pt>
                <c:pt idx="949">
                  <c:v>1.9391936549900859</c:v>
                </c:pt>
                <c:pt idx="950">
                  <c:v>1.9095971175892565</c:v>
                </c:pt>
                <c:pt idx="951">
                  <c:v>1.9204771371769385</c:v>
                </c:pt>
                <c:pt idx="952">
                  <c:v>1.9173927073249435</c:v>
                </c:pt>
                <c:pt idx="953">
                  <c:v>1.919543870763383</c:v>
                </c:pt>
                <c:pt idx="954">
                  <c:v>1.9140600315955767</c:v>
                </c:pt>
                <c:pt idx="955">
                  <c:v>1.9298021697511167</c:v>
                </c:pt>
                <c:pt idx="956">
                  <c:v>1.9334186939820743</c:v>
                </c:pt>
                <c:pt idx="957">
                  <c:v>1.8962774419344575</c:v>
                </c:pt>
                <c:pt idx="958">
                  <c:v>1.8956185567010309</c:v>
                </c:pt>
                <c:pt idx="959">
                  <c:v>1.8865020840012825</c:v>
                </c:pt>
                <c:pt idx="960">
                  <c:v>1.893765903307888</c:v>
                </c:pt>
                <c:pt idx="961">
                  <c:v>1.9136781973976515</c:v>
                </c:pt>
                <c:pt idx="962">
                  <c:v>1.8798873944322803</c:v>
                </c:pt>
                <c:pt idx="963">
                  <c:v>1.8553401046475839</c:v>
                </c:pt>
                <c:pt idx="964">
                  <c:v>1.8607789021772463</c:v>
                </c:pt>
                <c:pt idx="965">
                  <c:v>1.857231149567367</c:v>
                </c:pt>
                <c:pt idx="966">
                  <c:v>1.8622809714110051</c:v>
                </c:pt>
                <c:pt idx="967">
                  <c:v>1.8735738513721862</c:v>
                </c:pt>
                <c:pt idx="968">
                  <c:v>1.8647076828895011</c:v>
                </c:pt>
                <c:pt idx="969">
                  <c:v>1.8417487684729064</c:v>
                </c:pt>
                <c:pt idx="970">
                  <c:v>1.8355243044940386</c:v>
                </c:pt>
                <c:pt idx="971">
                  <c:v>1.842346471127406</c:v>
                </c:pt>
                <c:pt idx="972">
                  <c:v>1.8422018348623854</c:v>
                </c:pt>
                <c:pt idx="973">
                  <c:v>1.8366093366093366</c:v>
                </c:pt>
                <c:pt idx="974">
                  <c:v>1.8253195374315276</c:v>
                </c:pt>
                <c:pt idx="975">
                  <c:v>1.8353229262320172</c:v>
                </c:pt>
                <c:pt idx="976">
                  <c:v>1.8588597842835131</c:v>
                </c:pt>
                <c:pt idx="977">
                  <c:v>1.9016801493466087</c:v>
                </c:pt>
                <c:pt idx="978">
                  <c:v>1.9439482599322451</c:v>
                </c:pt>
                <c:pt idx="979">
                  <c:v>1.934516523867809</c:v>
                </c:pt>
                <c:pt idx="980">
                  <c:v>1.9299939649969824</c:v>
                </c:pt>
                <c:pt idx="981">
                  <c:v>1.9243470429300511</c:v>
                </c:pt>
                <c:pt idx="982">
                  <c:v>1.9283995186522263</c:v>
                </c:pt>
                <c:pt idx="983">
                  <c:v>1.9421789409616554</c:v>
                </c:pt>
                <c:pt idx="984">
                  <c:v>1.9506398537477148</c:v>
                </c:pt>
                <c:pt idx="985">
                  <c:v>1.9607843137254901</c:v>
                </c:pt>
                <c:pt idx="986">
                  <c:v>1.973546601045832</c:v>
                </c:pt>
                <c:pt idx="987">
                  <c:v>1.9689119170984455</c:v>
                </c:pt>
                <c:pt idx="988">
                  <c:v>1.9527987897125567</c:v>
                </c:pt>
                <c:pt idx="989">
                  <c:v>1.9541478129713423</c:v>
                </c:pt>
                <c:pt idx="990">
                  <c:v>1.9645368388871904</c:v>
                </c:pt>
                <c:pt idx="991">
                  <c:v>1.9919028340080971</c:v>
                </c:pt>
                <c:pt idx="992">
                  <c:v>1.9919154228855722</c:v>
                </c:pt>
                <c:pt idx="993">
                  <c:v>2.0209125475285172</c:v>
                </c:pt>
                <c:pt idx="994">
                  <c:v>2.0031201248049921</c:v>
                </c:pt>
                <c:pt idx="995">
                  <c:v>2.0137801440651426</c:v>
                </c:pt>
                <c:pt idx="996">
                  <c:v>1.9907493061979649</c:v>
                </c:pt>
                <c:pt idx="997">
                  <c:v>1.9950784374038757</c:v>
                </c:pt>
                <c:pt idx="998">
                  <c:v>1.9907947223074562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91410304"/>
        <c:axId val="291411840"/>
      </c:lineChart>
      <c:dateAx>
        <c:axId val="291410304"/>
        <c:scaling>
          <c:orientation val="minMax"/>
        </c:scaling>
        <c:delete val="0"/>
        <c:axPos val="b"/>
        <c:numFmt formatCode="yyyy\-mm\-dd" sourceLinked="1"/>
        <c:majorTickMark val="none"/>
        <c:minorTickMark val="none"/>
        <c:tickLblPos val="nextTo"/>
        <c:crossAx val="291411840"/>
        <c:crosses val="autoZero"/>
        <c:auto val="1"/>
        <c:lblOffset val="100"/>
        <c:baseTimeUnit val="days"/>
      </c:dateAx>
      <c:valAx>
        <c:axId val="291411840"/>
        <c:scaling>
          <c:orientation val="minMax"/>
          <c:min val="1.5"/>
        </c:scaling>
        <c:delete val="0"/>
        <c:axPos val="l"/>
        <c:majorGridlines/>
        <c:numFmt formatCode="0.0000_ " sourceLinked="1"/>
        <c:majorTickMark val="none"/>
        <c:minorTickMark val="none"/>
        <c:tickLblPos val="nextTo"/>
        <c:spPr>
          <a:ln w="9525">
            <a:noFill/>
          </a:ln>
        </c:spPr>
        <c:crossAx val="291410304"/>
        <c:crosses val="autoZero"/>
        <c:crossBetween val="between"/>
      </c:valAx>
    </c:plotArea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1A6215F-CF3E-4818-8397-E195CA8778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方正期货股指期货投资报告2</Template>
  <TotalTime>161</TotalTime>
  <Pages>5</Pages>
  <Words>198</Words>
  <Characters>1135</Characters>
  <Application>Microsoft Office Word</Application>
  <DocSecurity>0</DocSecurity>
  <Lines>9</Lines>
  <Paragraphs>2</Paragraphs>
  <ScaleCrop>false</ScaleCrop>
  <Company>微软中国</Company>
  <LinksUpToDate>false</LinksUpToDate>
  <CharactersWithSpaces>1331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FOUNDER FUTURES</dc:creator>
  <cp:lastModifiedBy>Windows 用户</cp:lastModifiedBy>
  <cp:revision>184</cp:revision>
  <cp:lastPrinted>2017-09-15T00:43:00Z</cp:lastPrinted>
  <dcterms:created xsi:type="dcterms:W3CDTF">2018-04-24T00:39:00Z</dcterms:created>
  <dcterms:modified xsi:type="dcterms:W3CDTF">2018-09-21T00:34:00Z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